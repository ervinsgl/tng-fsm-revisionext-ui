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22D4B5C" w14:textId="77777777" w:rsidR="001D577D" w:rsidRPr="004603A9" w:rsidRDefault="00A0200A" w:rsidP="004603A9">
      <w:pPr>
        <w:spacing w:line="360" w:lineRule="auto"/>
        <w:rPr>
          <w:rFonts w:ascii="Times New Roman" w:hAnsi="Times New Roman" w:cs="Times New Roman"/>
          <w:sz w:val="24"/>
          <w:szCs w:val="24"/>
          <w:lang w:val="en-US"/>
        </w:rPr>
      </w:pPr>
      <w:r w:rsidRPr="004603A9">
        <w:rPr>
          <w:rFonts w:ascii="Times New Roman" w:hAnsi="Times New Roman" w:cs="Times New Roman"/>
          <w:noProof/>
          <w:sz w:val="24"/>
          <w:szCs w:val="24"/>
          <w:lang w:val="en-US"/>
        </w:rPr>
        <mc:AlternateContent>
          <mc:Choice Requires="wpg">
            <w:drawing>
              <wp:anchor distT="0" distB="0" distL="114300" distR="114300" simplePos="0" relativeHeight="251657215" behindDoc="1" locked="0" layoutInCell="1" allowOverlap="1" wp14:anchorId="66D84A95" wp14:editId="12B2368F">
                <wp:simplePos x="0" y="0"/>
                <wp:positionH relativeFrom="page">
                  <wp:posOffset>0</wp:posOffset>
                </wp:positionH>
                <wp:positionV relativeFrom="page">
                  <wp:posOffset>-21946</wp:posOffset>
                </wp:positionV>
                <wp:extent cx="7600153" cy="10873794"/>
                <wp:effectExtent l="0" t="0" r="0" b="0"/>
                <wp:wrapNone/>
                <wp:docPr id="450" name="Grupo 10" title="Página de portada con un fondo de plumas y bloque de texto"/>
                <wp:cNvGraphicFramePr/>
                <a:graphic xmlns:a="http://schemas.openxmlformats.org/drawingml/2006/main">
                  <a:graphicData uri="http://schemas.microsoft.com/office/word/2010/wordprocessingGroup">
                    <wpg:wgp>
                      <wpg:cNvGrpSpPr/>
                      <wpg:grpSpPr>
                        <a:xfrm>
                          <a:off x="0" y="0"/>
                          <a:ext cx="7600153" cy="10873794"/>
                          <a:chOff x="-218650" y="-415374"/>
                          <a:chExt cx="7814516" cy="10230720"/>
                        </a:xfrm>
                      </wpg:grpSpPr>
                      <pic:pic xmlns:pic="http://schemas.openxmlformats.org/drawingml/2006/picture">
                        <pic:nvPicPr>
                          <pic:cNvPr id="452" name="Imagen 1"/>
                          <pic:cNvPicPr>
                            <a:picLocks noChangeAspect="1"/>
                          </pic:cNvPicPr>
                        </pic:nvPicPr>
                        <pic:blipFill>
                          <a:blip r:embed="rId11">
                            <a:extLst>
                              <a:ext uri="{96DAC541-7B7A-43D3-8B79-37D633B846F1}">
                                <asvg:svgBlip xmlns:asvg="http://schemas.microsoft.com/office/drawing/2016/SVG/main" r:embed="rId12"/>
                              </a:ext>
                            </a:extLst>
                          </a:blip>
                          <a:srcRect t="80" b="80"/>
                          <a:stretch/>
                        </pic:blipFill>
                        <pic:spPr bwMode="auto">
                          <a:xfrm>
                            <a:off x="-218650" y="-415374"/>
                            <a:ext cx="7814516" cy="10230720"/>
                          </a:xfrm>
                          <a:prstGeom prst="rect">
                            <a:avLst/>
                          </a:prstGeom>
                          <a:ln>
                            <a:noFill/>
                          </a:ln>
                          <a:extLst>
                            <a:ext uri="{53640926-AAD7-44D8-BBD7-CCE9431645EC}">
                              <a14:shadowObscured xmlns:a14="http://schemas.microsoft.com/office/drawing/2010/main"/>
                            </a:ext>
                          </a:extLst>
                        </pic:spPr>
                      </pic:pic>
                      <wps:wsp>
                        <wps:cNvPr id="457" name="Cuadro de texto 6" title="Título y subtítulo"/>
                        <wps:cNvSpPr txBox="1"/>
                        <wps:spPr>
                          <a:xfrm>
                            <a:off x="395675" y="2648403"/>
                            <a:ext cx="6516082" cy="2687450"/>
                          </a:xfrm>
                          <a:prstGeom prst="rect">
                            <a:avLst/>
                          </a:prstGeom>
                          <a:noFill/>
                          <a:ln w="6350">
                            <a:noFill/>
                          </a:ln>
                        </wps:spPr>
                        <wps:txbx>
                          <w:txbxContent>
                            <w:sdt>
                              <w:sdtPr>
                                <w:rPr>
                                  <w:rStyle w:val="TitleChar"/>
                                  <w:sz w:val="64"/>
                                  <w:szCs w:val="64"/>
                                  <w:lang w:val="en-US"/>
                                </w:rPr>
                                <w:alias w:val="Título"/>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027FBB4" w14:textId="454B1788" w:rsidR="001D577D" w:rsidRPr="00792530" w:rsidRDefault="00792530" w:rsidP="008323EA">
                                  <w:pPr>
                                    <w:pStyle w:val="NoSpacing"/>
                                    <w:spacing w:after="120" w:line="1000" w:lineRule="exact"/>
                                    <w:rPr>
                                      <w:rStyle w:val="TitleChar"/>
                                      <w:sz w:val="64"/>
                                      <w:szCs w:val="64"/>
                                      <w:lang w:val="en-US"/>
                                    </w:rPr>
                                  </w:pPr>
                                  <w:r w:rsidRPr="00792530">
                                    <w:rPr>
                                      <w:rStyle w:val="TitleChar"/>
                                      <w:sz w:val="64"/>
                                      <w:szCs w:val="64"/>
                                      <w:lang w:val="en-US"/>
                                    </w:rPr>
                                    <w:t>BTP Tool Reservation Extension</w:t>
                                  </w:r>
                                </w:p>
                              </w:sdtContent>
                            </w:sdt>
                            <w:p w14:paraId="58F000E1" w14:textId="77777777" w:rsidR="00381BC3" w:rsidRPr="00E60938" w:rsidRDefault="00E60938" w:rsidP="00485C63">
                              <w:pPr>
                                <w:pStyle w:val="DOCUMENTSUBTITLE"/>
                                <w:rPr>
                                  <w:lang w:val="en-US"/>
                                </w:rPr>
                              </w:pPr>
                              <w:r w:rsidRPr="00E60938">
                                <w:rPr>
                                  <w:lang w:val="en-US"/>
                                </w:rPr>
                                <w:t>Technical Documentation</w:t>
                              </w:r>
                            </w:p>
                            <w:p w14:paraId="0A5EA570" w14:textId="77777777" w:rsidR="00A0200A" w:rsidRPr="00E60938" w:rsidRDefault="00A0200A" w:rsidP="008323EA">
                              <w:pPr>
                                <w:spacing w:line="360" w:lineRule="auto"/>
                                <w:rPr>
                                  <w:rStyle w:val="DOCUMENTDATA"/>
                                  <w:lang w:val="en-US"/>
                                </w:rPr>
                              </w:pP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D84A95" id="Grupo 10" o:spid="_x0000_s1026" alt="Title: Página de portada con un fondo de plumas y bloque de texto" style="position:absolute;margin-left:0;margin-top:-1.75pt;width:598.45pt;height:856.2pt;z-index:-251659265;mso-position-horizontal-relative:page;mso-position-vertical-relative:page;mso-width-relative:margin;mso-height-relative:margin" coordorigin="-2186,-4153" coordsize="78145,1023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&#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g/9/evYbbeZ6Fnb/vdy05iq0QHSMV1GAXU2gx&#10;kIHQhiEeeQ+SrZOxW9slnGEaCnMlkGTcENKQJgFSDsFASMLhgkK4OJk6EBvrZEthRzgMoeMWWsLU&#10;UINDa0CqdbBj2VG813rv+RDSCU980N577bW24ff7+L/Xete1pa0Puq/3fR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2186;top:-4153;width:78144;height:102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">
                  <v:imagedata r:id="rId13" o:title="" croptop="52f" cropbottom="52f"/>
                </v:shape>
                <v:shapetype id="_x0000_t202" coordsize="21600,21600" o:spt="202" path="m,l,21600r21600,l21600,xe">
                  <v:stroke joinstyle="miter"/>
                  <v:path gradientshapeok="t" o:connecttype="rect"/>
                </v:shapetype>
                <v:shape id="Cuadro de texto 6" o:spid="_x0000_s1028" type="#_x0000_t202" style="position:absolute;left:3956;top:26484;width:65161;height:26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" filled="f" stroked="f" strokeweight=".5pt">
                  <v:textbox inset="3.6pt,,3.6pt">
                    <w:txbxContent>
                      <w:sdt>
                        <w:sdtPr>
                          <w:rPr>
                            <w:rStyle w:val="TitleChar"/>
                            <w:sz w:val="64"/>
                            <w:szCs w:val="64"/>
                            <w:lang w:val="en-US"/>
                          </w:rPr>
                          <w:alias w:val="Título"/>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027FBB4" w14:textId="454B1788" w:rsidR="001D577D" w:rsidRPr="00792530" w:rsidRDefault="00792530" w:rsidP="008323EA">
                            <w:pPr>
                              <w:pStyle w:val="NoSpacing"/>
                              <w:spacing w:after="120" w:line="1000" w:lineRule="exact"/>
                              <w:rPr>
                                <w:rStyle w:val="TitleChar"/>
                                <w:sz w:val="64"/>
                                <w:szCs w:val="64"/>
                                <w:lang w:val="en-US"/>
                              </w:rPr>
                            </w:pPr>
                            <w:r w:rsidRPr="00792530">
                              <w:rPr>
                                <w:rStyle w:val="TitleChar"/>
                                <w:sz w:val="64"/>
                                <w:szCs w:val="64"/>
                                <w:lang w:val="en-US"/>
                              </w:rPr>
                              <w:t>BTP Tool Reservation Extension</w:t>
                            </w:r>
                          </w:p>
                        </w:sdtContent>
                      </w:sdt>
                      <w:p w14:paraId="58F000E1" w14:textId="77777777" w:rsidR="00381BC3" w:rsidRPr="00E60938" w:rsidRDefault="00E60938" w:rsidP="00485C63">
                        <w:pPr>
                          <w:pStyle w:val="DOCUMENTSUBTITLE"/>
                          <w:rPr>
                            <w:lang w:val="en-US"/>
                          </w:rPr>
                        </w:pPr>
                        <w:r w:rsidRPr="00E60938">
                          <w:rPr>
                            <w:lang w:val="en-US"/>
                          </w:rPr>
                          <w:t>Technical Documentation</w:t>
                        </w:r>
                      </w:p>
                      <w:p w14:paraId="0A5EA570" w14:textId="77777777" w:rsidR="00A0200A" w:rsidRPr="00E60938" w:rsidRDefault="00A0200A" w:rsidP="008323EA">
                        <w:pPr>
                          <w:spacing w:line="360" w:lineRule="auto"/>
                          <w:rPr>
                            <w:rStyle w:val="DOCUMENTDATA"/>
                            <w:lang w:val="en-US"/>
                          </w:rPr>
                        </w:pPr>
                      </w:p>
                    </w:txbxContent>
                  </v:textbox>
                </v:shape>
                <w10:wrap anchorx="page" anchory="page"/>
              </v:group>
            </w:pict>
          </mc:Fallback>
        </mc:AlternateContent>
      </w:r>
    </w:p>
    <w:p w14:paraId="0EB0E3FD" w14:textId="77777777" w:rsidR="00B0134A" w:rsidRPr="004603A9" w:rsidRDefault="00822F2D" w:rsidP="004603A9">
      <w:pPr>
        <w:pStyle w:val="Heading1"/>
        <w:numPr>
          <w:ilvl w:val="0"/>
          <w:numId w:val="0"/>
        </w:numPr>
        <w:spacing w:line="360" w:lineRule="auto"/>
        <w:rPr>
          <w:rFonts w:ascii="Times New Roman" w:hAnsi="Times New Roman" w:cs="Times New Roman"/>
          <w:sz w:val="24"/>
          <w:szCs w:val="24"/>
          <w:lang w:val="en-US"/>
        </w:rPr>
      </w:pPr>
      <w:bookmarkStart w:id="0" w:name="_Toc178061132"/>
      <w:r w:rsidRPr="004603A9">
        <w:rPr>
          <w:rFonts w:ascii="Times New Roman" w:hAnsi="Times New Roman" w:cs="Times New Roman"/>
          <w:sz w:val="24"/>
          <w:szCs w:val="24"/>
          <w:lang w:val="en-US"/>
        </w:rPr>
        <w:br w:type="page"/>
      </w:r>
      <w:bookmarkStart w:id="1" w:name="_Toc225422669"/>
      <w:r w:rsidR="00E86E5B" w:rsidRPr="004603A9">
        <w:rPr>
          <w:rFonts w:ascii="Times New Roman" w:hAnsi="Times New Roman" w:cs="Times New Roman"/>
          <w:sz w:val="24"/>
          <w:szCs w:val="24"/>
          <w:lang w:val="en-US"/>
        </w:rPr>
        <w:lastRenderedPageBreak/>
        <w:t>Change Control</w:t>
      </w:r>
      <w:bookmarkEnd w:id="1"/>
    </w:p>
    <w:p w14:paraId="3327130A" w14:textId="77777777" w:rsidR="00B0134A" w:rsidRPr="004603A9" w:rsidRDefault="00B0134A" w:rsidP="004603A9">
      <w:pPr>
        <w:pStyle w:val="Heading1"/>
        <w:numPr>
          <w:ilvl w:val="0"/>
          <w:numId w:val="0"/>
        </w:numPr>
        <w:spacing w:line="360" w:lineRule="auto"/>
        <w:ind w:left="720"/>
        <w:rPr>
          <w:rFonts w:ascii="Times New Roman" w:hAnsi="Times New Roman" w:cs="Times New Roman"/>
          <w:sz w:val="24"/>
          <w:szCs w:val="24"/>
          <w:lang w:val="en-US"/>
        </w:rPr>
      </w:pPr>
    </w:p>
    <w:tbl>
      <w:tblPr>
        <w:tblStyle w:val="VASS2020"/>
        <w:tblW w:w="5000" w:type="pct"/>
        <w:tblLook w:val="04A0" w:firstRow="1" w:lastRow="0" w:firstColumn="1" w:lastColumn="0" w:noHBand="0" w:noVBand="1"/>
      </w:tblPr>
      <w:tblGrid>
        <w:gridCol w:w="1603"/>
        <w:gridCol w:w="1602"/>
        <w:gridCol w:w="1602"/>
        <w:gridCol w:w="1602"/>
        <w:gridCol w:w="1602"/>
        <w:gridCol w:w="1602"/>
      </w:tblGrid>
      <w:tr w:rsidR="00B0134A" w:rsidRPr="004603A9" w14:paraId="67761547" w14:textId="77777777" w:rsidTr="00D67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D122DF6" w14:textId="77777777" w:rsidR="00B0134A" w:rsidRPr="004603A9" w:rsidRDefault="00E86E5B" w:rsidP="004603A9">
            <w:pPr>
              <w:spacing w:before="120" w:after="120" w:line="360" w:lineRule="auto"/>
              <w:rPr>
                <w:rFonts w:ascii="Times New Roman" w:hAnsi="Times New Roman" w:cs="Times New Roman"/>
                <w:color w:val="FFFFFF" w:themeColor="background1"/>
                <w:sz w:val="24"/>
                <w:szCs w:val="24"/>
                <w:lang w:val="en-US"/>
              </w:rPr>
            </w:pPr>
            <w:r w:rsidRPr="004603A9">
              <w:rPr>
                <w:rFonts w:ascii="Times New Roman" w:hAnsi="Times New Roman" w:cs="Times New Roman"/>
                <w:color w:val="FFFFFF" w:themeColor="background1"/>
                <w:sz w:val="24"/>
                <w:szCs w:val="24"/>
                <w:lang w:val="en-US"/>
              </w:rPr>
              <w:t>Data</w:t>
            </w:r>
            <w:r w:rsidR="00EF0797" w:rsidRPr="004603A9">
              <w:rPr>
                <w:rFonts w:ascii="Times New Roman" w:hAnsi="Times New Roman" w:cs="Times New Roman"/>
                <w:color w:val="FFFFFF" w:themeColor="background1"/>
                <w:sz w:val="24"/>
                <w:szCs w:val="24"/>
                <w:lang w:val="en-US"/>
              </w:rPr>
              <w:t xml:space="preserve"> </w:t>
            </w:r>
          </w:p>
        </w:tc>
        <w:tc>
          <w:tcPr>
            <w:tcW w:w="833" w:type="pct"/>
          </w:tcPr>
          <w:p w14:paraId="3D7A3393" w14:textId="77777777" w:rsidR="00B0134A" w:rsidRPr="004603A9" w:rsidRDefault="00B0134A" w:rsidP="004603A9">
            <w:pPr>
              <w:spacing w:before="120" w:after="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en-US"/>
              </w:rPr>
            </w:pPr>
            <w:r w:rsidRPr="004603A9">
              <w:rPr>
                <w:rFonts w:ascii="Times New Roman" w:hAnsi="Times New Roman" w:cs="Times New Roman"/>
                <w:color w:val="FFFFFF" w:themeColor="background1"/>
                <w:sz w:val="24"/>
                <w:szCs w:val="24"/>
                <w:lang w:val="en-US"/>
              </w:rPr>
              <w:t>Versi</w:t>
            </w:r>
            <w:r w:rsidR="00AC3B2C" w:rsidRPr="004603A9">
              <w:rPr>
                <w:rFonts w:ascii="Times New Roman" w:hAnsi="Times New Roman" w:cs="Times New Roman"/>
                <w:color w:val="FFFFFF" w:themeColor="background1"/>
                <w:sz w:val="24"/>
                <w:szCs w:val="24"/>
                <w:lang w:val="en-US"/>
              </w:rPr>
              <w:t>o</w:t>
            </w:r>
            <w:r w:rsidRPr="004603A9">
              <w:rPr>
                <w:rFonts w:ascii="Times New Roman" w:hAnsi="Times New Roman" w:cs="Times New Roman"/>
                <w:color w:val="FFFFFF" w:themeColor="background1"/>
                <w:sz w:val="24"/>
                <w:szCs w:val="24"/>
                <w:lang w:val="en-US"/>
              </w:rPr>
              <w:t>n</w:t>
            </w:r>
          </w:p>
        </w:tc>
        <w:tc>
          <w:tcPr>
            <w:tcW w:w="833" w:type="pct"/>
          </w:tcPr>
          <w:p w14:paraId="141955F6" w14:textId="77777777" w:rsidR="00B0134A" w:rsidRPr="004603A9" w:rsidRDefault="00B0134A" w:rsidP="004603A9">
            <w:pPr>
              <w:spacing w:before="120" w:after="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en-US"/>
              </w:rPr>
            </w:pPr>
            <w:r w:rsidRPr="004603A9">
              <w:rPr>
                <w:rFonts w:ascii="Times New Roman" w:hAnsi="Times New Roman" w:cs="Times New Roman"/>
                <w:color w:val="FFFFFF" w:themeColor="background1"/>
                <w:sz w:val="24"/>
                <w:szCs w:val="24"/>
                <w:lang w:val="en-US"/>
              </w:rPr>
              <w:t>Aut</w:t>
            </w:r>
            <w:r w:rsidR="00AC3B2C" w:rsidRPr="004603A9">
              <w:rPr>
                <w:rFonts w:ascii="Times New Roman" w:hAnsi="Times New Roman" w:cs="Times New Roman"/>
                <w:color w:val="FFFFFF" w:themeColor="background1"/>
                <w:sz w:val="24"/>
                <w:szCs w:val="24"/>
                <w:lang w:val="en-US"/>
              </w:rPr>
              <w:t>h</w:t>
            </w:r>
            <w:r w:rsidRPr="004603A9">
              <w:rPr>
                <w:rFonts w:ascii="Times New Roman" w:hAnsi="Times New Roman" w:cs="Times New Roman"/>
                <w:color w:val="FFFFFF" w:themeColor="background1"/>
                <w:sz w:val="24"/>
                <w:szCs w:val="24"/>
                <w:lang w:val="en-US"/>
              </w:rPr>
              <w:t>or</w:t>
            </w:r>
          </w:p>
        </w:tc>
        <w:tc>
          <w:tcPr>
            <w:tcW w:w="833" w:type="pct"/>
          </w:tcPr>
          <w:p w14:paraId="2B0383C1" w14:textId="77777777" w:rsidR="00B0134A" w:rsidRPr="004603A9" w:rsidRDefault="00AC3B2C" w:rsidP="004603A9">
            <w:pPr>
              <w:spacing w:before="120" w:after="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en-US"/>
              </w:rPr>
            </w:pPr>
            <w:r w:rsidRPr="004603A9">
              <w:rPr>
                <w:rFonts w:ascii="Times New Roman" w:hAnsi="Times New Roman" w:cs="Times New Roman"/>
                <w:color w:val="FFFFFF" w:themeColor="background1"/>
                <w:sz w:val="24"/>
                <w:szCs w:val="24"/>
                <w:lang w:val="en-US"/>
              </w:rPr>
              <w:t>Auditor</w:t>
            </w:r>
          </w:p>
        </w:tc>
        <w:tc>
          <w:tcPr>
            <w:tcW w:w="833" w:type="pct"/>
          </w:tcPr>
          <w:p w14:paraId="40E23E3B" w14:textId="77777777" w:rsidR="00B0134A" w:rsidRPr="004603A9" w:rsidRDefault="00AC3B2C" w:rsidP="004603A9">
            <w:pPr>
              <w:spacing w:before="120" w:after="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en-US"/>
              </w:rPr>
            </w:pPr>
            <w:r w:rsidRPr="004603A9">
              <w:rPr>
                <w:rFonts w:ascii="Times New Roman" w:hAnsi="Times New Roman" w:cs="Times New Roman"/>
                <w:color w:val="FFFFFF" w:themeColor="background1"/>
                <w:sz w:val="24"/>
                <w:szCs w:val="24"/>
                <w:lang w:val="en-US"/>
              </w:rPr>
              <w:t>Description</w:t>
            </w:r>
          </w:p>
        </w:tc>
        <w:tc>
          <w:tcPr>
            <w:tcW w:w="833" w:type="pct"/>
          </w:tcPr>
          <w:p w14:paraId="427A4356" w14:textId="77777777" w:rsidR="00B0134A" w:rsidRPr="004603A9" w:rsidRDefault="00AC3B2C" w:rsidP="004603A9">
            <w:pPr>
              <w:spacing w:before="120" w:after="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en-US"/>
              </w:rPr>
            </w:pPr>
            <w:r w:rsidRPr="004603A9">
              <w:rPr>
                <w:rFonts w:ascii="Times New Roman" w:hAnsi="Times New Roman" w:cs="Times New Roman"/>
                <w:color w:val="FFFFFF" w:themeColor="background1"/>
                <w:sz w:val="24"/>
                <w:szCs w:val="24"/>
                <w:lang w:val="en-US"/>
              </w:rPr>
              <w:t>Section</w:t>
            </w:r>
          </w:p>
        </w:tc>
      </w:tr>
      <w:tr w:rsidR="00B0134A" w:rsidRPr="004603A9" w14:paraId="5F4D1CE6" w14:textId="77777777" w:rsidTr="00D67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81B393B" w14:textId="4E994599" w:rsidR="00B0134A" w:rsidRPr="004603A9" w:rsidRDefault="00E158F0" w:rsidP="004603A9">
            <w:pPr>
              <w:spacing w:line="360" w:lineRule="auto"/>
              <w:jc w:val="center"/>
              <w:rPr>
                <w:rFonts w:ascii="Times New Roman" w:hAnsi="Times New Roman" w:cs="Times New Roman"/>
                <w:sz w:val="24"/>
                <w:szCs w:val="24"/>
                <w:lang w:val="en-US"/>
              </w:rPr>
            </w:pPr>
            <w:r w:rsidRPr="004603A9">
              <w:rPr>
                <w:rFonts w:ascii="Times New Roman" w:hAnsi="Times New Roman" w:cs="Times New Roman"/>
                <w:sz w:val="24"/>
                <w:szCs w:val="24"/>
                <w:lang w:val="en-US"/>
              </w:rPr>
              <w:t>2026-0</w:t>
            </w:r>
            <w:r w:rsidR="00A957CB" w:rsidRPr="004603A9">
              <w:rPr>
                <w:rFonts w:ascii="Times New Roman" w:hAnsi="Times New Roman" w:cs="Times New Roman"/>
                <w:sz w:val="24"/>
                <w:szCs w:val="24"/>
                <w:lang w:val="en-US"/>
              </w:rPr>
              <w:t>3</w:t>
            </w:r>
            <w:r w:rsidRPr="004603A9">
              <w:rPr>
                <w:rFonts w:ascii="Times New Roman" w:hAnsi="Times New Roman" w:cs="Times New Roman"/>
                <w:sz w:val="24"/>
                <w:szCs w:val="24"/>
                <w:lang w:val="en-US"/>
              </w:rPr>
              <w:t>-</w:t>
            </w:r>
            <w:r w:rsidR="00A957CB" w:rsidRPr="004603A9">
              <w:rPr>
                <w:rFonts w:ascii="Times New Roman" w:hAnsi="Times New Roman" w:cs="Times New Roman"/>
                <w:sz w:val="24"/>
                <w:szCs w:val="24"/>
                <w:lang w:val="en-US"/>
              </w:rPr>
              <w:t>26</w:t>
            </w:r>
          </w:p>
        </w:tc>
        <w:tc>
          <w:tcPr>
            <w:tcW w:w="833" w:type="pct"/>
          </w:tcPr>
          <w:p w14:paraId="076F709E" w14:textId="77777777" w:rsidR="00B0134A" w:rsidRPr="004603A9" w:rsidRDefault="00E158F0" w:rsidP="004603A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603A9">
              <w:rPr>
                <w:rFonts w:ascii="Times New Roman" w:hAnsi="Times New Roman" w:cs="Times New Roman"/>
                <w:sz w:val="24"/>
                <w:szCs w:val="24"/>
                <w:lang w:val="en-US"/>
              </w:rPr>
              <w:t>1.0</w:t>
            </w:r>
          </w:p>
        </w:tc>
        <w:tc>
          <w:tcPr>
            <w:tcW w:w="833" w:type="pct"/>
          </w:tcPr>
          <w:p w14:paraId="59400B41" w14:textId="77777777" w:rsidR="00B0134A" w:rsidRPr="004603A9" w:rsidRDefault="00E158F0" w:rsidP="004603A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603A9">
              <w:rPr>
                <w:rFonts w:ascii="Times New Roman" w:hAnsi="Times New Roman" w:cs="Times New Roman"/>
                <w:sz w:val="24"/>
                <w:szCs w:val="24"/>
                <w:lang w:val="en-US"/>
              </w:rPr>
              <w:t>Aleksandrs Antonuks</w:t>
            </w:r>
          </w:p>
        </w:tc>
        <w:tc>
          <w:tcPr>
            <w:tcW w:w="833" w:type="pct"/>
          </w:tcPr>
          <w:p w14:paraId="08FC9CC0" w14:textId="77777777" w:rsidR="00B0134A" w:rsidRPr="004603A9" w:rsidRDefault="00B0134A" w:rsidP="004603A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833" w:type="pct"/>
          </w:tcPr>
          <w:p w14:paraId="5E1626F3" w14:textId="77777777" w:rsidR="00B0134A" w:rsidRPr="004603A9" w:rsidRDefault="00E158F0" w:rsidP="004603A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603A9">
              <w:rPr>
                <w:rFonts w:ascii="Times New Roman" w:hAnsi="Times New Roman" w:cs="Times New Roman"/>
                <w:sz w:val="24"/>
                <w:szCs w:val="24"/>
                <w:lang w:val="en-US"/>
              </w:rPr>
              <w:t>Initial Version</w:t>
            </w:r>
          </w:p>
        </w:tc>
        <w:tc>
          <w:tcPr>
            <w:tcW w:w="833" w:type="pct"/>
          </w:tcPr>
          <w:p w14:paraId="12E110C5" w14:textId="77777777" w:rsidR="00B0134A" w:rsidRPr="004603A9" w:rsidRDefault="00C36509" w:rsidP="004603A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603A9">
              <w:rPr>
                <w:rFonts w:ascii="Times New Roman" w:hAnsi="Times New Roman" w:cs="Times New Roman"/>
                <w:sz w:val="24"/>
                <w:szCs w:val="24"/>
                <w:lang w:val="en-US"/>
              </w:rPr>
              <w:t>Document</w:t>
            </w:r>
          </w:p>
        </w:tc>
      </w:tr>
    </w:tbl>
    <w:p w14:paraId="2C5A7A66" w14:textId="77777777" w:rsidR="00381BC3" w:rsidRPr="004603A9" w:rsidRDefault="00381BC3" w:rsidP="004603A9">
      <w:pPr>
        <w:pStyle w:val="Heading1"/>
        <w:numPr>
          <w:ilvl w:val="0"/>
          <w:numId w:val="0"/>
        </w:numPr>
        <w:spacing w:line="360" w:lineRule="auto"/>
        <w:rPr>
          <w:rFonts w:ascii="Times New Roman" w:hAnsi="Times New Roman" w:cs="Times New Roman"/>
          <w:sz w:val="24"/>
          <w:szCs w:val="24"/>
          <w:lang w:val="en-US"/>
        </w:rPr>
      </w:pPr>
    </w:p>
    <w:p w14:paraId="2616628A" w14:textId="77777777" w:rsidR="00381BC3" w:rsidRPr="004603A9" w:rsidRDefault="00381BC3" w:rsidP="004603A9">
      <w:pPr>
        <w:spacing w:before="0" w:after="200" w:line="360" w:lineRule="auto"/>
        <w:contextualSpacing w:val="0"/>
        <w:rPr>
          <w:rFonts w:ascii="Times New Roman" w:eastAsiaTheme="majorEastAsia" w:hAnsi="Times New Roman" w:cs="Times New Roman"/>
          <w:b/>
          <w:bCs/>
          <w:color w:val="067DB9"/>
          <w:sz w:val="24"/>
          <w:szCs w:val="24"/>
          <w:lang w:val="en-US"/>
        </w:rPr>
      </w:pPr>
      <w:r w:rsidRPr="004603A9">
        <w:rPr>
          <w:rFonts w:ascii="Times New Roman" w:hAnsi="Times New Roman" w:cs="Times New Roman"/>
          <w:sz w:val="24"/>
          <w:szCs w:val="24"/>
          <w:lang w:val="en-US"/>
        </w:rPr>
        <w:br w:type="page"/>
      </w:r>
    </w:p>
    <w:p w14:paraId="43CF068C" w14:textId="77777777" w:rsidR="006D7E6C" w:rsidRPr="004603A9" w:rsidRDefault="00D062AB" w:rsidP="004603A9">
      <w:pPr>
        <w:pStyle w:val="Heading1"/>
        <w:numPr>
          <w:ilvl w:val="0"/>
          <w:numId w:val="0"/>
        </w:numPr>
        <w:spacing w:line="360" w:lineRule="auto"/>
        <w:rPr>
          <w:rFonts w:ascii="Times New Roman" w:hAnsi="Times New Roman" w:cs="Times New Roman"/>
          <w:sz w:val="24"/>
          <w:szCs w:val="24"/>
          <w:lang w:val="en-US"/>
        </w:rPr>
      </w:pPr>
      <w:bookmarkStart w:id="2" w:name="_Toc225422670"/>
      <w:bookmarkEnd w:id="0"/>
      <w:r w:rsidRPr="004603A9">
        <w:rPr>
          <w:rFonts w:ascii="Times New Roman" w:hAnsi="Times New Roman" w:cs="Times New Roman"/>
          <w:sz w:val="24"/>
          <w:szCs w:val="24"/>
          <w:lang w:val="en-US"/>
        </w:rPr>
        <w:lastRenderedPageBreak/>
        <w:t>Index</w:t>
      </w:r>
      <w:bookmarkEnd w:id="2"/>
    </w:p>
    <w:sdt>
      <w:sdtPr>
        <w:rPr>
          <w:rFonts w:ascii="Times New Roman" w:hAnsi="Times New Roman" w:cs="Times New Roman"/>
          <w:bCs/>
          <w:iCs/>
          <w:sz w:val="24"/>
          <w:szCs w:val="24"/>
          <w:lang w:val="en-US"/>
        </w:rPr>
        <w:id w:val="349460502"/>
        <w:docPartObj>
          <w:docPartGallery w:val="Table of Contents"/>
          <w:docPartUnique/>
        </w:docPartObj>
      </w:sdtPr>
      <w:sdtEndPr>
        <w:rPr>
          <w:bCs w:val="0"/>
          <w:iCs w:val="0"/>
          <w:noProof/>
        </w:rPr>
      </w:sdtEndPr>
      <w:sdtContent>
        <w:p w14:paraId="4FF025C5" w14:textId="4DC4ADF8" w:rsidR="004603A9" w:rsidRDefault="00CD4F80">
          <w:pPr>
            <w:pStyle w:val="TOC1"/>
            <w:rPr>
              <w:rFonts w:asciiTheme="minorHAnsi" w:eastAsiaTheme="minorEastAsia" w:hAnsiTheme="minorHAnsi"/>
              <w:b w:val="0"/>
              <w:noProof/>
              <w:kern w:val="2"/>
              <w:sz w:val="24"/>
              <w:szCs w:val="24"/>
              <w:lang w:val="en-US"/>
              <w14:ligatures w14:val="standardContextual"/>
            </w:rPr>
          </w:pPr>
          <w:r w:rsidRPr="004603A9">
            <w:rPr>
              <w:rFonts w:ascii="Times New Roman" w:hAnsi="Times New Roman" w:cs="Times New Roman"/>
              <w:iCs/>
              <w:color w:val="4BBCEE"/>
              <w:sz w:val="24"/>
              <w:szCs w:val="24"/>
              <w:lang w:val="en-US"/>
            </w:rPr>
            <w:fldChar w:fldCharType="begin"/>
          </w:r>
          <w:r w:rsidRPr="004603A9">
            <w:rPr>
              <w:rFonts w:ascii="Times New Roman" w:hAnsi="Times New Roman" w:cs="Times New Roman"/>
              <w:iCs/>
              <w:color w:val="4BBCEE"/>
              <w:sz w:val="24"/>
              <w:szCs w:val="24"/>
              <w:lang w:val="en-US"/>
            </w:rPr>
            <w:instrText xml:space="preserve"> TOC \o "1-7" \h \z \u </w:instrText>
          </w:r>
          <w:r w:rsidRPr="004603A9">
            <w:rPr>
              <w:rFonts w:ascii="Times New Roman" w:hAnsi="Times New Roman" w:cs="Times New Roman"/>
              <w:iCs/>
              <w:color w:val="4BBCEE"/>
              <w:sz w:val="24"/>
              <w:szCs w:val="24"/>
              <w:lang w:val="en-US"/>
            </w:rPr>
            <w:fldChar w:fldCharType="separate"/>
          </w:r>
          <w:hyperlink w:anchor="_Toc225422669" w:history="1">
            <w:r w:rsidR="004603A9" w:rsidRPr="0010439C">
              <w:rPr>
                <w:rStyle w:val="Hyperlink"/>
                <w:rFonts w:ascii="Times New Roman" w:hAnsi="Times New Roman" w:cs="Times New Roman"/>
                <w:noProof/>
                <w:lang w:val="en-US"/>
              </w:rPr>
              <w:t>Change Control</w:t>
            </w:r>
            <w:r w:rsidR="004603A9">
              <w:rPr>
                <w:noProof/>
                <w:webHidden/>
              </w:rPr>
              <w:tab/>
            </w:r>
            <w:r w:rsidR="004603A9">
              <w:rPr>
                <w:noProof/>
                <w:webHidden/>
              </w:rPr>
              <w:fldChar w:fldCharType="begin"/>
            </w:r>
            <w:r w:rsidR="004603A9">
              <w:rPr>
                <w:noProof/>
                <w:webHidden/>
              </w:rPr>
              <w:instrText xml:space="preserve"> PAGEREF _Toc225422669 \h </w:instrText>
            </w:r>
            <w:r w:rsidR="004603A9">
              <w:rPr>
                <w:noProof/>
                <w:webHidden/>
              </w:rPr>
            </w:r>
            <w:r w:rsidR="004603A9">
              <w:rPr>
                <w:noProof/>
                <w:webHidden/>
              </w:rPr>
              <w:fldChar w:fldCharType="separate"/>
            </w:r>
            <w:r w:rsidR="004603A9">
              <w:rPr>
                <w:noProof/>
                <w:webHidden/>
              </w:rPr>
              <w:t>1</w:t>
            </w:r>
            <w:r w:rsidR="004603A9">
              <w:rPr>
                <w:noProof/>
                <w:webHidden/>
              </w:rPr>
              <w:fldChar w:fldCharType="end"/>
            </w:r>
          </w:hyperlink>
        </w:p>
        <w:p w14:paraId="4AE5C4CB" w14:textId="3F17ECD1"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670" w:history="1">
            <w:r w:rsidRPr="0010439C">
              <w:rPr>
                <w:rStyle w:val="Hyperlink"/>
                <w:rFonts w:ascii="Times New Roman" w:hAnsi="Times New Roman" w:cs="Times New Roman"/>
                <w:noProof/>
                <w:lang w:val="en-US"/>
              </w:rPr>
              <w:t>Index</w:t>
            </w:r>
            <w:r>
              <w:rPr>
                <w:noProof/>
                <w:webHidden/>
              </w:rPr>
              <w:tab/>
            </w:r>
            <w:r>
              <w:rPr>
                <w:noProof/>
                <w:webHidden/>
              </w:rPr>
              <w:fldChar w:fldCharType="begin"/>
            </w:r>
            <w:r>
              <w:rPr>
                <w:noProof/>
                <w:webHidden/>
              </w:rPr>
              <w:instrText xml:space="preserve"> PAGEREF _Toc225422670 \h </w:instrText>
            </w:r>
            <w:r>
              <w:rPr>
                <w:noProof/>
                <w:webHidden/>
              </w:rPr>
            </w:r>
            <w:r>
              <w:rPr>
                <w:noProof/>
                <w:webHidden/>
              </w:rPr>
              <w:fldChar w:fldCharType="separate"/>
            </w:r>
            <w:r>
              <w:rPr>
                <w:noProof/>
                <w:webHidden/>
              </w:rPr>
              <w:t>2</w:t>
            </w:r>
            <w:r>
              <w:rPr>
                <w:noProof/>
                <w:webHidden/>
              </w:rPr>
              <w:fldChar w:fldCharType="end"/>
            </w:r>
          </w:hyperlink>
        </w:p>
        <w:p w14:paraId="6BBB6B7F" w14:textId="4D4356E7"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671" w:history="1">
            <w:r w:rsidRPr="0010439C">
              <w:rPr>
                <w:rStyle w:val="Hyperlink"/>
                <w:rFonts w:ascii="Times New Roman" w:hAnsi="Times New Roman" w:cs="Times New Roman"/>
                <w:noProof/>
                <w:lang w:val="en-US"/>
              </w:rPr>
              <w:t>1</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File: btptoolreservationextension/webapp/Component.ts</w:t>
            </w:r>
            <w:r>
              <w:rPr>
                <w:noProof/>
                <w:webHidden/>
              </w:rPr>
              <w:tab/>
            </w:r>
            <w:r>
              <w:rPr>
                <w:noProof/>
                <w:webHidden/>
              </w:rPr>
              <w:fldChar w:fldCharType="begin"/>
            </w:r>
            <w:r>
              <w:rPr>
                <w:noProof/>
                <w:webHidden/>
              </w:rPr>
              <w:instrText xml:space="preserve"> PAGEREF _Toc225422671 \h </w:instrText>
            </w:r>
            <w:r>
              <w:rPr>
                <w:noProof/>
                <w:webHidden/>
              </w:rPr>
            </w:r>
            <w:r>
              <w:rPr>
                <w:noProof/>
                <w:webHidden/>
              </w:rPr>
              <w:fldChar w:fldCharType="separate"/>
            </w:r>
            <w:r>
              <w:rPr>
                <w:noProof/>
                <w:webHidden/>
              </w:rPr>
              <w:t>5</w:t>
            </w:r>
            <w:r>
              <w:rPr>
                <w:noProof/>
                <w:webHidden/>
              </w:rPr>
              <w:fldChar w:fldCharType="end"/>
            </w:r>
          </w:hyperlink>
        </w:p>
        <w:p w14:paraId="1017D97B" w14:textId="13F5680E"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672" w:history="1">
            <w:r w:rsidRPr="0010439C">
              <w:rPr>
                <w:rStyle w:val="Hyperlink"/>
                <w:rFonts w:ascii="Times New Roman" w:hAnsi="Times New Roman" w:cs="Times New Roman"/>
                <w:noProof/>
                <w:lang w:val="en-US"/>
              </w:rPr>
              <w:t>1.1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Business Functionality</w:t>
            </w:r>
            <w:r>
              <w:rPr>
                <w:noProof/>
                <w:webHidden/>
              </w:rPr>
              <w:tab/>
            </w:r>
            <w:r>
              <w:rPr>
                <w:noProof/>
                <w:webHidden/>
              </w:rPr>
              <w:fldChar w:fldCharType="begin"/>
            </w:r>
            <w:r>
              <w:rPr>
                <w:noProof/>
                <w:webHidden/>
              </w:rPr>
              <w:instrText xml:space="preserve"> PAGEREF _Toc225422672 \h </w:instrText>
            </w:r>
            <w:r>
              <w:rPr>
                <w:noProof/>
                <w:webHidden/>
              </w:rPr>
            </w:r>
            <w:r>
              <w:rPr>
                <w:noProof/>
                <w:webHidden/>
              </w:rPr>
              <w:fldChar w:fldCharType="separate"/>
            </w:r>
            <w:r>
              <w:rPr>
                <w:noProof/>
                <w:webHidden/>
              </w:rPr>
              <w:t>5</w:t>
            </w:r>
            <w:r>
              <w:rPr>
                <w:noProof/>
                <w:webHidden/>
              </w:rPr>
              <w:fldChar w:fldCharType="end"/>
            </w:r>
          </w:hyperlink>
        </w:p>
        <w:p w14:paraId="7DFEFE59" w14:textId="1235D604"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673" w:history="1">
            <w:r w:rsidRPr="0010439C">
              <w:rPr>
                <w:rStyle w:val="Hyperlink"/>
                <w:rFonts w:ascii="Times New Roman" w:hAnsi="Times New Roman" w:cs="Times New Roman"/>
                <w:noProof/>
                <w:lang w:val="en-US"/>
              </w:rPr>
              <w:t>1.2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Technical Overview</w:t>
            </w:r>
            <w:r>
              <w:rPr>
                <w:noProof/>
                <w:webHidden/>
              </w:rPr>
              <w:tab/>
            </w:r>
            <w:r>
              <w:rPr>
                <w:noProof/>
                <w:webHidden/>
              </w:rPr>
              <w:fldChar w:fldCharType="begin"/>
            </w:r>
            <w:r>
              <w:rPr>
                <w:noProof/>
                <w:webHidden/>
              </w:rPr>
              <w:instrText xml:space="preserve"> PAGEREF _Toc225422673 \h </w:instrText>
            </w:r>
            <w:r>
              <w:rPr>
                <w:noProof/>
                <w:webHidden/>
              </w:rPr>
            </w:r>
            <w:r>
              <w:rPr>
                <w:noProof/>
                <w:webHidden/>
              </w:rPr>
              <w:fldChar w:fldCharType="separate"/>
            </w:r>
            <w:r>
              <w:rPr>
                <w:noProof/>
                <w:webHidden/>
              </w:rPr>
              <w:t>5</w:t>
            </w:r>
            <w:r>
              <w:rPr>
                <w:noProof/>
                <w:webHidden/>
              </w:rPr>
              <w:fldChar w:fldCharType="end"/>
            </w:r>
          </w:hyperlink>
        </w:p>
        <w:p w14:paraId="3A70A527" w14:textId="1D707F8F"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674" w:history="1">
            <w:r w:rsidRPr="0010439C">
              <w:rPr>
                <w:rStyle w:val="Hyperlink"/>
                <w:rFonts w:ascii="Times New Roman" w:hAnsi="Times New Roman" w:cs="Times New Roman"/>
                <w:noProof/>
                <w:lang w:val="en-US"/>
              </w:rPr>
              <w:t>1.3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Functions / Methods</w:t>
            </w:r>
            <w:r>
              <w:rPr>
                <w:noProof/>
                <w:webHidden/>
              </w:rPr>
              <w:tab/>
            </w:r>
            <w:r>
              <w:rPr>
                <w:noProof/>
                <w:webHidden/>
              </w:rPr>
              <w:fldChar w:fldCharType="begin"/>
            </w:r>
            <w:r>
              <w:rPr>
                <w:noProof/>
                <w:webHidden/>
              </w:rPr>
              <w:instrText xml:space="preserve"> PAGEREF _Toc225422674 \h </w:instrText>
            </w:r>
            <w:r>
              <w:rPr>
                <w:noProof/>
                <w:webHidden/>
              </w:rPr>
            </w:r>
            <w:r>
              <w:rPr>
                <w:noProof/>
                <w:webHidden/>
              </w:rPr>
              <w:fldChar w:fldCharType="separate"/>
            </w:r>
            <w:r>
              <w:rPr>
                <w:noProof/>
                <w:webHidden/>
              </w:rPr>
              <w:t>5</w:t>
            </w:r>
            <w:r>
              <w:rPr>
                <w:noProof/>
                <w:webHidden/>
              </w:rPr>
              <w:fldChar w:fldCharType="end"/>
            </w:r>
          </w:hyperlink>
        </w:p>
        <w:p w14:paraId="0E7C96B9" w14:textId="7479F004"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75" w:history="1">
            <w:r w:rsidRPr="0010439C">
              <w:rPr>
                <w:rStyle w:val="Hyperlink"/>
                <w:rFonts w:ascii="Times New Roman" w:hAnsi="Times New Roman" w:cs="Times New Roman"/>
                <w:noProof/>
              </w:rPr>
              <w:t>1.3.1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`constructor` (implicitly inherited)</w:t>
            </w:r>
            <w:r>
              <w:rPr>
                <w:noProof/>
                <w:webHidden/>
              </w:rPr>
              <w:tab/>
            </w:r>
            <w:r>
              <w:rPr>
                <w:noProof/>
                <w:webHidden/>
              </w:rPr>
              <w:fldChar w:fldCharType="begin"/>
            </w:r>
            <w:r>
              <w:rPr>
                <w:noProof/>
                <w:webHidden/>
              </w:rPr>
              <w:instrText xml:space="preserve"> PAGEREF _Toc225422675 \h </w:instrText>
            </w:r>
            <w:r>
              <w:rPr>
                <w:noProof/>
                <w:webHidden/>
              </w:rPr>
            </w:r>
            <w:r>
              <w:rPr>
                <w:noProof/>
                <w:webHidden/>
              </w:rPr>
              <w:fldChar w:fldCharType="separate"/>
            </w:r>
            <w:r>
              <w:rPr>
                <w:noProof/>
                <w:webHidden/>
              </w:rPr>
              <w:t>5</w:t>
            </w:r>
            <w:r>
              <w:rPr>
                <w:noProof/>
                <w:webHidden/>
              </w:rPr>
              <w:fldChar w:fldCharType="end"/>
            </w:r>
          </w:hyperlink>
        </w:p>
        <w:p w14:paraId="5CAEEA9B" w14:textId="7BAEDB50"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76" w:history="1">
            <w:r w:rsidRPr="0010439C">
              <w:rPr>
                <w:rStyle w:val="Hyperlink"/>
                <w:rFonts w:ascii="Times New Roman" w:hAnsi="Times New Roman" w:cs="Times New Roman"/>
                <w:noProof/>
              </w:rPr>
              <w:t>1.3.2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`init()`</w:t>
            </w:r>
            <w:r>
              <w:rPr>
                <w:noProof/>
                <w:webHidden/>
              </w:rPr>
              <w:tab/>
            </w:r>
            <w:r>
              <w:rPr>
                <w:noProof/>
                <w:webHidden/>
              </w:rPr>
              <w:fldChar w:fldCharType="begin"/>
            </w:r>
            <w:r>
              <w:rPr>
                <w:noProof/>
                <w:webHidden/>
              </w:rPr>
              <w:instrText xml:space="preserve"> PAGEREF _Toc225422676 \h </w:instrText>
            </w:r>
            <w:r>
              <w:rPr>
                <w:noProof/>
                <w:webHidden/>
              </w:rPr>
            </w:r>
            <w:r>
              <w:rPr>
                <w:noProof/>
                <w:webHidden/>
              </w:rPr>
              <w:fldChar w:fldCharType="separate"/>
            </w:r>
            <w:r>
              <w:rPr>
                <w:noProof/>
                <w:webHidden/>
              </w:rPr>
              <w:t>5</w:t>
            </w:r>
            <w:r>
              <w:rPr>
                <w:noProof/>
                <w:webHidden/>
              </w:rPr>
              <w:fldChar w:fldCharType="end"/>
            </w:r>
          </w:hyperlink>
        </w:p>
        <w:p w14:paraId="3D6B2D60" w14:textId="4016D0DE"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677" w:history="1">
            <w:r w:rsidRPr="0010439C">
              <w:rPr>
                <w:rStyle w:val="Hyperlink"/>
                <w:rFonts w:ascii="Times New Roman" w:hAnsi="Times New Roman" w:cs="Times New Roman"/>
                <w:noProof/>
                <w:lang w:val="en-US"/>
              </w:rPr>
              <w:t>2</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File: btptoolreservationextension/webapp/tool/Helper.ts</w:t>
            </w:r>
            <w:r>
              <w:rPr>
                <w:noProof/>
                <w:webHidden/>
              </w:rPr>
              <w:tab/>
            </w:r>
            <w:r>
              <w:rPr>
                <w:noProof/>
                <w:webHidden/>
              </w:rPr>
              <w:fldChar w:fldCharType="begin"/>
            </w:r>
            <w:r>
              <w:rPr>
                <w:noProof/>
                <w:webHidden/>
              </w:rPr>
              <w:instrText xml:space="preserve"> PAGEREF _Toc225422677 \h </w:instrText>
            </w:r>
            <w:r>
              <w:rPr>
                <w:noProof/>
                <w:webHidden/>
              </w:rPr>
            </w:r>
            <w:r>
              <w:rPr>
                <w:noProof/>
                <w:webHidden/>
              </w:rPr>
              <w:fldChar w:fldCharType="separate"/>
            </w:r>
            <w:r>
              <w:rPr>
                <w:noProof/>
                <w:webHidden/>
              </w:rPr>
              <w:t>6</w:t>
            </w:r>
            <w:r>
              <w:rPr>
                <w:noProof/>
                <w:webHidden/>
              </w:rPr>
              <w:fldChar w:fldCharType="end"/>
            </w:r>
          </w:hyperlink>
        </w:p>
        <w:p w14:paraId="53B89962" w14:textId="2ED32BCE"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678" w:history="1">
            <w:r w:rsidRPr="0010439C">
              <w:rPr>
                <w:rStyle w:val="Hyperlink"/>
                <w:rFonts w:ascii="Times New Roman" w:hAnsi="Times New Roman" w:cs="Times New Roman"/>
                <w:noProof/>
                <w:lang w:val="en-US"/>
              </w:rPr>
              <w:t>2.1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Business Functionality</w:t>
            </w:r>
            <w:r>
              <w:rPr>
                <w:noProof/>
                <w:webHidden/>
              </w:rPr>
              <w:tab/>
            </w:r>
            <w:r>
              <w:rPr>
                <w:noProof/>
                <w:webHidden/>
              </w:rPr>
              <w:fldChar w:fldCharType="begin"/>
            </w:r>
            <w:r>
              <w:rPr>
                <w:noProof/>
                <w:webHidden/>
              </w:rPr>
              <w:instrText xml:space="preserve"> PAGEREF _Toc225422678 \h </w:instrText>
            </w:r>
            <w:r>
              <w:rPr>
                <w:noProof/>
                <w:webHidden/>
              </w:rPr>
            </w:r>
            <w:r>
              <w:rPr>
                <w:noProof/>
                <w:webHidden/>
              </w:rPr>
              <w:fldChar w:fldCharType="separate"/>
            </w:r>
            <w:r>
              <w:rPr>
                <w:noProof/>
                <w:webHidden/>
              </w:rPr>
              <w:t>6</w:t>
            </w:r>
            <w:r>
              <w:rPr>
                <w:noProof/>
                <w:webHidden/>
              </w:rPr>
              <w:fldChar w:fldCharType="end"/>
            </w:r>
          </w:hyperlink>
        </w:p>
        <w:p w14:paraId="6BE138D0" w14:textId="34E4B08A"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679" w:history="1">
            <w:r w:rsidRPr="0010439C">
              <w:rPr>
                <w:rStyle w:val="Hyperlink"/>
                <w:rFonts w:ascii="Times New Roman" w:hAnsi="Times New Roman" w:cs="Times New Roman"/>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Technical Overview</w:t>
            </w:r>
            <w:r>
              <w:rPr>
                <w:noProof/>
                <w:webHidden/>
              </w:rPr>
              <w:tab/>
            </w:r>
            <w:r>
              <w:rPr>
                <w:noProof/>
                <w:webHidden/>
              </w:rPr>
              <w:fldChar w:fldCharType="begin"/>
            </w:r>
            <w:r>
              <w:rPr>
                <w:noProof/>
                <w:webHidden/>
              </w:rPr>
              <w:instrText xml:space="preserve"> PAGEREF _Toc225422679 \h </w:instrText>
            </w:r>
            <w:r>
              <w:rPr>
                <w:noProof/>
                <w:webHidden/>
              </w:rPr>
            </w:r>
            <w:r>
              <w:rPr>
                <w:noProof/>
                <w:webHidden/>
              </w:rPr>
              <w:fldChar w:fldCharType="separate"/>
            </w:r>
            <w:r>
              <w:rPr>
                <w:noProof/>
                <w:webHidden/>
              </w:rPr>
              <w:t>6</w:t>
            </w:r>
            <w:r>
              <w:rPr>
                <w:noProof/>
                <w:webHidden/>
              </w:rPr>
              <w:fldChar w:fldCharType="end"/>
            </w:r>
          </w:hyperlink>
        </w:p>
        <w:p w14:paraId="3A4D7933" w14:textId="1E8955E4"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680" w:history="1">
            <w:r w:rsidRPr="0010439C">
              <w:rPr>
                <w:rStyle w:val="Hyperlink"/>
                <w:rFonts w:ascii="Times New Roman" w:hAnsi="Times New Roman" w:cs="Times New Roman"/>
                <w:noProof/>
                <w:lang w:val="en-US"/>
              </w:rPr>
              <w:t>2.3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Functions / Methods</w:t>
            </w:r>
            <w:r>
              <w:rPr>
                <w:noProof/>
                <w:webHidden/>
              </w:rPr>
              <w:tab/>
            </w:r>
            <w:r>
              <w:rPr>
                <w:noProof/>
                <w:webHidden/>
              </w:rPr>
              <w:fldChar w:fldCharType="begin"/>
            </w:r>
            <w:r>
              <w:rPr>
                <w:noProof/>
                <w:webHidden/>
              </w:rPr>
              <w:instrText xml:space="preserve"> PAGEREF _Toc225422680 \h </w:instrText>
            </w:r>
            <w:r>
              <w:rPr>
                <w:noProof/>
                <w:webHidden/>
              </w:rPr>
            </w:r>
            <w:r>
              <w:rPr>
                <w:noProof/>
                <w:webHidden/>
              </w:rPr>
              <w:fldChar w:fldCharType="separate"/>
            </w:r>
            <w:r>
              <w:rPr>
                <w:noProof/>
                <w:webHidden/>
              </w:rPr>
              <w:t>7</w:t>
            </w:r>
            <w:r>
              <w:rPr>
                <w:noProof/>
                <w:webHidden/>
              </w:rPr>
              <w:fldChar w:fldCharType="end"/>
            </w:r>
          </w:hyperlink>
        </w:p>
        <w:p w14:paraId="492F7A42" w14:textId="387FA6D2"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1" w:history="1">
            <w:r w:rsidRPr="0010439C">
              <w:rPr>
                <w:rStyle w:val="Hyperlink"/>
                <w:rFonts w:ascii="Times New Roman" w:hAnsi="Times New Roman" w:cs="Times New Roman"/>
                <w:noProof/>
              </w:rPr>
              <w:t>2.3.1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`processGenericTools(activity: string): Promise&lt;GenericTool[]&gt;`</w:t>
            </w:r>
            <w:r>
              <w:rPr>
                <w:noProof/>
                <w:webHidden/>
              </w:rPr>
              <w:tab/>
            </w:r>
            <w:r>
              <w:rPr>
                <w:noProof/>
                <w:webHidden/>
              </w:rPr>
              <w:fldChar w:fldCharType="begin"/>
            </w:r>
            <w:r>
              <w:rPr>
                <w:noProof/>
                <w:webHidden/>
              </w:rPr>
              <w:instrText xml:space="preserve"> PAGEREF _Toc225422681 \h </w:instrText>
            </w:r>
            <w:r>
              <w:rPr>
                <w:noProof/>
                <w:webHidden/>
              </w:rPr>
            </w:r>
            <w:r>
              <w:rPr>
                <w:noProof/>
                <w:webHidden/>
              </w:rPr>
              <w:fldChar w:fldCharType="separate"/>
            </w:r>
            <w:r>
              <w:rPr>
                <w:noProof/>
                <w:webHidden/>
              </w:rPr>
              <w:t>7</w:t>
            </w:r>
            <w:r>
              <w:rPr>
                <w:noProof/>
                <w:webHidden/>
              </w:rPr>
              <w:fldChar w:fldCharType="end"/>
            </w:r>
          </w:hyperlink>
        </w:p>
        <w:p w14:paraId="3D7222EC" w14:textId="7F338548"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2" w:history="1">
            <w:r w:rsidRPr="0010439C">
              <w:rPr>
                <w:rStyle w:val="Hyperlink"/>
                <w:rFonts w:ascii="Times New Roman" w:hAnsi="Times New Roman" w:cs="Times New Roman"/>
                <w:noProof/>
              </w:rPr>
              <w:t>2.3.2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`processSerializedTools(genericTools: GenericTool[]): Promise&lt;SerializedTools&gt;`</w:t>
            </w:r>
            <w:r>
              <w:rPr>
                <w:noProof/>
                <w:webHidden/>
              </w:rPr>
              <w:tab/>
            </w:r>
            <w:r>
              <w:rPr>
                <w:noProof/>
                <w:webHidden/>
              </w:rPr>
              <w:fldChar w:fldCharType="begin"/>
            </w:r>
            <w:r>
              <w:rPr>
                <w:noProof/>
                <w:webHidden/>
              </w:rPr>
              <w:instrText xml:space="preserve"> PAGEREF _Toc225422682 \h </w:instrText>
            </w:r>
            <w:r>
              <w:rPr>
                <w:noProof/>
                <w:webHidden/>
              </w:rPr>
            </w:r>
            <w:r>
              <w:rPr>
                <w:noProof/>
                <w:webHidden/>
              </w:rPr>
              <w:fldChar w:fldCharType="separate"/>
            </w:r>
            <w:r>
              <w:rPr>
                <w:noProof/>
                <w:webHidden/>
              </w:rPr>
              <w:t>7</w:t>
            </w:r>
            <w:r>
              <w:rPr>
                <w:noProof/>
                <w:webHidden/>
              </w:rPr>
              <w:fldChar w:fldCharType="end"/>
            </w:r>
          </w:hyperlink>
        </w:p>
        <w:p w14:paraId="5EB2959E" w14:textId="1DE6AF9A"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3" w:history="1">
            <w:r w:rsidRPr="0010439C">
              <w:rPr>
                <w:rStyle w:val="Hyperlink"/>
                <w:rFonts w:ascii="Times New Roman" w:hAnsi="Times New Roman" w:cs="Times New Roman"/>
                <w:noProof/>
              </w:rPr>
              <w:t>2.3.3</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`combineGenericSerialized(genericTools: GenericTool[], serializedTools: SerializedTools): CombinedTools`</w:t>
            </w:r>
            <w:r>
              <w:rPr>
                <w:noProof/>
                <w:webHidden/>
              </w:rPr>
              <w:tab/>
            </w:r>
            <w:r>
              <w:rPr>
                <w:noProof/>
                <w:webHidden/>
              </w:rPr>
              <w:fldChar w:fldCharType="begin"/>
            </w:r>
            <w:r>
              <w:rPr>
                <w:noProof/>
                <w:webHidden/>
              </w:rPr>
              <w:instrText xml:space="preserve"> PAGEREF _Toc225422683 \h </w:instrText>
            </w:r>
            <w:r>
              <w:rPr>
                <w:noProof/>
                <w:webHidden/>
              </w:rPr>
            </w:r>
            <w:r>
              <w:rPr>
                <w:noProof/>
                <w:webHidden/>
              </w:rPr>
              <w:fldChar w:fldCharType="separate"/>
            </w:r>
            <w:r>
              <w:rPr>
                <w:noProof/>
                <w:webHidden/>
              </w:rPr>
              <w:t>8</w:t>
            </w:r>
            <w:r>
              <w:rPr>
                <w:noProof/>
                <w:webHidden/>
              </w:rPr>
              <w:fldChar w:fldCharType="end"/>
            </w:r>
          </w:hyperlink>
        </w:p>
        <w:p w14:paraId="0422BF18" w14:textId="24E6C5A5"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4" w:history="1">
            <w:r w:rsidRPr="0010439C">
              <w:rPr>
                <w:rStyle w:val="Hyperlink"/>
                <w:rFonts w:ascii="Times New Roman" w:hAnsi="Times New Roman" w:cs="Times New Roman"/>
                <w:noProof/>
              </w:rPr>
              <w:t>2.3.4</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`getActivityStartEndDates(activityId: string): Promise&lt;{ activityStart: Date, activityEnd: Date }&gt;`</w:t>
            </w:r>
            <w:r>
              <w:rPr>
                <w:noProof/>
                <w:webHidden/>
              </w:rPr>
              <w:tab/>
            </w:r>
            <w:r>
              <w:rPr>
                <w:noProof/>
                <w:webHidden/>
              </w:rPr>
              <w:fldChar w:fldCharType="begin"/>
            </w:r>
            <w:r>
              <w:rPr>
                <w:noProof/>
                <w:webHidden/>
              </w:rPr>
              <w:instrText xml:space="preserve"> PAGEREF _Toc225422684 \h </w:instrText>
            </w:r>
            <w:r>
              <w:rPr>
                <w:noProof/>
                <w:webHidden/>
              </w:rPr>
            </w:r>
            <w:r>
              <w:rPr>
                <w:noProof/>
                <w:webHidden/>
              </w:rPr>
              <w:fldChar w:fldCharType="separate"/>
            </w:r>
            <w:r>
              <w:rPr>
                <w:noProof/>
                <w:webHidden/>
              </w:rPr>
              <w:t>8</w:t>
            </w:r>
            <w:r>
              <w:rPr>
                <w:noProof/>
                <w:webHidden/>
              </w:rPr>
              <w:fldChar w:fldCharType="end"/>
            </w:r>
          </w:hyperlink>
        </w:p>
        <w:p w14:paraId="4409B663" w14:textId="5BC406AD"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5" w:history="1">
            <w:r w:rsidRPr="0010439C">
              <w:rPr>
                <w:rStyle w:val="Hyperlink"/>
                <w:rFonts w:ascii="Times New Roman" w:hAnsi="Times New Roman" w:cs="Times New Roman"/>
                <w:noProof/>
              </w:rPr>
              <w:t>2.3.5</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`setBookedTools(combinedTools: CombinedTools, activityStart: Date, activityEnd: Date, activity: string): Promise&lt;CombinedTools&gt;`</w:t>
            </w:r>
            <w:r>
              <w:rPr>
                <w:noProof/>
                <w:webHidden/>
              </w:rPr>
              <w:tab/>
            </w:r>
            <w:r>
              <w:rPr>
                <w:noProof/>
                <w:webHidden/>
              </w:rPr>
              <w:fldChar w:fldCharType="begin"/>
            </w:r>
            <w:r>
              <w:rPr>
                <w:noProof/>
                <w:webHidden/>
              </w:rPr>
              <w:instrText xml:space="preserve"> PAGEREF _Toc225422685 \h </w:instrText>
            </w:r>
            <w:r>
              <w:rPr>
                <w:noProof/>
                <w:webHidden/>
              </w:rPr>
            </w:r>
            <w:r>
              <w:rPr>
                <w:noProof/>
                <w:webHidden/>
              </w:rPr>
              <w:fldChar w:fldCharType="separate"/>
            </w:r>
            <w:r>
              <w:rPr>
                <w:noProof/>
                <w:webHidden/>
              </w:rPr>
              <w:t>9</w:t>
            </w:r>
            <w:r>
              <w:rPr>
                <w:noProof/>
                <w:webHidden/>
              </w:rPr>
              <w:fldChar w:fldCharType="end"/>
            </w:r>
          </w:hyperlink>
        </w:p>
        <w:p w14:paraId="43A6D66C" w14:textId="7BDD743D"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6" w:history="1">
            <w:r w:rsidRPr="0010439C">
              <w:rPr>
                <w:rStyle w:val="Hyperlink"/>
                <w:rFonts w:ascii="Times New Roman" w:hAnsi="Times New Roman" w:cs="Times New Roman"/>
                <w:noProof/>
              </w:rPr>
              <w:t>2.3.6</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`getMarkBookedToolsCount(markBookedTools: CombinedTools): number`</w:t>
            </w:r>
            <w:r>
              <w:rPr>
                <w:noProof/>
                <w:webHidden/>
              </w:rPr>
              <w:tab/>
            </w:r>
            <w:r>
              <w:rPr>
                <w:noProof/>
                <w:webHidden/>
              </w:rPr>
              <w:fldChar w:fldCharType="begin"/>
            </w:r>
            <w:r>
              <w:rPr>
                <w:noProof/>
                <w:webHidden/>
              </w:rPr>
              <w:instrText xml:space="preserve"> PAGEREF _Toc225422686 \h </w:instrText>
            </w:r>
            <w:r>
              <w:rPr>
                <w:noProof/>
                <w:webHidden/>
              </w:rPr>
            </w:r>
            <w:r>
              <w:rPr>
                <w:noProof/>
                <w:webHidden/>
              </w:rPr>
              <w:fldChar w:fldCharType="separate"/>
            </w:r>
            <w:r>
              <w:rPr>
                <w:noProof/>
                <w:webHidden/>
              </w:rPr>
              <w:t>10</w:t>
            </w:r>
            <w:r>
              <w:rPr>
                <w:noProof/>
                <w:webHidden/>
              </w:rPr>
              <w:fldChar w:fldCharType="end"/>
            </w:r>
          </w:hyperlink>
        </w:p>
        <w:p w14:paraId="727CBAA2" w14:textId="0894576E"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7" w:history="1">
            <w:r w:rsidRPr="0010439C">
              <w:rPr>
                <w:rStyle w:val="Hyperlink"/>
                <w:rFonts w:ascii="Times New Roman" w:hAnsi="Times New Roman" w:cs="Times New Roman"/>
                <w:noProof/>
              </w:rPr>
              <w:t>2.3.7</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`processToolAssignment(aSelectedData: GenericTool[], that: Controller, activityStart: Date, activityEnd: Date, activity: string): Promise&lt;string&gt;`</w:t>
            </w:r>
            <w:r>
              <w:rPr>
                <w:noProof/>
                <w:webHidden/>
              </w:rPr>
              <w:tab/>
            </w:r>
            <w:r>
              <w:rPr>
                <w:noProof/>
                <w:webHidden/>
              </w:rPr>
              <w:fldChar w:fldCharType="begin"/>
            </w:r>
            <w:r>
              <w:rPr>
                <w:noProof/>
                <w:webHidden/>
              </w:rPr>
              <w:instrText xml:space="preserve"> PAGEREF _Toc225422687 \h </w:instrText>
            </w:r>
            <w:r>
              <w:rPr>
                <w:noProof/>
                <w:webHidden/>
              </w:rPr>
            </w:r>
            <w:r>
              <w:rPr>
                <w:noProof/>
                <w:webHidden/>
              </w:rPr>
              <w:fldChar w:fldCharType="separate"/>
            </w:r>
            <w:r>
              <w:rPr>
                <w:noProof/>
                <w:webHidden/>
              </w:rPr>
              <w:t>10</w:t>
            </w:r>
            <w:r>
              <w:rPr>
                <w:noProof/>
                <w:webHidden/>
              </w:rPr>
              <w:fldChar w:fldCharType="end"/>
            </w:r>
          </w:hyperlink>
        </w:p>
        <w:p w14:paraId="3610CB0B" w14:textId="74287390"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8" w:history="1">
            <w:r w:rsidRPr="0010439C">
              <w:rPr>
                <w:rStyle w:val="Hyperlink"/>
                <w:rFonts w:ascii="Times New Roman" w:hAnsi="Times New Roman" w:cs="Times New Roman"/>
                <w:noProof/>
              </w:rPr>
              <w:t>2.3.8</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`processDeleteSingleGenericTool(genericToolToDelete: CombinedToolEntry, that: Controller): Promise&lt;string&gt;`</w:t>
            </w:r>
            <w:r>
              <w:rPr>
                <w:noProof/>
                <w:webHidden/>
              </w:rPr>
              <w:tab/>
            </w:r>
            <w:r>
              <w:rPr>
                <w:noProof/>
                <w:webHidden/>
              </w:rPr>
              <w:fldChar w:fldCharType="begin"/>
            </w:r>
            <w:r>
              <w:rPr>
                <w:noProof/>
                <w:webHidden/>
              </w:rPr>
              <w:instrText xml:space="preserve"> PAGEREF _Toc225422688 \h </w:instrText>
            </w:r>
            <w:r>
              <w:rPr>
                <w:noProof/>
                <w:webHidden/>
              </w:rPr>
            </w:r>
            <w:r>
              <w:rPr>
                <w:noProof/>
                <w:webHidden/>
              </w:rPr>
              <w:fldChar w:fldCharType="separate"/>
            </w:r>
            <w:r>
              <w:rPr>
                <w:noProof/>
                <w:webHidden/>
              </w:rPr>
              <w:t>11</w:t>
            </w:r>
            <w:r>
              <w:rPr>
                <w:noProof/>
                <w:webHidden/>
              </w:rPr>
              <w:fldChar w:fldCharType="end"/>
            </w:r>
          </w:hyperlink>
        </w:p>
        <w:p w14:paraId="3D4A37F1" w14:textId="747FFDA6"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89" w:history="1">
            <w:r w:rsidRPr="0010439C">
              <w:rPr>
                <w:rStyle w:val="Hyperlink"/>
                <w:rFonts w:ascii="Times New Roman" w:hAnsi="Times New Roman" w:cs="Times New Roman"/>
                <w:noProof/>
              </w:rPr>
              <w:t>2.3.9</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`procesDeleteSingleSerializedTool(serializedToolToDelete: SerializedTool, that: Controller): Promise&lt;string&gt;`</w:t>
            </w:r>
            <w:r>
              <w:rPr>
                <w:noProof/>
                <w:webHidden/>
              </w:rPr>
              <w:tab/>
            </w:r>
            <w:r>
              <w:rPr>
                <w:noProof/>
                <w:webHidden/>
              </w:rPr>
              <w:fldChar w:fldCharType="begin"/>
            </w:r>
            <w:r>
              <w:rPr>
                <w:noProof/>
                <w:webHidden/>
              </w:rPr>
              <w:instrText xml:space="preserve"> PAGEREF _Toc225422689 \h </w:instrText>
            </w:r>
            <w:r>
              <w:rPr>
                <w:noProof/>
                <w:webHidden/>
              </w:rPr>
            </w:r>
            <w:r>
              <w:rPr>
                <w:noProof/>
                <w:webHidden/>
              </w:rPr>
              <w:fldChar w:fldCharType="separate"/>
            </w:r>
            <w:r>
              <w:rPr>
                <w:noProof/>
                <w:webHidden/>
              </w:rPr>
              <w:t>12</w:t>
            </w:r>
            <w:r>
              <w:rPr>
                <w:noProof/>
                <w:webHidden/>
              </w:rPr>
              <w:fldChar w:fldCharType="end"/>
            </w:r>
          </w:hyperlink>
        </w:p>
        <w:p w14:paraId="6350F54F" w14:textId="4DF3CE38"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90" w:history="1">
            <w:r w:rsidRPr="0010439C">
              <w:rPr>
                <w:rStyle w:val="Hyperlink"/>
                <w:rFonts w:ascii="Times New Roman" w:hAnsi="Times New Roman" w:cs="Times New Roman"/>
                <w:noProof/>
              </w:rPr>
              <w:t>2.3.10</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`procesHandleCancelAllSerializedTools(allData: CombinedTools, that: Controller): Promise&lt;string&gt;`</w:t>
            </w:r>
            <w:r>
              <w:rPr>
                <w:noProof/>
                <w:webHidden/>
              </w:rPr>
              <w:tab/>
            </w:r>
            <w:r>
              <w:rPr>
                <w:noProof/>
                <w:webHidden/>
              </w:rPr>
              <w:fldChar w:fldCharType="begin"/>
            </w:r>
            <w:r>
              <w:rPr>
                <w:noProof/>
                <w:webHidden/>
              </w:rPr>
              <w:instrText xml:space="preserve"> PAGEREF _Toc225422690 \h </w:instrText>
            </w:r>
            <w:r>
              <w:rPr>
                <w:noProof/>
                <w:webHidden/>
              </w:rPr>
            </w:r>
            <w:r>
              <w:rPr>
                <w:noProof/>
                <w:webHidden/>
              </w:rPr>
              <w:fldChar w:fldCharType="separate"/>
            </w:r>
            <w:r>
              <w:rPr>
                <w:noProof/>
                <w:webHidden/>
              </w:rPr>
              <w:t>12</w:t>
            </w:r>
            <w:r>
              <w:rPr>
                <w:noProof/>
                <w:webHidden/>
              </w:rPr>
              <w:fldChar w:fldCharType="end"/>
            </w:r>
          </w:hyperlink>
        </w:p>
        <w:p w14:paraId="33DFD2F5" w14:textId="0178FE9C"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91" w:history="1">
            <w:r w:rsidRPr="0010439C">
              <w:rPr>
                <w:rStyle w:val="Hyperlink"/>
                <w:rFonts w:ascii="Times New Roman" w:hAnsi="Times New Roman" w:cs="Times New Roman"/>
                <w:noProof/>
              </w:rPr>
              <w:t>2.3.11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`processReserveSerializedTool(clickedSerializedTool: SerializedTool, that: Controller, activityStart: Date, activityEnd: Date, activity: string): Promise&lt;{ message: string, success?: boolean }&gt;`</w:t>
            </w:r>
            <w:r>
              <w:rPr>
                <w:noProof/>
                <w:webHidden/>
              </w:rPr>
              <w:tab/>
            </w:r>
            <w:r>
              <w:rPr>
                <w:noProof/>
                <w:webHidden/>
              </w:rPr>
              <w:fldChar w:fldCharType="begin"/>
            </w:r>
            <w:r>
              <w:rPr>
                <w:noProof/>
                <w:webHidden/>
              </w:rPr>
              <w:instrText xml:space="preserve"> PAGEREF _Toc225422691 \h </w:instrText>
            </w:r>
            <w:r>
              <w:rPr>
                <w:noProof/>
                <w:webHidden/>
              </w:rPr>
            </w:r>
            <w:r>
              <w:rPr>
                <w:noProof/>
                <w:webHidden/>
              </w:rPr>
              <w:fldChar w:fldCharType="separate"/>
            </w:r>
            <w:r>
              <w:rPr>
                <w:noProof/>
                <w:webHidden/>
              </w:rPr>
              <w:t>13</w:t>
            </w:r>
            <w:r>
              <w:rPr>
                <w:noProof/>
                <w:webHidden/>
              </w:rPr>
              <w:fldChar w:fldCharType="end"/>
            </w:r>
          </w:hyperlink>
        </w:p>
        <w:p w14:paraId="2CACD320" w14:textId="4D890E0D"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92" w:history="1">
            <w:r w:rsidRPr="0010439C">
              <w:rPr>
                <w:rStyle w:val="Hyperlink"/>
                <w:rFonts w:ascii="Times New Roman" w:hAnsi="Times New Roman" w:cs="Times New Roman"/>
                <w:noProof/>
              </w:rPr>
              <w:t>2.3.12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`getAllGenericTools(): Promise&lt;GenericToolsAll&gt;`</w:t>
            </w:r>
            <w:r>
              <w:rPr>
                <w:noProof/>
                <w:webHidden/>
              </w:rPr>
              <w:tab/>
            </w:r>
            <w:r>
              <w:rPr>
                <w:noProof/>
                <w:webHidden/>
              </w:rPr>
              <w:fldChar w:fldCharType="begin"/>
            </w:r>
            <w:r>
              <w:rPr>
                <w:noProof/>
                <w:webHidden/>
              </w:rPr>
              <w:instrText xml:space="preserve"> PAGEREF _Toc225422692 \h </w:instrText>
            </w:r>
            <w:r>
              <w:rPr>
                <w:noProof/>
                <w:webHidden/>
              </w:rPr>
            </w:r>
            <w:r>
              <w:rPr>
                <w:noProof/>
                <w:webHidden/>
              </w:rPr>
              <w:fldChar w:fldCharType="separate"/>
            </w:r>
            <w:r>
              <w:rPr>
                <w:noProof/>
                <w:webHidden/>
              </w:rPr>
              <w:t>14</w:t>
            </w:r>
            <w:r>
              <w:rPr>
                <w:noProof/>
                <w:webHidden/>
              </w:rPr>
              <w:fldChar w:fldCharType="end"/>
            </w:r>
          </w:hyperlink>
        </w:p>
        <w:p w14:paraId="7D2C4F75" w14:textId="22006401"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93" w:history="1">
            <w:r w:rsidRPr="0010439C">
              <w:rPr>
                <w:rStyle w:val="Hyperlink"/>
                <w:rFonts w:ascii="Times New Roman" w:hAnsi="Times New Roman" w:cs="Times New Roman"/>
                <w:noProof/>
              </w:rPr>
              <w:t>2.3.13</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`_getBookingsListInMomentum(toolId: string): Promise&lt;EquipmentBookings&gt;` (Private)</w:t>
            </w:r>
            <w:r>
              <w:rPr>
                <w:noProof/>
                <w:webHidden/>
              </w:rPr>
              <w:tab/>
            </w:r>
            <w:r>
              <w:rPr>
                <w:noProof/>
                <w:webHidden/>
              </w:rPr>
              <w:fldChar w:fldCharType="begin"/>
            </w:r>
            <w:r>
              <w:rPr>
                <w:noProof/>
                <w:webHidden/>
              </w:rPr>
              <w:instrText xml:space="preserve"> PAGEREF _Toc225422693 \h </w:instrText>
            </w:r>
            <w:r>
              <w:rPr>
                <w:noProof/>
                <w:webHidden/>
              </w:rPr>
            </w:r>
            <w:r>
              <w:rPr>
                <w:noProof/>
                <w:webHidden/>
              </w:rPr>
              <w:fldChar w:fldCharType="separate"/>
            </w:r>
            <w:r>
              <w:rPr>
                <w:noProof/>
                <w:webHidden/>
              </w:rPr>
              <w:t>14</w:t>
            </w:r>
            <w:r>
              <w:rPr>
                <w:noProof/>
                <w:webHidden/>
              </w:rPr>
              <w:fldChar w:fldCharType="end"/>
            </w:r>
          </w:hyperlink>
        </w:p>
        <w:p w14:paraId="27F13DBB" w14:textId="7312F607"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94" w:history="1">
            <w:r w:rsidRPr="0010439C">
              <w:rPr>
                <w:rStyle w:val="Hyperlink"/>
                <w:rFonts w:ascii="Times New Roman" w:hAnsi="Times New Roman" w:cs="Times New Roman"/>
                <w:noProof/>
              </w:rPr>
              <w:t>2.3.14</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`_prepReturnMessage(that: Controller, success: string, failure: string, status: boolean): string` (Private)</w:t>
            </w:r>
            <w:r>
              <w:rPr>
                <w:noProof/>
                <w:webHidden/>
              </w:rPr>
              <w:tab/>
            </w:r>
            <w:r>
              <w:rPr>
                <w:noProof/>
                <w:webHidden/>
              </w:rPr>
              <w:fldChar w:fldCharType="begin"/>
            </w:r>
            <w:r>
              <w:rPr>
                <w:noProof/>
                <w:webHidden/>
              </w:rPr>
              <w:instrText xml:space="preserve"> PAGEREF _Toc225422694 \h </w:instrText>
            </w:r>
            <w:r>
              <w:rPr>
                <w:noProof/>
                <w:webHidden/>
              </w:rPr>
            </w:r>
            <w:r>
              <w:rPr>
                <w:noProof/>
                <w:webHidden/>
              </w:rPr>
              <w:fldChar w:fldCharType="separate"/>
            </w:r>
            <w:r>
              <w:rPr>
                <w:noProof/>
                <w:webHidden/>
              </w:rPr>
              <w:t>15</w:t>
            </w:r>
            <w:r>
              <w:rPr>
                <w:noProof/>
                <w:webHidden/>
              </w:rPr>
              <w:fldChar w:fldCharType="end"/>
            </w:r>
          </w:hyperlink>
        </w:p>
        <w:p w14:paraId="6CD9FD15" w14:textId="67847F08"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95" w:history="1">
            <w:r w:rsidRPr="0010439C">
              <w:rPr>
                <w:rStyle w:val="Hyperlink"/>
                <w:rFonts w:ascii="Times New Roman" w:hAnsi="Times New Roman" w:cs="Times New Roman"/>
                <w:noProof/>
              </w:rPr>
              <w:t>2.3.15</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`_convertStringToDate(date: string): Date` (Private)</w:t>
            </w:r>
            <w:r>
              <w:rPr>
                <w:noProof/>
                <w:webHidden/>
              </w:rPr>
              <w:tab/>
            </w:r>
            <w:r>
              <w:rPr>
                <w:noProof/>
                <w:webHidden/>
              </w:rPr>
              <w:fldChar w:fldCharType="begin"/>
            </w:r>
            <w:r>
              <w:rPr>
                <w:noProof/>
                <w:webHidden/>
              </w:rPr>
              <w:instrText xml:space="preserve"> PAGEREF _Toc225422695 \h </w:instrText>
            </w:r>
            <w:r>
              <w:rPr>
                <w:noProof/>
                <w:webHidden/>
              </w:rPr>
            </w:r>
            <w:r>
              <w:rPr>
                <w:noProof/>
                <w:webHidden/>
              </w:rPr>
              <w:fldChar w:fldCharType="separate"/>
            </w:r>
            <w:r>
              <w:rPr>
                <w:noProof/>
                <w:webHidden/>
              </w:rPr>
              <w:t>15</w:t>
            </w:r>
            <w:r>
              <w:rPr>
                <w:noProof/>
                <w:webHidden/>
              </w:rPr>
              <w:fldChar w:fldCharType="end"/>
            </w:r>
          </w:hyperlink>
        </w:p>
        <w:p w14:paraId="01CEF9C8" w14:textId="5F242091"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96" w:history="1">
            <w:r w:rsidRPr="0010439C">
              <w:rPr>
                <w:rStyle w:val="Hyperlink"/>
                <w:rFonts w:ascii="Times New Roman" w:hAnsi="Times New Roman" w:cs="Times New Roman"/>
                <w:noProof/>
              </w:rPr>
              <w:t>2.3.16</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`_buildPutBody(id: string, type: ToolAssignmentType["objectType"], status: string, activityStart: string, activityEnd: string, activity: string): ToolAssignmentEntry` (Private)</w:t>
            </w:r>
            <w:r>
              <w:rPr>
                <w:noProof/>
                <w:webHidden/>
              </w:rPr>
              <w:tab/>
            </w:r>
            <w:r>
              <w:rPr>
                <w:noProof/>
                <w:webHidden/>
              </w:rPr>
              <w:fldChar w:fldCharType="begin"/>
            </w:r>
            <w:r>
              <w:rPr>
                <w:noProof/>
                <w:webHidden/>
              </w:rPr>
              <w:instrText xml:space="preserve"> PAGEREF _Toc225422696 \h </w:instrText>
            </w:r>
            <w:r>
              <w:rPr>
                <w:noProof/>
                <w:webHidden/>
              </w:rPr>
            </w:r>
            <w:r>
              <w:rPr>
                <w:noProof/>
                <w:webHidden/>
              </w:rPr>
              <w:fldChar w:fldCharType="separate"/>
            </w:r>
            <w:r>
              <w:rPr>
                <w:noProof/>
                <w:webHidden/>
              </w:rPr>
              <w:t>15</w:t>
            </w:r>
            <w:r>
              <w:rPr>
                <w:noProof/>
                <w:webHidden/>
              </w:rPr>
              <w:fldChar w:fldCharType="end"/>
            </w:r>
          </w:hyperlink>
        </w:p>
        <w:p w14:paraId="7C51178A" w14:textId="5826D7CE"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697" w:history="1">
            <w:r w:rsidRPr="0010439C">
              <w:rPr>
                <w:rStyle w:val="Hyperlink"/>
                <w:rFonts w:ascii="Times New Roman" w:hAnsi="Times New Roman" w:cs="Times New Roman"/>
                <w:noProof/>
              </w:rPr>
              <w:t>2.3.17</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`getResourceBundle(that: Controller): ResourceBundle`</w:t>
            </w:r>
            <w:r>
              <w:rPr>
                <w:noProof/>
                <w:webHidden/>
              </w:rPr>
              <w:tab/>
            </w:r>
            <w:r>
              <w:rPr>
                <w:noProof/>
                <w:webHidden/>
              </w:rPr>
              <w:fldChar w:fldCharType="begin"/>
            </w:r>
            <w:r>
              <w:rPr>
                <w:noProof/>
                <w:webHidden/>
              </w:rPr>
              <w:instrText xml:space="preserve"> PAGEREF _Toc225422697 \h </w:instrText>
            </w:r>
            <w:r>
              <w:rPr>
                <w:noProof/>
                <w:webHidden/>
              </w:rPr>
            </w:r>
            <w:r>
              <w:rPr>
                <w:noProof/>
                <w:webHidden/>
              </w:rPr>
              <w:fldChar w:fldCharType="separate"/>
            </w:r>
            <w:r>
              <w:rPr>
                <w:noProof/>
                <w:webHidden/>
              </w:rPr>
              <w:t>16</w:t>
            </w:r>
            <w:r>
              <w:rPr>
                <w:noProof/>
                <w:webHidden/>
              </w:rPr>
              <w:fldChar w:fldCharType="end"/>
            </w:r>
          </w:hyperlink>
        </w:p>
        <w:p w14:paraId="4E00F794" w14:textId="44757B4E"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698" w:history="1">
            <w:r w:rsidRPr="0010439C">
              <w:rPr>
                <w:rStyle w:val="Hyperlink"/>
                <w:rFonts w:ascii="Times New Roman" w:hAnsi="Times New Roman" w:cs="Times New Roman"/>
                <w:noProof/>
                <w:lang w:val="en-US"/>
              </w:rPr>
              <w:t>3</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File: btptoolreservationextension/webapp/controller/Main.controller.ts</w:t>
            </w:r>
            <w:r>
              <w:rPr>
                <w:noProof/>
                <w:webHidden/>
              </w:rPr>
              <w:tab/>
            </w:r>
            <w:r>
              <w:rPr>
                <w:noProof/>
                <w:webHidden/>
              </w:rPr>
              <w:fldChar w:fldCharType="begin"/>
            </w:r>
            <w:r>
              <w:rPr>
                <w:noProof/>
                <w:webHidden/>
              </w:rPr>
              <w:instrText xml:space="preserve"> PAGEREF _Toc225422698 \h </w:instrText>
            </w:r>
            <w:r>
              <w:rPr>
                <w:noProof/>
                <w:webHidden/>
              </w:rPr>
            </w:r>
            <w:r>
              <w:rPr>
                <w:noProof/>
                <w:webHidden/>
              </w:rPr>
              <w:fldChar w:fldCharType="separate"/>
            </w:r>
            <w:r>
              <w:rPr>
                <w:noProof/>
                <w:webHidden/>
              </w:rPr>
              <w:t>16</w:t>
            </w:r>
            <w:r>
              <w:rPr>
                <w:noProof/>
                <w:webHidden/>
              </w:rPr>
              <w:fldChar w:fldCharType="end"/>
            </w:r>
          </w:hyperlink>
        </w:p>
        <w:p w14:paraId="1626CFA5" w14:textId="55A945FF"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699" w:history="1">
            <w:r w:rsidRPr="0010439C">
              <w:rPr>
                <w:rStyle w:val="Hyperlink"/>
                <w:rFonts w:ascii="Times New Roman" w:hAnsi="Times New Roman" w:cs="Times New Roman"/>
                <w:noProof/>
                <w:lang w:val="en-US"/>
              </w:rPr>
              <w:t>3.1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Business Functionality</w:t>
            </w:r>
            <w:r>
              <w:rPr>
                <w:noProof/>
                <w:webHidden/>
              </w:rPr>
              <w:tab/>
            </w:r>
            <w:r>
              <w:rPr>
                <w:noProof/>
                <w:webHidden/>
              </w:rPr>
              <w:fldChar w:fldCharType="begin"/>
            </w:r>
            <w:r>
              <w:rPr>
                <w:noProof/>
                <w:webHidden/>
              </w:rPr>
              <w:instrText xml:space="preserve"> PAGEREF _Toc225422699 \h </w:instrText>
            </w:r>
            <w:r>
              <w:rPr>
                <w:noProof/>
                <w:webHidden/>
              </w:rPr>
            </w:r>
            <w:r>
              <w:rPr>
                <w:noProof/>
                <w:webHidden/>
              </w:rPr>
              <w:fldChar w:fldCharType="separate"/>
            </w:r>
            <w:r>
              <w:rPr>
                <w:noProof/>
                <w:webHidden/>
              </w:rPr>
              <w:t>16</w:t>
            </w:r>
            <w:r>
              <w:rPr>
                <w:noProof/>
                <w:webHidden/>
              </w:rPr>
              <w:fldChar w:fldCharType="end"/>
            </w:r>
          </w:hyperlink>
        </w:p>
        <w:p w14:paraId="69F8AF7A" w14:textId="48149DC6"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00" w:history="1">
            <w:r w:rsidRPr="0010439C">
              <w:rPr>
                <w:rStyle w:val="Hyperlink"/>
                <w:rFonts w:ascii="Times New Roman" w:hAnsi="Times New Roman" w:cs="Times New Roman"/>
                <w:noProof/>
                <w:lang w:val="en-US"/>
              </w:rPr>
              <w:t>3.2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Technical Overview</w:t>
            </w:r>
            <w:r>
              <w:rPr>
                <w:noProof/>
                <w:webHidden/>
              </w:rPr>
              <w:tab/>
            </w:r>
            <w:r>
              <w:rPr>
                <w:noProof/>
                <w:webHidden/>
              </w:rPr>
              <w:fldChar w:fldCharType="begin"/>
            </w:r>
            <w:r>
              <w:rPr>
                <w:noProof/>
                <w:webHidden/>
              </w:rPr>
              <w:instrText xml:space="preserve"> PAGEREF _Toc225422700 \h </w:instrText>
            </w:r>
            <w:r>
              <w:rPr>
                <w:noProof/>
                <w:webHidden/>
              </w:rPr>
            </w:r>
            <w:r>
              <w:rPr>
                <w:noProof/>
                <w:webHidden/>
              </w:rPr>
              <w:fldChar w:fldCharType="separate"/>
            </w:r>
            <w:r>
              <w:rPr>
                <w:noProof/>
                <w:webHidden/>
              </w:rPr>
              <w:t>17</w:t>
            </w:r>
            <w:r>
              <w:rPr>
                <w:noProof/>
                <w:webHidden/>
              </w:rPr>
              <w:fldChar w:fldCharType="end"/>
            </w:r>
          </w:hyperlink>
        </w:p>
        <w:p w14:paraId="0470C08D" w14:textId="3CAF4A86"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01" w:history="1">
            <w:r w:rsidRPr="0010439C">
              <w:rPr>
                <w:rStyle w:val="Hyperlink"/>
                <w:rFonts w:ascii="Times New Roman" w:hAnsi="Times New Roman" w:cs="Times New Roman"/>
                <w:noProof/>
                <w:lang w:val="en-US"/>
              </w:rPr>
              <w:t>3.3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Functions / Methods</w:t>
            </w:r>
            <w:r>
              <w:rPr>
                <w:noProof/>
                <w:webHidden/>
              </w:rPr>
              <w:tab/>
            </w:r>
            <w:r>
              <w:rPr>
                <w:noProof/>
                <w:webHidden/>
              </w:rPr>
              <w:fldChar w:fldCharType="begin"/>
            </w:r>
            <w:r>
              <w:rPr>
                <w:noProof/>
                <w:webHidden/>
              </w:rPr>
              <w:instrText xml:space="preserve"> PAGEREF _Toc225422701 \h </w:instrText>
            </w:r>
            <w:r>
              <w:rPr>
                <w:noProof/>
                <w:webHidden/>
              </w:rPr>
            </w:r>
            <w:r>
              <w:rPr>
                <w:noProof/>
                <w:webHidden/>
              </w:rPr>
              <w:fldChar w:fldCharType="separate"/>
            </w:r>
            <w:r>
              <w:rPr>
                <w:noProof/>
                <w:webHidden/>
              </w:rPr>
              <w:t>17</w:t>
            </w:r>
            <w:r>
              <w:rPr>
                <w:noProof/>
                <w:webHidden/>
              </w:rPr>
              <w:fldChar w:fldCharType="end"/>
            </w:r>
          </w:hyperlink>
        </w:p>
        <w:p w14:paraId="7497A3E8" w14:textId="1D2481B5"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02" w:history="1">
            <w:r w:rsidRPr="0010439C">
              <w:rPr>
                <w:rStyle w:val="Hyperlink"/>
                <w:rFonts w:ascii="Times New Roman" w:hAnsi="Times New Roman" w:cs="Times New Roman"/>
                <w:noProof/>
              </w:rPr>
              <w:t>3.3.1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`constructor` (implicitly inherited)</w:t>
            </w:r>
            <w:r>
              <w:rPr>
                <w:noProof/>
                <w:webHidden/>
              </w:rPr>
              <w:tab/>
            </w:r>
            <w:r>
              <w:rPr>
                <w:noProof/>
                <w:webHidden/>
              </w:rPr>
              <w:fldChar w:fldCharType="begin"/>
            </w:r>
            <w:r>
              <w:rPr>
                <w:noProof/>
                <w:webHidden/>
              </w:rPr>
              <w:instrText xml:space="preserve"> PAGEREF _Toc225422702 \h </w:instrText>
            </w:r>
            <w:r>
              <w:rPr>
                <w:noProof/>
                <w:webHidden/>
              </w:rPr>
            </w:r>
            <w:r>
              <w:rPr>
                <w:noProof/>
                <w:webHidden/>
              </w:rPr>
              <w:fldChar w:fldCharType="separate"/>
            </w:r>
            <w:r>
              <w:rPr>
                <w:noProof/>
                <w:webHidden/>
              </w:rPr>
              <w:t>17</w:t>
            </w:r>
            <w:r>
              <w:rPr>
                <w:noProof/>
                <w:webHidden/>
              </w:rPr>
              <w:fldChar w:fldCharType="end"/>
            </w:r>
          </w:hyperlink>
        </w:p>
        <w:p w14:paraId="7877EE71" w14:textId="79D34A6A"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03" w:history="1">
            <w:r w:rsidRPr="0010439C">
              <w:rPr>
                <w:rStyle w:val="Hyperlink"/>
                <w:rFonts w:ascii="Times New Roman" w:hAnsi="Times New Roman" w:cs="Times New Roman"/>
                <w:noProof/>
              </w:rPr>
              <w:t>3.3.2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`_pDialog: any` (Private Property)</w:t>
            </w:r>
            <w:r>
              <w:rPr>
                <w:noProof/>
                <w:webHidden/>
              </w:rPr>
              <w:tab/>
            </w:r>
            <w:r>
              <w:rPr>
                <w:noProof/>
                <w:webHidden/>
              </w:rPr>
              <w:fldChar w:fldCharType="begin"/>
            </w:r>
            <w:r>
              <w:rPr>
                <w:noProof/>
                <w:webHidden/>
              </w:rPr>
              <w:instrText xml:space="preserve"> PAGEREF _Toc225422703 \h </w:instrText>
            </w:r>
            <w:r>
              <w:rPr>
                <w:noProof/>
                <w:webHidden/>
              </w:rPr>
            </w:r>
            <w:r>
              <w:rPr>
                <w:noProof/>
                <w:webHidden/>
              </w:rPr>
              <w:fldChar w:fldCharType="separate"/>
            </w:r>
            <w:r>
              <w:rPr>
                <w:noProof/>
                <w:webHidden/>
              </w:rPr>
              <w:t>17</w:t>
            </w:r>
            <w:r>
              <w:rPr>
                <w:noProof/>
                <w:webHidden/>
              </w:rPr>
              <w:fldChar w:fldCharType="end"/>
            </w:r>
          </w:hyperlink>
        </w:p>
        <w:p w14:paraId="2C036C4C" w14:textId="19ECDE1B"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04" w:history="1">
            <w:r w:rsidRPr="0010439C">
              <w:rPr>
                <w:rStyle w:val="Hyperlink"/>
                <w:rFonts w:ascii="Times New Roman" w:hAnsi="Times New Roman" w:cs="Times New Roman"/>
                <w:noProof/>
              </w:rPr>
              <w:t>3.3.3</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`_ACTIVITY: string` (Private Property)</w:t>
            </w:r>
            <w:r>
              <w:rPr>
                <w:noProof/>
                <w:webHidden/>
              </w:rPr>
              <w:tab/>
            </w:r>
            <w:r>
              <w:rPr>
                <w:noProof/>
                <w:webHidden/>
              </w:rPr>
              <w:fldChar w:fldCharType="begin"/>
            </w:r>
            <w:r>
              <w:rPr>
                <w:noProof/>
                <w:webHidden/>
              </w:rPr>
              <w:instrText xml:space="preserve"> PAGEREF _Toc225422704 \h </w:instrText>
            </w:r>
            <w:r>
              <w:rPr>
                <w:noProof/>
                <w:webHidden/>
              </w:rPr>
            </w:r>
            <w:r>
              <w:rPr>
                <w:noProof/>
                <w:webHidden/>
              </w:rPr>
              <w:fldChar w:fldCharType="separate"/>
            </w:r>
            <w:r>
              <w:rPr>
                <w:noProof/>
                <w:webHidden/>
              </w:rPr>
              <w:t>17</w:t>
            </w:r>
            <w:r>
              <w:rPr>
                <w:noProof/>
                <w:webHidden/>
              </w:rPr>
              <w:fldChar w:fldCharType="end"/>
            </w:r>
          </w:hyperlink>
        </w:p>
        <w:p w14:paraId="1A5E7435" w14:textId="48959CA2"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05" w:history="1">
            <w:r w:rsidRPr="0010439C">
              <w:rPr>
                <w:rStyle w:val="Hyperlink"/>
                <w:rFonts w:ascii="Times New Roman" w:hAnsi="Times New Roman" w:cs="Times New Roman"/>
                <w:noProof/>
              </w:rPr>
              <w:t>3.3.4</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`_oApproveDialog: any` (Private Property)</w:t>
            </w:r>
            <w:r>
              <w:rPr>
                <w:noProof/>
                <w:webHidden/>
              </w:rPr>
              <w:tab/>
            </w:r>
            <w:r>
              <w:rPr>
                <w:noProof/>
                <w:webHidden/>
              </w:rPr>
              <w:fldChar w:fldCharType="begin"/>
            </w:r>
            <w:r>
              <w:rPr>
                <w:noProof/>
                <w:webHidden/>
              </w:rPr>
              <w:instrText xml:space="preserve"> PAGEREF _Toc225422705 \h </w:instrText>
            </w:r>
            <w:r>
              <w:rPr>
                <w:noProof/>
                <w:webHidden/>
              </w:rPr>
            </w:r>
            <w:r>
              <w:rPr>
                <w:noProof/>
                <w:webHidden/>
              </w:rPr>
              <w:fldChar w:fldCharType="separate"/>
            </w:r>
            <w:r>
              <w:rPr>
                <w:noProof/>
                <w:webHidden/>
              </w:rPr>
              <w:t>18</w:t>
            </w:r>
            <w:r>
              <w:rPr>
                <w:noProof/>
                <w:webHidden/>
              </w:rPr>
              <w:fldChar w:fldCharType="end"/>
            </w:r>
          </w:hyperlink>
        </w:p>
        <w:p w14:paraId="349CCB81" w14:textId="4F0D5F39"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06" w:history="1">
            <w:r w:rsidRPr="0010439C">
              <w:rPr>
                <w:rStyle w:val="Hyperlink"/>
                <w:rFonts w:ascii="Times New Roman" w:hAnsi="Times New Roman" w:cs="Times New Roman"/>
                <w:noProof/>
              </w:rPr>
              <w:t>3.3.5</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`_activityStart: Date` (Private Property)</w:t>
            </w:r>
            <w:r>
              <w:rPr>
                <w:noProof/>
                <w:webHidden/>
              </w:rPr>
              <w:tab/>
            </w:r>
            <w:r>
              <w:rPr>
                <w:noProof/>
                <w:webHidden/>
              </w:rPr>
              <w:fldChar w:fldCharType="begin"/>
            </w:r>
            <w:r>
              <w:rPr>
                <w:noProof/>
                <w:webHidden/>
              </w:rPr>
              <w:instrText xml:space="preserve"> PAGEREF _Toc225422706 \h </w:instrText>
            </w:r>
            <w:r>
              <w:rPr>
                <w:noProof/>
                <w:webHidden/>
              </w:rPr>
            </w:r>
            <w:r>
              <w:rPr>
                <w:noProof/>
                <w:webHidden/>
              </w:rPr>
              <w:fldChar w:fldCharType="separate"/>
            </w:r>
            <w:r>
              <w:rPr>
                <w:noProof/>
                <w:webHidden/>
              </w:rPr>
              <w:t>18</w:t>
            </w:r>
            <w:r>
              <w:rPr>
                <w:noProof/>
                <w:webHidden/>
              </w:rPr>
              <w:fldChar w:fldCharType="end"/>
            </w:r>
          </w:hyperlink>
        </w:p>
        <w:p w14:paraId="7E37DAD1" w14:textId="724D416A"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07" w:history="1">
            <w:r w:rsidRPr="0010439C">
              <w:rPr>
                <w:rStyle w:val="Hyperlink"/>
                <w:rFonts w:ascii="Times New Roman" w:hAnsi="Times New Roman" w:cs="Times New Roman"/>
                <w:noProof/>
              </w:rPr>
              <w:t>3.3.6</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`_activityEnd: Date` (Private Property)</w:t>
            </w:r>
            <w:r>
              <w:rPr>
                <w:noProof/>
                <w:webHidden/>
              </w:rPr>
              <w:tab/>
            </w:r>
            <w:r>
              <w:rPr>
                <w:noProof/>
                <w:webHidden/>
              </w:rPr>
              <w:fldChar w:fldCharType="begin"/>
            </w:r>
            <w:r>
              <w:rPr>
                <w:noProof/>
                <w:webHidden/>
              </w:rPr>
              <w:instrText xml:space="preserve"> PAGEREF _Toc225422707 \h </w:instrText>
            </w:r>
            <w:r>
              <w:rPr>
                <w:noProof/>
                <w:webHidden/>
              </w:rPr>
            </w:r>
            <w:r>
              <w:rPr>
                <w:noProof/>
                <w:webHidden/>
              </w:rPr>
              <w:fldChar w:fldCharType="separate"/>
            </w:r>
            <w:r>
              <w:rPr>
                <w:noProof/>
                <w:webHidden/>
              </w:rPr>
              <w:t>18</w:t>
            </w:r>
            <w:r>
              <w:rPr>
                <w:noProof/>
                <w:webHidden/>
              </w:rPr>
              <w:fldChar w:fldCharType="end"/>
            </w:r>
          </w:hyperlink>
        </w:p>
        <w:p w14:paraId="3FD284A7" w14:textId="02A6B403"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08" w:history="1">
            <w:r w:rsidRPr="0010439C">
              <w:rPr>
                <w:rStyle w:val="Hyperlink"/>
                <w:rFonts w:ascii="Times New Roman" w:hAnsi="Times New Roman" w:cs="Times New Roman"/>
                <w:noProof/>
              </w:rPr>
              <w:t>3.3.7</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`onInit(): void`</w:t>
            </w:r>
            <w:r>
              <w:rPr>
                <w:noProof/>
                <w:webHidden/>
              </w:rPr>
              <w:tab/>
            </w:r>
            <w:r>
              <w:rPr>
                <w:noProof/>
                <w:webHidden/>
              </w:rPr>
              <w:fldChar w:fldCharType="begin"/>
            </w:r>
            <w:r>
              <w:rPr>
                <w:noProof/>
                <w:webHidden/>
              </w:rPr>
              <w:instrText xml:space="preserve"> PAGEREF _Toc225422708 \h </w:instrText>
            </w:r>
            <w:r>
              <w:rPr>
                <w:noProof/>
                <w:webHidden/>
              </w:rPr>
            </w:r>
            <w:r>
              <w:rPr>
                <w:noProof/>
                <w:webHidden/>
              </w:rPr>
              <w:fldChar w:fldCharType="separate"/>
            </w:r>
            <w:r>
              <w:rPr>
                <w:noProof/>
                <w:webHidden/>
              </w:rPr>
              <w:t>19</w:t>
            </w:r>
            <w:r>
              <w:rPr>
                <w:noProof/>
                <w:webHidden/>
              </w:rPr>
              <w:fldChar w:fldCharType="end"/>
            </w:r>
          </w:hyperlink>
        </w:p>
        <w:p w14:paraId="0A37D6E9" w14:textId="55F5D29E"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09" w:history="1">
            <w:r w:rsidRPr="0010439C">
              <w:rPr>
                <w:rStyle w:val="Hyperlink"/>
                <w:rFonts w:ascii="Times New Roman" w:hAnsi="Times New Roman" w:cs="Times New Roman"/>
                <w:noProof/>
              </w:rPr>
              <w:t>3.3.8</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`_pseudoAuthLayer(): Promise&lt;boolean&gt;` (Private)</w:t>
            </w:r>
            <w:r>
              <w:rPr>
                <w:noProof/>
                <w:webHidden/>
              </w:rPr>
              <w:tab/>
            </w:r>
            <w:r>
              <w:rPr>
                <w:noProof/>
                <w:webHidden/>
              </w:rPr>
              <w:fldChar w:fldCharType="begin"/>
            </w:r>
            <w:r>
              <w:rPr>
                <w:noProof/>
                <w:webHidden/>
              </w:rPr>
              <w:instrText xml:space="preserve"> PAGEREF _Toc225422709 \h </w:instrText>
            </w:r>
            <w:r>
              <w:rPr>
                <w:noProof/>
                <w:webHidden/>
              </w:rPr>
            </w:r>
            <w:r>
              <w:rPr>
                <w:noProof/>
                <w:webHidden/>
              </w:rPr>
              <w:fldChar w:fldCharType="separate"/>
            </w:r>
            <w:r>
              <w:rPr>
                <w:noProof/>
                <w:webHidden/>
              </w:rPr>
              <w:t>19</w:t>
            </w:r>
            <w:r>
              <w:rPr>
                <w:noProof/>
                <w:webHidden/>
              </w:rPr>
              <w:fldChar w:fldCharType="end"/>
            </w:r>
          </w:hyperlink>
        </w:p>
        <w:p w14:paraId="1B3C4CC3" w14:textId="0C345A0B"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0" w:history="1">
            <w:r w:rsidRPr="0010439C">
              <w:rPr>
                <w:rStyle w:val="Hyperlink"/>
                <w:rFonts w:ascii="Times New Roman" w:hAnsi="Times New Roman" w:cs="Times New Roman"/>
                <w:noProof/>
              </w:rPr>
              <w:t>3.3.9</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`_init(): Promise&lt;void&gt;` (Private)</w:t>
            </w:r>
            <w:r>
              <w:rPr>
                <w:noProof/>
                <w:webHidden/>
              </w:rPr>
              <w:tab/>
            </w:r>
            <w:r>
              <w:rPr>
                <w:noProof/>
                <w:webHidden/>
              </w:rPr>
              <w:fldChar w:fldCharType="begin"/>
            </w:r>
            <w:r>
              <w:rPr>
                <w:noProof/>
                <w:webHidden/>
              </w:rPr>
              <w:instrText xml:space="preserve"> PAGEREF _Toc225422710 \h </w:instrText>
            </w:r>
            <w:r>
              <w:rPr>
                <w:noProof/>
                <w:webHidden/>
              </w:rPr>
            </w:r>
            <w:r>
              <w:rPr>
                <w:noProof/>
                <w:webHidden/>
              </w:rPr>
              <w:fldChar w:fldCharType="separate"/>
            </w:r>
            <w:r>
              <w:rPr>
                <w:noProof/>
                <w:webHidden/>
              </w:rPr>
              <w:t>20</w:t>
            </w:r>
            <w:r>
              <w:rPr>
                <w:noProof/>
                <w:webHidden/>
              </w:rPr>
              <w:fldChar w:fldCharType="end"/>
            </w:r>
          </w:hyperlink>
        </w:p>
        <w:p w14:paraId="73599D71" w14:textId="70464794"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1" w:history="1">
            <w:r w:rsidRPr="0010439C">
              <w:rPr>
                <w:rStyle w:val="Hyperlink"/>
                <w:rFonts w:ascii="Times New Roman" w:hAnsi="Times New Roman" w:cs="Times New Roman"/>
                <w:noProof/>
              </w:rPr>
              <w:t>3.3.10</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`_prepModelData(activity: string): Promise&lt;{ model: CombinedTools, size: number }&gt;` (Private)</w:t>
            </w:r>
            <w:r>
              <w:rPr>
                <w:noProof/>
                <w:webHidden/>
              </w:rPr>
              <w:tab/>
            </w:r>
            <w:r>
              <w:rPr>
                <w:noProof/>
                <w:webHidden/>
              </w:rPr>
              <w:fldChar w:fldCharType="begin"/>
            </w:r>
            <w:r>
              <w:rPr>
                <w:noProof/>
                <w:webHidden/>
              </w:rPr>
              <w:instrText xml:space="preserve"> PAGEREF _Toc225422711 \h </w:instrText>
            </w:r>
            <w:r>
              <w:rPr>
                <w:noProof/>
                <w:webHidden/>
              </w:rPr>
            </w:r>
            <w:r>
              <w:rPr>
                <w:noProof/>
                <w:webHidden/>
              </w:rPr>
              <w:fldChar w:fldCharType="separate"/>
            </w:r>
            <w:r>
              <w:rPr>
                <w:noProof/>
                <w:webHidden/>
              </w:rPr>
              <w:t>20</w:t>
            </w:r>
            <w:r>
              <w:rPr>
                <w:noProof/>
                <w:webHidden/>
              </w:rPr>
              <w:fldChar w:fldCharType="end"/>
            </w:r>
          </w:hyperlink>
        </w:p>
        <w:p w14:paraId="4FF9F8A1" w14:textId="2EBF3C31"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2" w:history="1">
            <w:r w:rsidRPr="0010439C">
              <w:rPr>
                <w:rStyle w:val="Hyperlink"/>
                <w:rFonts w:ascii="Times New Roman" w:hAnsi="Times New Roman" w:cs="Times New Roman"/>
                <w:noProof/>
              </w:rPr>
              <w:t>3.3.11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`_createModel(model: CombinedTools, size: number): void` (Private)</w:t>
            </w:r>
            <w:r>
              <w:rPr>
                <w:noProof/>
                <w:webHidden/>
              </w:rPr>
              <w:tab/>
            </w:r>
            <w:r>
              <w:rPr>
                <w:noProof/>
                <w:webHidden/>
              </w:rPr>
              <w:fldChar w:fldCharType="begin"/>
            </w:r>
            <w:r>
              <w:rPr>
                <w:noProof/>
                <w:webHidden/>
              </w:rPr>
              <w:instrText xml:space="preserve"> PAGEREF _Toc225422712 \h </w:instrText>
            </w:r>
            <w:r>
              <w:rPr>
                <w:noProof/>
                <w:webHidden/>
              </w:rPr>
            </w:r>
            <w:r>
              <w:rPr>
                <w:noProof/>
                <w:webHidden/>
              </w:rPr>
              <w:fldChar w:fldCharType="separate"/>
            </w:r>
            <w:r>
              <w:rPr>
                <w:noProof/>
                <w:webHidden/>
              </w:rPr>
              <w:t>21</w:t>
            </w:r>
            <w:r>
              <w:rPr>
                <w:noProof/>
                <w:webHidden/>
              </w:rPr>
              <w:fldChar w:fldCharType="end"/>
            </w:r>
          </w:hyperlink>
        </w:p>
        <w:p w14:paraId="43C406A3" w14:textId="16648313"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3" w:history="1">
            <w:r w:rsidRPr="0010439C">
              <w:rPr>
                <w:rStyle w:val="Hyperlink"/>
                <w:rFonts w:ascii="Times New Roman" w:hAnsi="Times New Roman" w:cs="Times New Roman"/>
                <w:noProof/>
              </w:rPr>
              <w:t>3.3.12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`handleAddGenericTool(oEvent: Event): Promise&lt;void&gt;`</w:t>
            </w:r>
            <w:r>
              <w:rPr>
                <w:noProof/>
                <w:webHidden/>
              </w:rPr>
              <w:tab/>
            </w:r>
            <w:r>
              <w:rPr>
                <w:noProof/>
                <w:webHidden/>
              </w:rPr>
              <w:fldChar w:fldCharType="begin"/>
            </w:r>
            <w:r>
              <w:rPr>
                <w:noProof/>
                <w:webHidden/>
              </w:rPr>
              <w:instrText xml:space="preserve"> PAGEREF _Toc225422713 \h </w:instrText>
            </w:r>
            <w:r>
              <w:rPr>
                <w:noProof/>
                <w:webHidden/>
              </w:rPr>
            </w:r>
            <w:r>
              <w:rPr>
                <w:noProof/>
                <w:webHidden/>
              </w:rPr>
              <w:fldChar w:fldCharType="separate"/>
            </w:r>
            <w:r>
              <w:rPr>
                <w:noProof/>
                <w:webHidden/>
              </w:rPr>
              <w:t>21</w:t>
            </w:r>
            <w:r>
              <w:rPr>
                <w:noProof/>
                <w:webHidden/>
              </w:rPr>
              <w:fldChar w:fldCharType="end"/>
            </w:r>
          </w:hyperlink>
        </w:p>
        <w:p w14:paraId="523F865D" w14:textId="46CEBF07"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4" w:history="1">
            <w:r w:rsidRPr="0010439C">
              <w:rPr>
                <w:rStyle w:val="Hyperlink"/>
                <w:rFonts w:ascii="Times New Roman" w:hAnsi="Times New Roman" w:cs="Times New Roman"/>
                <w:noProof/>
              </w:rPr>
              <w:t>3.3.13</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`handleSearch(oEvent: Event): void`</w:t>
            </w:r>
            <w:r>
              <w:rPr>
                <w:noProof/>
                <w:webHidden/>
              </w:rPr>
              <w:tab/>
            </w:r>
            <w:r>
              <w:rPr>
                <w:noProof/>
                <w:webHidden/>
              </w:rPr>
              <w:fldChar w:fldCharType="begin"/>
            </w:r>
            <w:r>
              <w:rPr>
                <w:noProof/>
                <w:webHidden/>
              </w:rPr>
              <w:instrText xml:space="preserve"> PAGEREF _Toc225422714 \h </w:instrText>
            </w:r>
            <w:r>
              <w:rPr>
                <w:noProof/>
                <w:webHidden/>
              </w:rPr>
            </w:r>
            <w:r>
              <w:rPr>
                <w:noProof/>
                <w:webHidden/>
              </w:rPr>
              <w:fldChar w:fldCharType="separate"/>
            </w:r>
            <w:r>
              <w:rPr>
                <w:noProof/>
                <w:webHidden/>
              </w:rPr>
              <w:t>22</w:t>
            </w:r>
            <w:r>
              <w:rPr>
                <w:noProof/>
                <w:webHidden/>
              </w:rPr>
              <w:fldChar w:fldCharType="end"/>
            </w:r>
          </w:hyperlink>
        </w:p>
        <w:p w14:paraId="6A126DE2" w14:textId="3D637219"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5" w:history="1">
            <w:r w:rsidRPr="0010439C">
              <w:rPr>
                <w:rStyle w:val="Hyperlink"/>
                <w:rFonts w:ascii="Times New Roman" w:hAnsi="Times New Roman" w:cs="Times New Roman"/>
                <w:noProof/>
              </w:rPr>
              <w:t>3.3.14</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`handleClose(oEvent: Event): Promise&lt;void&gt;`</w:t>
            </w:r>
            <w:r>
              <w:rPr>
                <w:noProof/>
                <w:webHidden/>
              </w:rPr>
              <w:tab/>
            </w:r>
            <w:r>
              <w:rPr>
                <w:noProof/>
                <w:webHidden/>
              </w:rPr>
              <w:fldChar w:fldCharType="begin"/>
            </w:r>
            <w:r>
              <w:rPr>
                <w:noProof/>
                <w:webHidden/>
              </w:rPr>
              <w:instrText xml:space="preserve"> PAGEREF _Toc225422715 \h </w:instrText>
            </w:r>
            <w:r>
              <w:rPr>
                <w:noProof/>
                <w:webHidden/>
              </w:rPr>
            </w:r>
            <w:r>
              <w:rPr>
                <w:noProof/>
                <w:webHidden/>
              </w:rPr>
              <w:fldChar w:fldCharType="separate"/>
            </w:r>
            <w:r>
              <w:rPr>
                <w:noProof/>
                <w:webHidden/>
              </w:rPr>
              <w:t>22</w:t>
            </w:r>
            <w:r>
              <w:rPr>
                <w:noProof/>
                <w:webHidden/>
              </w:rPr>
              <w:fldChar w:fldCharType="end"/>
            </w:r>
          </w:hyperlink>
        </w:p>
        <w:p w14:paraId="600E579C" w14:textId="14591A26"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6" w:history="1">
            <w:r w:rsidRPr="0010439C">
              <w:rPr>
                <w:rStyle w:val="Hyperlink"/>
                <w:rFonts w:ascii="Times New Roman" w:hAnsi="Times New Roman" w:cs="Times New Roman"/>
                <w:noProof/>
              </w:rPr>
              <w:t>3.3.15</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`deleteSingleGenericTool(oEvent: Event): Promise&lt;void&gt;`</w:t>
            </w:r>
            <w:r>
              <w:rPr>
                <w:noProof/>
                <w:webHidden/>
              </w:rPr>
              <w:tab/>
            </w:r>
            <w:r>
              <w:rPr>
                <w:noProof/>
                <w:webHidden/>
              </w:rPr>
              <w:fldChar w:fldCharType="begin"/>
            </w:r>
            <w:r>
              <w:rPr>
                <w:noProof/>
                <w:webHidden/>
              </w:rPr>
              <w:instrText xml:space="preserve"> PAGEREF _Toc225422716 \h </w:instrText>
            </w:r>
            <w:r>
              <w:rPr>
                <w:noProof/>
                <w:webHidden/>
              </w:rPr>
            </w:r>
            <w:r>
              <w:rPr>
                <w:noProof/>
                <w:webHidden/>
              </w:rPr>
              <w:fldChar w:fldCharType="separate"/>
            </w:r>
            <w:r>
              <w:rPr>
                <w:noProof/>
                <w:webHidden/>
              </w:rPr>
              <w:t>23</w:t>
            </w:r>
            <w:r>
              <w:rPr>
                <w:noProof/>
                <w:webHidden/>
              </w:rPr>
              <w:fldChar w:fldCharType="end"/>
            </w:r>
          </w:hyperlink>
        </w:p>
        <w:p w14:paraId="2143D3B7" w14:textId="55B7A223"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7" w:history="1">
            <w:r w:rsidRPr="0010439C">
              <w:rPr>
                <w:rStyle w:val="Hyperlink"/>
                <w:rFonts w:ascii="Times New Roman" w:hAnsi="Times New Roman" w:cs="Times New Roman"/>
                <w:noProof/>
              </w:rPr>
              <w:t>3.3.16</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`_getClickedTool(model: string, oEvent: Event): any` (Private)</w:t>
            </w:r>
            <w:r>
              <w:rPr>
                <w:noProof/>
                <w:webHidden/>
              </w:rPr>
              <w:tab/>
            </w:r>
            <w:r>
              <w:rPr>
                <w:noProof/>
                <w:webHidden/>
              </w:rPr>
              <w:fldChar w:fldCharType="begin"/>
            </w:r>
            <w:r>
              <w:rPr>
                <w:noProof/>
                <w:webHidden/>
              </w:rPr>
              <w:instrText xml:space="preserve"> PAGEREF _Toc225422717 \h </w:instrText>
            </w:r>
            <w:r>
              <w:rPr>
                <w:noProof/>
                <w:webHidden/>
              </w:rPr>
            </w:r>
            <w:r>
              <w:rPr>
                <w:noProof/>
                <w:webHidden/>
              </w:rPr>
              <w:fldChar w:fldCharType="separate"/>
            </w:r>
            <w:r>
              <w:rPr>
                <w:noProof/>
                <w:webHidden/>
              </w:rPr>
              <w:t>24</w:t>
            </w:r>
            <w:r>
              <w:rPr>
                <w:noProof/>
                <w:webHidden/>
              </w:rPr>
              <w:fldChar w:fldCharType="end"/>
            </w:r>
          </w:hyperlink>
        </w:p>
        <w:p w14:paraId="421DD75E" w14:textId="5CE7D073"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8" w:history="1">
            <w:r w:rsidRPr="0010439C">
              <w:rPr>
                <w:rStyle w:val="Hyperlink"/>
                <w:rFonts w:ascii="Times New Roman" w:hAnsi="Times New Roman" w:cs="Times New Roman"/>
                <w:noProof/>
              </w:rPr>
              <w:t>3.3.17</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`deleteSingleSerializedTool(oEvent: Event): Promise&lt;void&gt;`</w:t>
            </w:r>
            <w:r>
              <w:rPr>
                <w:noProof/>
                <w:webHidden/>
              </w:rPr>
              <w:tab/>
            </w:r>
            <w:r>
              <w:rPr>
                <w:noProof/>
                <w:webHidden/>
              </w:rPr>
              <w:fldChar w:fldCharType="begin"/>
            </w:r>
            <w:r>
              <w:rPr>
                <w:noProof/>
                <w:webHidden/>
              </w:rPr>
              <w:instrText xml:space="preserve"> PAGEREF _Toc225422718 \h </w:instrText>
            </w:r>
            <w:r>
              <w:rPr>
                <w:noProof/>
                <w:webHidden/>
              </w:rPr>
            </w:r>
            <w:r>
              <w:rPr>
                <w:noProof/>
                <w:webHidden/>
              </w:rPr>
              <w:fldChar w:fldCharType="separate"/>
            </w:r>
            <w:r>
              <w:rPr>
                <w:noProof/>
                <w:webHidden/>
              </w:rPr>
              <w:t>24</w:t>
            </w:r>
            <w:r>
              <w:rPr>
                <w:noProof/>
                <w:webHidden/>
              </w:rPr>
              <w:fldChar w:fldCharType="end"/>
            </w:r>
          </w:hyperlink>
        </w:p>
        <w:p w14:paraId="0DDBFA5B" w14:textId="3271FF28"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19" w:history="1">
            <w:r w:rsidRPr="0010439C">
              <w:rPr>
                <w:rStyle w:val="Hyperlink"/>
                <w:rFonts w:ascii="Times New Roman" w:hAnsi="Times New Roman" w:cs="Times New Roman"/>
                <w:noProof/>
              </w:rPr>
              <w:t>3.3.18</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`handleCancelAllSerializedTools(): void`</w:t>
            </w:r>
            <w:r>
              <w:rPr>
                <w:noProof/>
                <w:webHidden/>
              </w:rPr>
              <w:tab/>
            </w:r>
            <w:r>
              <w:rPr>
                <w:noProof/>
                <w:webHidden/>
              </w:rPr>
              <w:fldChar w:fldCharType="begin"/>
            </w:r>
            <w:r>
              <w:rPr>
                <w:noProof/>
                <w:webHidden/>
              </w:rPr>
              <w:instrText xml:space="preserve"> PAGEREF _Toc225422719 \h </w:instrText>
            </w:r>
            <w:r>
              <w:rPr>
                <w:noProof/>
                <w:webHidden/>
              </w:rPr>
            </w:r>
            <w:r>
              <w:rPr>
                <w:noProof/>
                <w:webHidden/>
              </w:rPr>
              <w:fldChar w:fldCharType="separate"/>
            </w:r>
            <w:r>
              <w:rPr>
                <w:noProof/>
                <w:webHidden/>
              </w:rPr>
              <w:t>25</w:t>
            </w:r>
            <w:r>
              <w:rPr>
                <w:noProof/>
                <w:webHidden/>
              </w:rPr>
              <w:fldChar w:fldCharType="end"/>
            </w:r>
          </w:hyperlink>
        </w:p>
        <w:p w14:paraId="4B203A4B" w14:textId="418E6B48"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20" w:history="1">
            <w:r w:rsidRPr="0010439C">
              <w:rPr>
                <w:rStyle w:val="Hyperlink"/>
                <w:rFonts w:ascii="Times New Roman" w:hAnsi="Times New Roman" w:cs="Times New Roman"/>
                <w:noProof/>
              </w:rPr>
              <w:t>3.3.19</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`reserveSerializedTool(oEvent: Event): Promise&lt;void&gt;`</w:t>
            </w:r>
            <w:r>
              <w:rPr>
                <w:noProof/>
                <w:webHidden/>
              </w:rPr>
              <w:tab/>
            </w:r>
            <w:r>
              <w:rPr>
                <w:noProof/>
                <w:webHidden/>
              </w:rPr>
              <w:fldChar w:fldCharType="begin"/>
            </w:r>
            <w:r>
              <w:rPr>
                <w:noProof/>
                <w:webHidden/>
              </w:rPr>
              <w:instrText xml:space="preserve"> PAGEREF _Toc225422720 \h </w:instrText>
            </w:r>
            <w:r>
              <w:rPr>
                <w:noProof/>
                <w:webHidden/>
              </w:rPr>
            </w:r>
            <w:r>
              <w:rPr>
                <w:noProof/>
                <w:webHidden/>
              </w:rPr>
              <w:fldChar w:fldCharType="separate"/>
            </w:r>
            <w:r>
              <w:rPr>
                <w:noProof/>
                <w:webHidden/>
              </w:rPr>
              <w:t>25</w:t>
            </w:r>
            <w:r>
              <w:rPr>
                <w:noProof/>
                <w:webHidden/>
              </w:rPr>
              <w:fldChar w:fldCharType="end"/>
            </w:r>
          </w:hyperlink>
        </w:p>
        <w:p w14:paraId="2E6922CB" w14:textId="660EB65A"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721" w:history="1">
            <w:r w:rsidRPr="0010439C">
              <w:rPr>
                <w:rStyle w:val="Hyperlink"/>
                <w:rFonts w:ascii="Times New Roman" w:hAnsi="Times New Roman" w:cs="Times New Roman"/>
                <w:noProof/>
                <w:lang w:val="en-US"/>
              </w:rPr>
              <w:t>4</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File: btptoolreservationextension/webapp/controller/App.controller.ts</w:t>
            </w:r>
            <w:r>
              <w:rPr>
                <w:noProof/>
                <w:webHidden/>
              </w:rPr>
              <w:tab/>
            </w:r>
            <w:r>
              <w:rPr>
                <w:noProof/>
                <w:webHidden/>
              </w:rPr>
              <w:fldChar w:fldCharType="begin"/>
            </w:r>
            <w:r>
              <w:rPr>
                <w:noProof/>
                <w:webHidden/>
              </w:rPr>
              <w:instrText xml:space="preserve"> PAGEREF _Toc225422721 \h </w:instrText>
            </w:r>
            <w:r>
              <w:rPr>
                <w:noProof/>
                <w:webHidden/>
              </w:rPr>
            </w:r>
            <w:r>
              <w:rPr>
                <w:noProof/>
                <w:webHidden/>
              </w:rPr>
              <w:fldChar w:fldCharType="separate"/>
            </w:r>
            <w:r>
              <w:rPr>
                <w:noProof/>
                <w:webHidden/>
              </w:rPr>
              <w:t>26</w:t>
            </w:r>
            <w:r>
              <w:rPr>
                <w:noProof/>
                <w:webHidden/>
              </w:rPr>
              <w:fldChar w:fldCharType="end"/>
            </w:r>
          </w:hyperlink>
        </w:p>
        <w:p w14:paraId="12688D88" w14:textId="280D7327"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22" w:history="1">
            <w:r w:rsidRPr="0010439C">
              <w:rPr>
                <w:rStyle w:val="Hyperlink"/>
                <w:rFonts w:ascii="Times New Roman" w:hAnsi="Times New Roman" w:cs="Times New Roman"/>
                <w:noProof/>
                <w:lang w:val="en-US"/>
              </w:rPr>
              <w:t>4.1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Business Functionality</w:t>
            </w:r>
            <w:r>
              <w:rPr>
                <w:noProof/>
                <w:webHidden/>
              </w:rPr>
              <w:tab/>
            </w:r>
            <w:r>
              <w:rPr>
                <w:noProof/>
                <w:webHidden/>
              </w:rPr>
              <w:fldChar w:fldCharType="begin"/>
            </w:r>
            <w:r>
              <w:rPr>
                <w:noProof/>
                <w:webHidden/>
              </w:rPr>
              <w:instrText xml:space="preserve"> PAGEREF _Toc225422722 \h </w:instrText>
            </w:r>
            <w:r>
              <w:rPr>
                <w:noProof/>
                <w:webHidden/>
              </w:rPr>
            </w:r>
            <w:r>
              <w:rPr>
                <w:noProof/>
                <w:webHidden/>
              </w:rPr>
              <w:fldChar w:fldCharType="separate"/>
            </w:r>
            <w:r>
              <w:rPr>
                <w:noProof/>
                <w:webHidden/>
              </w:rPr>
              <w:t>26</w:t>
            </w:r>
            <w:r>
              <w:rPr>
                <w:noProof/>
                <w:webHidden/>
              </w:rPr>
              <w:fldChar w:fldCharType="end"/>
            </w:r>
          </w:hyperlink>
        </w:p>
        <w:p w14:paraId="500A4E55" w14:textId="63EDFC94"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23" w:history="1">
            <w:r w:rsidRPr="0010439C">
              <w:rPr>
                <w:rStyle w:val="Hyperlink"/>
                <w:rFonts w:ascii="Times New Roman" w:hAnsi="Times New Roman" w:cs="Times New Roman"/>
                <w:noProof/>
                <w:lang w:val="en-US"/>
              </w:rPr>
              <w:t>4.2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Technical Overview</w:t>
            </w:r>
            <w:r>
              <w:rPr>
                <w:noProof/>
                <w:webHidden/>
              </w:rPr>
              <w:tab/>
            </w:r>
            <w:r>
              <w:rPr>
                <w:noProof/>
                <w:webHidden/>
              </w:rPr>
              <w:fldChar w:fldCharType="begin"/>
            </w:r>
            <w:r>
              <w:rPr>
                <w:noProof/>
                <w:webHidden/>
              </w:rPr>
              <w:instrText xml:space="preserve"> PAGEREF _Toc225422723 \h </w:instrText>
            </w:r>
            <w:r>
              <w:rPr>
                <w:noProof/>
                <w:webHidden/>
              </w:rPr>
            </w:r>
            <w:r>
              <w:rPr>
                <w:noProof/>
                <w:webHidden/>
              </w:rPr>
              <w:fldChar w:fldCharType="separate"/>
            </w:r>
            <w:r>
              <w:rPr>
                <w:noProof/>
                <w:webHidden/>
              </w:rPr>
              <w:t>26</w:t>
            </w:r>
            <w:r>
              <w:rPr>
                <w:noProof/>
                <w:webHidden/>
              </w:rPr>
              <w:fldChar w:fldCharType="end"/>
            </w:r>
          </w:hyperlink>
        </w:p>
        <w:p w14:paraId="366BE800" w14:textId="5A57EA3E"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24" w:history="1">
            <w:r w:rsidRPr="0010439C">
              <w:rPr>
                <w:rStyle w:val="Hyperlink"/>
                <w:rFonts w:ascii="Times New Roman" w:hAnsi="Times New Roman" w:cs="Times New Roman"/>
                <w:noProof/>
                <w:lang w:val="en-US"/>
              </w:rPr>
              <w:t>4.3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Functions / Methods</w:t>
            </w:r>
            <w:r>
              <w:rPr>
                <w:noProof/>
                <w:webHidden/>
              </w:rPr>
              <w:tab/>
            </w:r>
            <w:r>
              <w:rPr>
                <w:noProof/>
                <w:webHidden/>
              </w:rPr>
              <w:fldChar w:fldCharType="begin"/>
            </w:r>
            <w:r>
              <w:rPr>
                <w:noProof/>
                <w:webHidden/>
              </w:rPr>
              <w:instrText xml:space="preserve"> PAGEREF _Toc225422724 \h </w:instrText>
            </w:r>
            <w:r>
              <w:rPr>
                <w:noProof/>
                <w:webHidden/>
              </w:rPr>
            </w:r>
            <w:r>
              <w:rPr>
                <w:noProof/>
                <w:webHidden/>
              </w:rPr>
              <w:fldChar w:fldCharType="separate"/>
            </w:r>
            <w:r>
              <w:rPr>
                <w:noProof/>
                <w:webHidden/>
              </w:rPr>
              <w:t>26</w:t>
            </w:r>
            <w:r>
              <w:rPr>
                <w:noProof/>
                <w:webHidden/>
              </w:rPr>
              <w:fldChar w:fldCharType="end"/>
            </w:r>
          </w:hyperlink>
        </w:p>
        <w:p w14:paraId="64B008A9" w14:textId="2923E580"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25" w:history="1">
            <w:r w:rsidRPr="0010439C">
              <w:rPr>
                <w:rStyle w:val="Hyperlink"/>
                <w:rFonts w:ascii="Times New Roman" w:hAnsi="Times New Roman" w:cs="Times New Roman"/>
                <w:noProof/>
              </w:rPr>
              <w:t>4.3.1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`constructor` (implicitly inherited)</w:t>
            </w:r>
            <w:r>
              <w:rPr>
                <w:noProof/>
                <w:webHidden/>
              </w:rPr>
              <w:tab/>
            </w:r>
            <w:r>
              <w:rPr>
                <w:noProof/>
                <w:webHidden/>
              </w:rPr>
              <w:fldChar w:fldCharType="begin"/>
            </w:r>
            <w:r>
              <w:rPr>
                <w:noProof/>
                <w:webHidden/>
              </w:rPr>
              <w:instrText xml:space="preserve"> PAGEREF _Toc225422725 \h </w:instrText>
            </w:r>
            <w:r>
              <w:rPr>
                <w:noProof/>
                <w:webHidden/>
              </w:rPr>
            </w:r>
            <w:r>
              <w:rPr>
                <w:noProof/>
                <w:webHidden/>
              </w:rPr>
              <w:fldChar w:fldCharType="separate"/>
            </w:r>
            <w:r>
              <w:rPr>
                <w:noProof/>
                <w:webHidden/>
              </w:rPr>
              <w:t>26</w:t>
            </w:r>
            <w:r>
              <w:rPr>
                <w:noProof/>
                <w:webHidden/>
              </w:rPr>
              <w:fldChar w:fldCharType="end"/>
            </w:r>
          </w:hyperlink>
        </w:p>
        <w:p w14:paraId="5049323B" w14:textId="5D8EA2E6"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26" w:history="1">
            <w:r w:rsidRPr="0010439C">
              <w:rPr>
                <w:rStyle w:val="Hyperlink"/>
                <w:rFonts w:ascii="Times New Roman" w:hAnsi="Times New Roman" w:cs="Times New Roman"/>
                <w:noProof/>
              </w:rPr>
              <w:t>4.3.2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`onInit(): void`</w:t>
            </w:r>
            <w:r>
              <w:rPr>
                <w:noProof/>
                <w:webHidden/>
              </w:rPr>
              <w:tab/>
            </w:r>
            <w:r>
              <w:rPr>
                <w:noProof/>
                <w:webHidden/>
              </w:rPr>
              <w:fldChar w:fldCharType="begin"/>
            </w:r>
            <w:r>
              <w:rPr>
                <w:noProof/>
                <w:webHidden/>
              </w:rPr>
              <w:instrText xml:space="preserve"> PAGEREF _Toc225422726 \h </w:instrText>
            </w:r>
            <w:r>
              <w:rPr>
                <w:noProof/>
                <w:webHidden/>
              </w:rPr>
            </w:r>
            <w:r>
              <w:rPr>
                <w:noProof/>
                <w:webHidden/>
              </w:rPr>
              <w:fldChar w:fldCharType="separate"/>
            </w:r>
            <w:r>
              <w:rPr>
                <w:noProof/>
                <w:webHidden/>
              </w:rPr>
              <w:t>26</w:t>
            </w:r>
            <w:r>
              <w:rPr>
                <w:noProof/>
                <w:webHidden/>
              </w:rPr>
              <w:fldChar w:fldCharType="end"/>
            </w:r>
          </w:hyperlink>
        </w:p>
        <w:p w14:paraId="2318DE6C" w14:textId="248A351A"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727" w:history="1">
            <w:r w:rsidRPr="0010439C">
              <w:rPr>
                <w:rStyle w:val="Hyperlink"/>
                <w:rFonts w:ascii="Times New Roman" w:hAnsi="Times New Roman" w:cs="Times New Roman"/>
                <w:noProof/>
                <w:lang w:val="en-US"/>
              </w:rPr>
              <w:t>5</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File: btptoolreservationextension/webapp/constant/Constants.ts</w:t>
            </w:r>
            <w:r>
              <w:rPr>
                <w:noProof/>
                <w:webHidden/>
              </w:rPr>
              <w:tab/>
            </w:r>
            <w:r>
              <w:rPr>
                <w:noProof/>
                <w:webHidden/>
              </w:rPr>
              <w:fldChar w:fldCharType="begin"/>
            </w:r>
            <w:r>
              <w:rPr>
                <w:noProof/>
                <w:webHidden/>
              </w:rPr>
              <w:instrText xml:space="preserve"> PAGEREF _Toc225422727 \h </w:instrText>
            </w:r>
            <w:r>
              <w:rPr>
                <w:noProof/>
                <w:webHidden/>
              </w:rPr>
            </w:r>
            <w:r>
              <w:rPr>
                <w:noProof/>
                <w:webHidden/>
              </w:rPr>
              <w:fldChar w:fldCharType="separate"/>
            </w:r>
            <w:r>
              <w:rPr>
                <w:noProof/>
                <w:webHidden/>
              </w:rPr>
              <w:t>27</w:t>
            </w:r>
            <w:r>
              <w:rPr>
                <w:noProof/>
                <w:webHidden/>
              </w:rPr>
              <w:fldChar w:fldCharType="end"/>
            </w:r>
          </w:hyperlink>
        </w:p>
        <w:p w14:paraId="0C1998AC" w14:textId="30514C05"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28" w:history="1">
            <w:r w:rsidRPr="0010439C">
              <w:rPr>
                <w:rStyle w:val="Hyperlink"/>
                <w:rFonts w:ascii="Times New Roman" w:hAnsi="Times New Roman" w:cs="Times New Roman"/>
                <w:noProof/>
                <w:lang w:val="en-US"/>
              </w:rPr>
              <w:t>5.1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Business Functionality</w:t>
            </w:r>
            <w:r>
              <w:rPr>
                <w:noProof/>
                <w:webHidden/>
              </w:rPr>
              <w:tab/>
            </w:r>
            <w:r>
              <w:rPr>
                <w:noProof/>
                <w:webHidden/>
              </w:rPr>
              <w:fldChar w:fldCharType="begin"/>
            </w:r>
            <w:r>
              <w:rPr>
                <w:noProof/>
                <w:webHidden/>
              </w:rPr>
              <w:instrText xml:space="preserve"> PAGEREF _Toc225422728 \h </w:instrText>
            </w:r>
            <w:r>
              <w:rPr>
                <w:noProof/>
                <w:webHidden/>
              </w:rPr>
            </w:r>
            <w:r>
              <w:rPr>
                <w:noProof/>
                <w:webHidden/>
              </w:rPr>
              <w:fldChar w:fldCharType="separate"/>
            </w:r>
            <w:r>
              <w:rPr>
                <w:noProof/>
                <w:webHidden/>
              </w:rPr>
              <w:t>27</w:t>
            </w:r>
            <w:r>
              <w:rPr>
                <w:noProof/>
                <w:webHidden/>
              </w:rPr>
              <w:fldChar w:fldCharType="end"/>
            </w:r>
          </w:hyperlink>
        </w:p>
        <w:p w14:paraId="4D02C43E" w14:textId="1D9D759E"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29" w:history="1">
            <w:r w:rsidRPr="0010439C">
              <w:rPr>
                <w:rStyle w:val="Hyperlink"/>
                <w:rFonts w:ascii="Times New Roman" w:hAnsi="Times New Roman" w:cs="Times New Roman"/>
                <w:noProof/>
                <w:lang w:val="en-US"/>
              </w:rPr>
              <w:t>5.2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Technical Overview</w:t>
            </w:r>
            <w:r>
              <w:rPr>
                <w:noProof/>
                <w:webHidden/>
              </w:rPr>
              <w:tab/>
            </w:r>
            <w:r>
              <w:rPr>
                <w:noProof/>
                <w:webHidden/>
              </w:rPr>
              <w:fldChar w:fldCharType="begin"/>
            </w:r>
            <w:r>
              <w:rPr>
                <w:noProof/>
                <w:webHidden/>
              </w:rPr>
              <w:instrText xml:space="preserve"> PAGEREF _Toc225422729 \h </w:instrText>
            </w:r>
            <w:r>
              <w:rPr>
                <w:noProof/>
                <w:webHidden/>
              </w:rPr>
            </w:r>
            <w:r>
              <w:rPr>
                <w:noProof/>
                <w:webHidden/>
              </w:rPr>
              <w:fldChar w:fldCharType="separate"/>
            </w:r>
            <w:r>
              <w:rPr>
                <w:noProof/>
                <w:webHidden/>
              </w:rPr>
              <w:t>27</w:t>
            </w:r>
            <w:r>
              <w:rPr>
                <w:noProof/>
                <w:webHidden/>
              </w:rPr>
              <w:fldChar w:fldCharType="end"/>
            </w:r>
          </w:hyperlink>
        </w:p>
        <w:p w14:paraId="7E2F5C7B" w14:textId="2C27F7B3"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30" w:history="1">
            <w:r w:rsidRPr="0010439C">
              <w:rPr>
                <w:rStyle w:val="Hyperlink"/>
                <w:rFonts w:ascii="Times New Roman" w:hAnsi="Times New Roman" w:cs="Times New Roman"/>
                <w:noProof/>
                <w:lang w:val="en-US"/>
              </w:rPr>
              <w:t>5.3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Functions / Methods</w:t>
            </w:r>
            <w:r>
              <w:rPr>
                <w:noProof/>
                <w:webHidden/>
              </w:rPr>
              <w:tab/>
            </w:r>
            <w:r>
              <w:rPr>
                <w:noProof/>
                <w:webHidden/>
              </w:rPr>
              <w:fldChar w:fldCharType="begin"/>
            </w:r>
            <w:r>
              <w:rPr>
                <w:noProof/>
                <w:webHidden/>
              </w:rPr>
              <w:instrText xml:space="preserve"> PAGEREF _Toc225422730 \h </w:instrText>
            </w:r>
            <w:r>
              <w:rPr>
                <w:noProof/>
                <w:webHidden/>
              </w:rPr>
            </w:r>
            <w:r>
              <w:rPr>
                <w:noProof/>
                <w:webHidden/>
              </w:rPr>
              <w:fldChar w:fldCharType="separate"/>
            </w:r>
            <w:r>
              <w:rPr>
                <w:noProof/>
                <w:webHidden/>
              </w:rPr>
              <w:t>27</w:t>
            </w:r>
            <w:r>
              <w:rPr>
                <w:noProof/>
                <w:webHidden/>
              </w:rPr>
              <w:fldChar w:fldCharType="end"/>
            </w:r>
          </w:hyperlink>
        </w:p>
        <w:p w14:paraId="79FBD257" w14:textId="4ED3643D"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31" w:history="1">
            <w:r w:rsidRPr="0010439C">
              <w:rPr>
                <w:rStyle w:val="Hyperlink"/>
                <w:rFonts w:ascii="Times New Roman" w:hAnsi="Times New Roman" w:cs="Times New Roman"/>
                <w:noProof/>
              </w:rPr>
              <w:t>5.3.1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`OrgLevels: string[]` (Exported Constant)</w:t>
            </w:r>
            <w:r>
              <w:rPr>
                <w:noProof/>
                <w:webHidden/>
              </w:rPr>
              <w:tab/>
            </w:r>
            <w:r>
              <w:rPr>
                <w:noProof/>
                <w:webHidden/>
              </w:rPr>
              <w:fldChar w:fldCharType="begin"/>
            </w:r>
            <w:r>
              <w:rPr>
                <w:noProof/>
                <w:webHidden/>
              </w:rPr>
              <w:instrText xml:space="preserve"> PAGEREF _Toc225422731 \h </w:instrText>
            </w:r>
            <w:r>
              <w:rPr>
                <w:noProof/>
                <w:webHidden/>
              </w:rPr>
            </w:r>
            <w:r>
              <w:rPr>
                <w:noProof/>
                <w:webHidden/>
              </w:rPr>
              <w:fldChar w:fldCharType="separate"/>
            </w:r>
            <w:r>
              <w:rPr>
                <w:noProof/>
                <w:webHidden/>
              </w:rPr>
              <w:t>27</w:t>
            </w:r>
            <w:r>
              <w:rPr>
                <w:noProof/>
                <w:webHidden/>
              </w:rPr>
              <w:fldChar w:fldCharType="end"/>
            </w:r>
          </w:hyperlink>
        </w:p>
        <w:p w14:paraId="4CC156F4" w14:textId="46801C30"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732" w:history="1">
            <w:r w:rsidRPr="0010439C">
              <w:rPr>
                <w:rStyle w:val="Hyperlink"/>
                <w:rFonts w:ascii="Times New Roman" w:hAnsi="Times New Roman" w:cs="Times New Roman"/>
                <w:noProof/>
                <w:lang w:val="en-US"/>
              </w:rPr>
              <w:t>6</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File: btptoolreservationextension/webapp/view/Main.view.xml</w:t>
            </w:r>
            <w:r>
              <w:rPr>
                <w:noProof/>
                <w:webHidden/>
              </w:rPr>
              <w:tab/>
            </w:r>
            <w:r>
              <w:rPr>
                <w:noProof/>
                <w:webHidden/>
              </w:rPr>
              <w:fldChar w:fldCharType="begin"/>
            </w:r>
            <w:r>
              <w:rPr>
                <w:noProof/>
                <w:webHidden/>
              </w:rPr>
              <w:instrText xml:space="preserve"> PAGEREF _Toc225422732 \h </w:instrText>
            </w:r>
            <w:r>
              <w:rPr>
                <w:noProof/>
                <w:webHidden/>
              </w:rPr>
            </w:r>
            <w:r>
              <w:rPr>
                <w:noProof/>
                <w:webHidden/>
              </w:rPr>
              <w:fldChar w:fldCharType="separate"/>
            </w:r>
            <w:r>
              <w:rPr>
                <w:noProof/>
                <w:webHidden/>
              </w:rPr>
              <w:t>28</w:t>
            </w:r>
            <w:r>
              <w:rPr>
                <w:noProof/>
                <w:webHidden/>
              </w:rPr>
              <w:fldChar w:fldCharType="end"/>
            </w:r>
          </w:hyperlink>
        </w:p>
        <w:p w14:paraId="3031B884" w14:textId="40AA94CA"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33" w:history="1">
            <w:r w:rsidRPr="0010439C">
              <w:rPr>
                <w:rStyle w:val="Hyperlink"/>
                <w:rFonts w:ascii="Times New Roman" w:hAnsi="Times New Roman" w:cs="Times New Roman"/>
                <w:noProof/>
                <w:lang w:val="en-US"/>
              </w:rPr>
              <w:t>6.1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Business Functionality</w:t>
            </w:r>
            <w:r>
              <w:rPr>
                <w:noProof/>
                <w:webHidden/>
              </w:rPr>
              <w:tab/>
            </w:r>
            <w:r>
              <w:rPr>
                <w:noProof/>
                <w:webHidden/>
              </w:rPr>
              <w:fldChar w:fldCharType="begin"/>
            </w:r>
            <w:r>
              <w:rPr>
                <w:noProof/>
                <w:webHidden/>
              </w:rPr>
              <w:instrText xml:space="preserve"> PAGEREF _Toc225422733 \h </w:instrText>
            </w:r>
            <w:r>
              <w:rPr>
                <w:noProof/>
                <w:webHidden/>
              </w:rPr>
            </w:r>
            <w:r>
              <w:rPr>
                <w:noProof/>
                <w:webHidden/>
              </w:rPr>
              <w:fldChar w:fldCharType="separate"/>
            </w:r>
            <w:r>
              <w:rPr>
                <w:noProof/>
                <w:webHidden/>
              </w:rPr>
              <w:t>28</w:t>
            </w:r>
            <w:r>
              <w:rPr>
                <w:noProof/>
                <w:webHidden/>
              </w:rPr>
              <w:fldChar w:fldCharType="end"/>
            </w:r>
          </w:hyperlink>
        </w:p>
        <w:p w14:paraId="7E806CAD" w14:textId="018BD362"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34" w:history="1">
            <w:r w:rsidRPr="0010439C">
              <w:rPr>
                <w:rStyle w:val="Hyperlink"/>
                <w:rFonts w:ascii="Times New Roman" w:hAnsi="Times New Roman" w:cs="Times New Roman"/>
                <w:noProof/>
                <w:lang w:val="en-US"/>
              </w:rPr>
              <w:t>6.2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Technical Overview</w:t>
            </w:r>
            <w:r>
              <w:rPr>
                <w:noProof/>
                <w:webHidden/>
              </w:rPr>
              <w:tab/>
            </w:r>
            <w:r>
              <w:rPr>
                <w:noProof/>
                <w:webHidden/>
              </w:rPr>
              <w:fldChar w:fldCharType="begin"/>
            </w:r>
            <w:r>
              <w:rPr>
                <w:noProof/>
                <w:webHidden/>
              </w:rPr>
              <w:instrText xml:space="preserve"> PAGEREF _Toc225422734 \h </w:instrText>
            </w:r>
            <w:r>
              <w:rPr>
                <w:noProof/>
                <w:webHidden/>
              </w:rPr>
            </w:r>
            <w:r>
              <w:rPr>
                <w:noProof/>
                <w:webHidden/>
              </w:rPr>
              <w:fldChar w:fldCharType="separate"/>
            </w:r>
            <w:r>
              <w:rPr>
                <w:noProof/>
                <w:webHidden/>
              </w:rPr>
              <w:t>28</w:t>
            </w:r>
            <w:r>
              <w:rPr>
                <w:noProof/>
                <w:webHidden/>
              </w:rPr>
              <w:fldChar w:fldCharType="end"/>
            </w:r>
          </w:hyperlink>
        </w:p>
        <w:p w14:paraId="1FD6290D" w14:textId="6338F374"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35" w:history="1">
            <w:r w:rsidRPr="0010439C">
              <w:rPr>
                <w:rStyle w:val="Hyperlink"/>
                <w:rFonts w:ascii="Times New Roman" w:hAnsi="Times New Roman" w:cs="Times New Roman"/>
                <w:noProof/>
                <w:lang w:val="en-US"/>
              </w:rPr>
              <w:t>6.3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Controls and Their Business Context</w:t>
            </w:r>
            <w:r>
              <w:rPr>
                <w:noProof/>
                <w:webHidden/>
              </w:rPr>
              <w:tab/>
            </w:r>
            <w:r>
              <w:rPr>
                <w:noProof/>
                <w:webHidden/>
              </w:rPr>
              <w:fldChar w:fldCharType="begin"/>
            </w:r>
            <w:r>
              <w:rPr>
                <w:noProof/>
                <w:webHidden/>
              </w:rPr>
              <w:instrText xml:space="preserve"> PAGEREF _Toc225422735 \h </w:instrText>
            </w:r>
            <w:r>
              <w:rPr>
                <w:noProof/>
                <w:webHidden/>
              </w:rPr>
            </w:r>
            <w:r>
              <w:rPr>
                <w:noProof/>
                <w:webHidden/>
              </w:rPr>
              <w:fldChar w:fldCharType="separate"/>
            </w:r>
            <w:r>
              <w:rPr>
                <w:noProof/>
                <w:webHidden/>
              </w:rPr>
              <w:t>28</w:t>
            </w:r>
            <w:r>
              <w:rPr>
                <w:noProof/>
                <w:webHidden/>
              </w:rPr>
              <w:fldChar w:fldCharType="end"/>
            </w:r>
          </w:hyperlink>
        </w:p>
        <w:p w14:paraId="75F1A977" w14:textId="362F7944"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36" w:history="1">
            <w:r w:rsidRPr="0010439C">
              <w:rPr>
                <w:rStyle w:val="Hyperlink"/>
                <w:rFonts w:ascii="Times New Roman" w:hAnsi="Times New Roman" w:cs="Times New Roman"/>
                <w:noProof/>
              </w:rPr>
              <w:t>6.3.1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`sap.ui.layout.ResponsiveSplitter` (id="NoDataId")</w:t>
            </w:r>
            <w:r>
              <w:rPr>
                <w:noProof/>
                <w:webHidden/>
              </w:rPr>
              <w:tab/>
            </w:r>
            <w:r>
              <w:rPr>
                <w:noProof/>
                <w:webHidden/>
              </w:rPr>
              <w:fldChar w:fldCharType="begin"/>
            </w:r>
            <w:r>
              <w:rPr>
                <w:noProof/>
                <w:webHidden/>
              </w:rPr>
              <w:instrText xml:space="preserve"> PAGEREF _Toc225422736 \h </w:instrText>
            </w:r>
            <w:r>
              <w:rPr>
                <w:noProof/>
                <w:webHidden/>
              </w:rPr>
            </w:r>
            <w:r>
              <w:rPr>
                <w:noProof/>
                <w:webHidden/>
              </w:rPr>
              <w:fldChar w:fldCharType="separate"/>
            </w:r>
            <w:r>
              <w:rPr>
                <w:noProof/>
                <w:webHidden/>
              </w:rPr>
              <w:t>28</w:t>
            </w:r>
            <w:r>
              <w:rPr>
                <w:noProof/>
                <w:webHidden/>
              </w:rPr>
              <w:fldChar w:fldCharType="end"/>
            </w:r>
          </w:hyperlink>
        </w:p>
        <w:p w14:paraId="52FF40F3" w14:textId="39782D1F"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37" w:history="1">
            <w:r w:rsidRPr="0010439C">
              <w:rPr>
                <w:rStyle w:val="Hyperlink"/>
                <w:rFonts w:ascii="Times New Roman" w:hAnsi="Times New Roman" w:cs="Times New Roman"/>
                <w:noProof/>
              </w:rPr>
              <w:t>6.3.2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`sap.m.Page` (id="page")</w:t>
            </w:r>
            <w:r>
              <w:rPr>
                <w:noProof/>
                <w:webHidden/>
              </w:rPr>
              <w:tab/>
            </w:r>
            <w:r>
              <w:rPr>
                <w:noProof/>
                <w:webHidden/>
              </w:rPr>
              <w:fldChar w:fldCharType="begin"/>
            </w:r>
            <w:r>
              <w:rPr>
                <w:noProof/>
                <w:webHidden/>
              </w:rPr>
              <w:instrText xml:space="preserve"> PAGEREF _Toc225422737 \h </w:instrText>
            </w:r>
            <w:r>
              <w:rPr>
                <w:noProof/>
                <w:webHidden/>
              </w:rPr>
            </w:r>
            <w:r>
              <w:rPr>
                <w:noProof/>
                <w:webHidden/>
              </w:rPr>
              <w:fldChar w:fldCharType="separate"/>
            </w:r>
            <w:r>
              <w:rPr>
                <w:noProof/>
                <w:webHidden/>
              </w:rPr>
              <w:t>28</w:t>
            </w:r>
            <w:r>
              <w:rPr>
                <w:noProof/>
                <w:webHidden/>
              </w:rPr>
              <w:fldChar w:fldCharType="end"/>
            </w:r>
          </w:hyperlink>
        </w:p>
        <w:p w14:paraId="256B9AE6" w14:textId="73FFB8F1"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38" w:history="1">
            <w:r w:rsidRPr="0010439C">
              <w:rPr>
                <w:rStyle w:val="Hyperlink"/>
                <w:rFonts w:ascii="Times New Roman" w:hAnsi="Times New Roman" w:cs="Times New Roman"/>
                <w:noProof/>
              </w:rPr>
              <w:t>6.3.3</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`sap.m.VBox` (id="vbox")</w:t>
            </w:r>
            <w:r>
              <w:rPr>
                <w:noProof/>
                <w:webHidden/>
              </w:rPr>
              <w:tab/>
            </w:r>
            <w:r>
              <w:rPr>
                <w:noProof/>
                <w:webHidden/>
              </w:rPr>
              <w:fldChar w:fldCharType="begin"/>
            </w:r>
            <w:r>
              <w:rPr>
                <w:noProof/>
                <w:webHidden/>
              </w:rPr>
              <w:instrText xml:space="preserve"> PAGEREF _Toc225422738 \h </w:instrText>
            </w:r>
            <w:r>
              <w:rPr>
                <w:noProof/>
                <w:webHidden/>
              </w:rPr>
            </w:r>
            <w:r>
              <w:rPr>
                <w:noProof/>
                <w:webHidden/>
              </w:rPr>
              <w:fldChar w:fldCharType="separate"/>
            </w:r>
            <w:r>
              <w:rPr>
                <w:noProof/>
                <w:webHidden/>
              </w:rPr>
              <w:t>29</w:t>
            </w:r>
            <w:r>
              <w:rPr>
                <w:noProof/>
                <w:webHidden/>
              </w:rPr>
              <w:fldChar w:fldCharType="end"/>
            </w:r>
          </w:hyperlink>
        </w:p>
        <w:p w14:paraId="2C221D42" w14:textId="6DCEF4C5"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39" w:history="1">
            <w:r w:rsidRPr="0010439C">
              <w:rPr>
                <w:rStyle w:val="Hyperlink"/>
                <w:rFonts w:ascii="Times New Roman" w:hAnsi="Times New Roman" w:cs="Times New Roman"/>
                <w:noProof/>
              </w:rPr>
              <w:t>6.3.4</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`sap.m.Panel` (id="panel")</w:t>
            </w:r>
            <w:r>
              <w:rPr>
                <w:noProof/>
                <w:webHidden/>
              </w:rPr>
              <w:tab/>
            </w:r>
            <w:r>
              <w:rPr>
                <w:noProof/>
                <w:webHidden/>
              </w:rPr>
              <w:fldChar w:fldCharType="begin"/>
            </w:r>
            <w:r>
              <w:rPr>
                <w:noProof/>
                <w:webHidden/>
              </w:rPr>
              <w:instrText xml:space="preserve"> PAGEREF _Toc225422739 \h </w:instrText>
            </w:r>
            <w:r>
              <w:rPr>
                <w:noProof/>
                <w:webHidden/>
              </w:rPr>
            </w:r>
            <w:r>
              <w:rPr>
                <w:noProof/>
                <w:webHidden/>
              </w:rPr>
              <w:fldChar w:fldCharType="separate"/>
            </w:r>
            <w:r>
              <w:rPr>
                <w:noProof/>
                <w:webHidden/>
              </w:rPr>
              <w:t>29</w:t>
            </w:r>
            <w:r>
              <w:rPr>
                <w:noProof/>
                <w:webHidden/>
              </w:rPr>
              <w:fldChar w:fldCharType="end"/>
            </w:r>
          </w:hyperlink>
        </w:p>
        <w:p w14:paraId="33C92D31" w14:textId="55C8AA13"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0" w:history="1">
            <w:r w:rsidRPr="0010439C">
              <w:rPr>
                <w:rStyle w:val="Hyperlink"/>
                <w:rFonts w:ascii="Times New Roman" w:hAnsi="Times New Roman" w:cs="Times New Roman"/>
                <w:noProof/>
              </w:rPr>
              <w:t>6.3.5</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`sap.m.Toolbar` (id="toolbar")</w:t>
            </w:r>
            <w:r>
              <w:rPr>
                <w:noProof/>
                <w:webHidden/>
              </w:rPr>
              <w:tab/>
            </w:r>
            <w:r>
              <w:rPr>
                <w:noProof/>
                <w:webHidden/>
              </w:rPr>
              <w:fldChar w:fldCharType="begin"/>
            </w:r>
            <w:r>
              <w:rPr>
                <w:noProof/>
                <w:webHidden/>
              </w:rPr>
              <w:instrText xml:space="preserve"> PAGEREF _Toc225422740 \h </w:instrText>
            </w:r>
            <w:r>
              <w:rPr>
                <w:noProof/>
                <w:webHidden/>
              </w:rPr>
            </w:r>
            <w:r>
              <w:rPr>
                <w:noProof/>
                <w:webHidden/>
              </w:rPr>
              <w:fldChar w:fldCharType="separate"/>
            </w:r>
            <w:r>
              <w:rPr>
                <w:noProof/>
                <w:webHidden/>
              </w:rPr>
              <w:t>29</w:t>
            </w:r>
            <w:r>
              <w:rPr>
                <w:noProof/>
                <w:webHidden/>
              </w:rPr>
              <w:fldChar w:fldCharType="end"/>
            </w:r>
          </w:hyperlink>
        </w:p>
        <w:p w14:paraId="47D77DD4" w14:textId="1D1E6EC1"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1" w:history="1">
            <w:r w:rsidRPr="0010439C">
              <w:rPr>
                <w:rStyle w:val="Hyperlink"/>
                <w:rFonts w:ascii="Times New Roman" w:hAnsi="Times New Roman" w:cs="Times New Roman"/>
                <w:noProof/>
              </w:rPr>
              <w:t>6.3.6</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`sap.m.Button` (id="bDeleteGeneric")</w:t>
            </w:r>
            <w:r>
              <w:rPr>
                <w:noProof/>
                <w:webHidden/>
              </w:rPr>
              <w:tab/>
            </w:r>
            <w:r>
              <w:rPr>
                <w:noProof/>
                <w:webHidden/>
              </w:rPr>
              <w:fldChar w:fldCharType="begin"/>
            </w:r>
            <w:r>
              <w:rPr>
                <w:noProof/>
                <w:webHidden/>
              </w:rPr>
              <w:instrText xml:space="preserve"> PAGEREF _Toc225422741 \h </w:instrText>
            </w:r>
            <w:r>
              <w:rPr>
                <w:noProof/>
                <w:webHidden/>
              </w:rPr>
            </w:r>
            <w:r>
              <w:rPr>
                <w:noProof/>
                <w:webHidden/>
              </w:rPr>
              <w:fldChar w:fldCharType="separate"/>
            </w:r>
            <w:r>
              <w:rPr>
                <w:noProof/>
                <w:webHidden/>
              </w:rPr>
              <w:t>29</w:t>
            </w:r>
            <w:r>
              <w:rPr>
                <w:noProof/>
                <w:webHidden/>
              </w:rPr>
              <w:fldChar w:fldCharType="end"/>
            </w:r>
          </w:hyperlink>
        </w:p>
        <w:p w14:paraId="3102FD5E" w14:textId="0F945566"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2" w:history="1">
            <w:r w:rsidRPr="0010439C">
              <w:rPr>
                <w:rStyle w:val="Hyperlink"/>
                <w:rFonts w:ascii="Times New Roman" w:hAnsi="Times New Roman" w:cs="Times New Roman"/>
                <w:noProof/>
              </w:rPr>
              <w:t>6.3.7</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`sap.m.Table` (id="data")</w:t>
            </w:r>
            <w:r>
              <w:rPr>
                <w:noProof/>
                <w:webHidden/>
              </w:rPr>
              <w:tab/>
            </w:r>
            <w:r>
              <w:rPr>
                <w:noProof/>
                <w:webHidden/>
              </w:rPr>
              <w:fldChar w:fldCharType="begin"/>
            </w:r>
            <w:r>
              <w:rPr>
                <w:noProof/>
                <w:webHidden/>
              </w:rPr>
              <w:instrText xml:space="preserve"> PAGEREF _Toc225422742 \h </w:instrText>
            </w:r>
            <w:r>
              <w:rPr>
                <w:noProof/>
                <w:webHidden/>
              </w:rPr>
            </w:r>
            <w:r>
              <w:rPr>
                <w:noProof/>
                <w:webHidden/>
              </w:rPr>
              <w:fldChar w:fldCharType="separate"/>
            </w:r>
            <w:r>
              <w:rPr>
                <w:noProof/>
                <w:webHidden/>
              </w:rPr>
              <w:t>29</w:t>
            </w:r>
            <w:r>
              <w:rPr>
                <w:noProof/>
                <w:webHidden/>
              </w:rPr>
              <w:fldChar w:fldCharType="end"/>
            </w:r>
          </w:hyperlink>
        </w:p>
        <w:p w14:paraId="5ABEC056" w14:textId="44AF1ECB"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3" w:history="1">
            <w:r w:rsidRPr="0010439C">
              <w:rPr>
                <w:rStyle w:val="Hyperlink"/>
                <w:rFonts w:ascii="Times New Roman" w:hAnsi="Times New Roman" w:cs="Times New Roman"/>
                <w:noProof/>
              </w:rPr>
              <w:t>6.3.8</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`sap.m.Column`</w:t>
            </w:r>
            <w:r>
              <w:rPr>
                <w:noProof/>
                <w:webHidden/>
              </w:rPr>
              <w:tab/>
            </w:r>
            <w:r>
              <w:rPr>
                <w:noProof/>
                <w:webHidden/>
              </w:rPr>
              <w:fldChar w:fldCharType="begin"/>
            </w:r>
            <w:r>
              <w:rPr>
                <w:noProof/>
                <w:webHidden/>
              </w:rPr>
              <w:instrText xml:space="preserve"> PAGEREF _Toc225422743 \h </w:instrText>
            </w:r>
            <w:r>
              <w:rPr>
                <w:noProof/>
                <w:webHidden/>
              </w:rPr>
            </w:r>
            <w:r>
              <w:rPr>
                <w:noProof/>
                <w:webHidden/>
              </w:rPr>
              <w:fldChar w:fldCharType="separate"/>
            </w:r>
            <w:r>
              <w:rPr>
                <w:noProof/>
                <w:webHidden/>
              </w:rPr>
              <w:t>30</w:t>
            </w:r>
            <w:r>
              <w:rPr>
                <w:noProof/>
                <w:webHidden/>
              </w:rPr>
              <w:fldChar w:fldCharType="end"/>
            </w:r>
          </w:hyperlink>
        </w:p>
        <w:p w14:paraId="62E57E21" w14:textId="00253B01"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4" w:history="1">
            <w:r w:rsidRPr="0010439C">
              <w:rPr>
                <w:rStyle w:val="Hyperlink"/>
                <w:rFonts w:ascii="Times New Roman" w:hAnsi="Times New Roman" w:cs="Times New Roman"/>
                <w:noProof/>
              </w:rPr>
              <w:t>6.3.9</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`sap.m.ColumnListItem`</w:t>
            </w:r>
            <w:r>
              <w:rPr>
                <w:noProof/>
                <w:webHidden/>
              </w:rPr>
              <w:tab/>
            </w:r>
            <w:r>
              <w:rPr>
                <w:noProof/>
                <w:webHidden/>
              </w:rPr>
              <w:fldChar w:fldCharType="begin"/>
            </w:r>
            <w:r>
              <w:rPr>
                <w:noProof/>
                <w:webHidden/>
              </w:rPr>
              <w:instrText xml:space="preserve"> PAGEREF _Toc225422744 \h </w:instrText>
            </w:r>
            <w:r>
              <w:rPr>
                <w:noProof/>
                <w:webHidden/>
              </w:rPr>
            </w:r>
            <w:r>
              <w:rPr>
                <w:noProof/>
                <w:webHidden/>
              </w:rPr>
              <w:fldChar w:fldCharType="separate"/>
            </w:r>
            <w:r>
              <w:rPr>
                <w:noProof/>
                <w:webHidden/>
              </w:rPr>
              <w:t>30</w:t>
            </w:r>
            <w:r>
              <w:rPr>
                <w:noProof/>
                <w:webHidden/>
              </w:rPr>
              <w:fldChar w:fldCharType="end"/>
            </w:r>
          </w:hyperlink>
        </w:p>
        <w:p w14:paraId="19249E7E" w14:textId="73516EE0"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5" w:history="1">
            <w:r w:rsidRPr="0010439C">
              <w:rPr>
                <w:rStyle w:val="Hyperlink"/>
                <w:rFonts w:ascii="Times New Roman" w:hAnsi="Times New Roman" w:cs="Times New Roman"/>
                <w:noProof/>
              </w:rPr>
              <w:t>6.3.10</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`sap.m.ObjectIdentifier`</w:t>
            </w:r>
            <w:r>
              <w:rPr>
                <w:noProof/>
                <w:webHidden/>
              </w:rPr>
              <w:tab/>
            </w:r>
            <w:r>
              <w:rPr>
                <w:noProof/>
                <w:webHidden/>
              </w:rPr>
              <w:fldChar w:fldCharType="begin"/>
            </w:r>
            <w:r>
              <w:rPr>
                <w:noProof/>
                <w:webHidden/>
              </w:rPr>
              <w:instrText xml:space="preserve"> PAGEREF _Toc225422745 \h </w:instrText>
            </w:r>
            <w:r>
              <w:rPr>
                <w:noProof/>
                <w:webHidden/>
              </w:rPr>
            </w:r>
            <w:r>
              <w:rPr>
                <w:noProof/>
                <w:webHidden/>
              </w:rPr>
              <w:fldChar w:fldCharType="separate"/>
            </w:r>
            <w:r>
              <w:rPr>
                <w:noProof/>
                <w:webHidden/>
              </w:rPr>
              <w:t>30</w:t>
            </w:r>
            <w:r>
              <w:rPr>
                <w:noProof/>
                <w:webHidden/>
              </w:rPr>
              <w:fldChar w:fldCharType="end"/>
            </w:r>
          </w:hyperlink>
        </w:p>
        <w:p w14:paraId="2CE10DD5" w14:textId="1D0A0959"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6" w:history="1">
            <w:r w:rsidRPr="0010439C">
              <w:rPr>
                <w:rStyle w:val="Hyperlink"/>
                <w:rFonts w:ascii="Times New Roman" w:hAnsi="Times New Roman" w:cs="Times New Roman"/>
                <w:noProof/>
              </w:rPr>
              <w:t>6.3.11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`sap.m.Button` (type="Reject", text="{i18n&gt;cancel}", press="deleteSingleSerializedTool")</w:t>
            </w:r>
            <w:r>
              <w:rPr>
                <w:noProof/>
                <w:webHidden/>
              </w:rPr>
              <w:tab/>
            </w:r>
            <w:r>
              <w:rPr>
                <w:noProof/>
                <w:webHidden/>
              </w:rPr>
              <w:fldChar w:fldCharType="begin"/>
            </w:r>
            <w:r>
              <w:rPr>
                <w:noProof/>
                <w:webHidden/>
              </w:rPr>
              <w:instrText xml:space="preserve"> PAGEREF _Toc225422746 \h </w:instrText>
            </w:r>
            <w:r>
              <w:rPr>
                <w:noProof/>
                <w:webHidden/>
              </w:rPr>
            </w:r>
            <w:r>
              <w:rPr>
                <w:noProof/>
                <w:webHidden/>
              </w:rPr>
              <w:fldChar w:fldCharType="separate"/>
            </w:r>
            <w:r>
              <w:rPr>
                <w:noProof/>
                <w:webHidden/>
              </w:rPr>
              <w:t>30</w:t>
            </w:r>
            <w:r>
              <w:rPr>
                <w:noProof/>
                <w:webHidden/>
              </w:rPr>
              <w:fldChar w:fldCharType="end"/>
            </w:r>
          </w:hyperlink>
        </w:p>
        <w:p w14:paraId="50DC77D9" w14:textId="414BA108" w:rsidR="004603A9" w:rsidRDefault="004603A9">
          <w:pPr>
            <w:pStyle w:val="TOC4"/>
            <w:tabs>
              <w:tab w:val="left" w:pos="890"/>
              <w:tab w:val="right" w:leader="dot" w:pos="9623"/>
            </w:tabs>
            <w:rPr>
              <w:rFonts w:asciiTheme="minorHAnsi" w:eastAsiaTheme="minorEastAsia" w:hAnsiTheme="minorHAnsi" w:cstheme="minorBidi"/>
              <w:noProof/>
              <w:kern w:val="2"/>
              <w:sz w:val="24"/>
              <w:szCs w:val="24"/>
              <w:lang w:val="en-US"/>
              <w14:ligatures w14:val="standardContextual"/>
            </w:rPr>
          </w:pPr>
          <w:hyperlink w:anchor="_Toc225422747" w:history="1">
            <w:r w:rsidRPr="0010439C">
              <w:rPr>
                <w:rStyle w:val="Hyperlink"/>
                <w:rFonts w:ascii="Times New Roman" w:hAnsi="Times New Roman" w:cs="Times New Roman"/>
                <w:noProof/>
              </w:rPr>
              <w:t>6.3.11.1</w:t>
            </w:r>
            <w:r>
              <w:rPr>
                <w:rFonts w:asciiTheme="minorHAnsi" w:eastAsiaTheme="minorEastAsia" w:hAnsiTheme="minorHAnsi" w:cstheme="minorBidi"/>
                <w:noProof/>
                <w:kern w:val="2"/>
                <w:sz w:val="24"/>
                <w:szCs w:val="24"/>
                <w:lang w:val="en-US"/>
                <w14:ligatures w14:val="standardContextual"/>
              </w:rPr>
              <w:tab/>
            </w:r>
            <w:r w:rsidRPr="0010439C">
              <w:rPr>
                <w:rStyle w:val="Hyperlink"/>
                <w:rFonts w:ascii="Times New Roman" w:hAnsi="Times New Roman" w:cs="Times New Roman"/>
                <w:noProof/>
              </w:rPr>
              <w:t>sap.m.Button (type="Accept", text="{i1</w:t>
            </w:r>
            <w:r>
              <w:rPr>
                <w:noProof/>
                <w:webHidden/>
              </w:rPr>
              <w:tab/>
            </w:r>
            <w:r>
              <w:rPr>
                <w:noProof/>
                <w:webHidden/>
              </w:rPr>
              <w:fldChar w:fldCharType="begin"/>
            </w:r>
            <w:r>
              <w:rPr>
                <w:noProof/>
                <w:webHidden/>
              </w:rPr>
              <w:instrText xml:space="preserve"> PAGEREF _Toc225422747 \h </w:instrText>
            </w:r>
            <w:r>
              <w:rPr>
                <w:noProof/>
                <w:webHidden/>
              </w:rPr>
            </w:r>
            <w:r>
              <w:rPr>
                <w:noProof/>
                <w:webHidden/>
              </w:rPr>
              <w:fldChar w:fldCharType="separate"/>
            </w:r>
            <w:r>
              <w:rPr>
                <w:noProof/>
                <w:webHidden/>
              </w:rPr>
              <w:t>31</w:t>
            </w:r>
            <w:r>
              <w:rPr>
                <w:noProof/>
                <w:webHidden/>
              </w:rPr>
              <w:fldChar w:fldCharType="end"/>
            </w:r>
          </w:hyperlink>
        </w:p>
        <w:p w14:paraId="34EEA702" w14:textId="3BD4B262"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8" w:history="1">
            <w:r w:rsidRPr="0010439C">
              <w:rPr>
                <w:rStyle w:val="Hyperlink"/>
                <w:rFonts w:ascii="Times New Roman" w:hAnsi="Times New Roman" w:cs="Times New Roman"/>
                <w:noProof/>
              </w:rPr>
              <w:t>6.3.12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`sap.m.Button` (type="Accept", text="{i18n&gt;reserve}", press="reserveSerializedTool")</w:t>
            </w:r>
            <w:r>
              <w:rPr>
                <w:noProof/>
                <w:webHidden/>
              </w:rPr>
              <w:tab/>
            </w:r>
            <w:r>
              <w:rPr>
                <w:noProof/>
                <w:webHidden/>
              </w:rPr>
              <w:fldChar w:fldCharType="begin"/>
            </w:r>
            <w:r>
              <w:rPr>
                <w:noProof/>
                <w:webHidden/>
              </w:rPr>
              <w:instrText xml:space="preserve"> PAGEREF _Toc225422748 \h </w:instrText>
            </w:r>
            <w:r>
              <w:rPr>
                <w:noProof/>
                <w:webHidden/>
              </w:rPr>
            </w:r>
            <w:r>
              <w:rPr>
                <w:noProof/>
                <w:webHidden/>
              </w:rPr>
              <w:fldChar w:fldCharType="separate"/>
            </w:r>
            <w:r>
              <w:rPr>
                <w:noProof/>
                <w:webHidden/>
              </w:rPr>
              <w:t>31</w:t>
            </w:r>
            <w:r>
              <w:rPr>
                <w:noProof/>
                <w:webHidden/>
              </w:rPr>
              <w:fldChar w:fldCharType="end"/>
            </w:r>
          </w:hyperlink>
        </w:p>
        <w:p w14:paraId="4289D623" w14:textId="571287EC"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49" w:history="1">
            <w:r w:rsidRPr="0010439C">
              <w:rPr>
                <w:rStyle w:val="Hyperlink"/>
                <w:rFonts w:ascii="Times New Roman" w:hAnsi="Times New Roman" w:cs="Times New Roman"/>
                <w:noProof/>
              </w:rPr>
              <w:t>6.3.13</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`sap.m.OverflowToolbar` (id="footer")</w:t>
            </w:r>
            <w:r>
              <w:rPr>
                <w:noProof/>
                <w:webHidden/>
              </w:rPr>
              <w:tab/>
            </w:r>
            <w:r>
              <w:rPr>
                <w:noProof/>
                <w:webHidden/>
              </w:rPr>
              <w:fldChar w:fldCharType="begin"/>
            </w:r>
            <w:r>
              <w:rPr>
                <w:noProof/>
                <w:webHidden/>
              </w:rPr>
              <w:instrText xml:space="preserve"> PAGEREF _Toc225422749 \h </w:instrText>
            </w:r>
            <w:r>
              <w:rPr>
                <w:noProof/>
                <w:webHidden/>
              </w:rPr>
            </w:r>
            <w:r>
              <w:rPr>
                <w:noProof/>
                <w:webHidden/>
              </w:rPr>
              <w:fldChar w:fldCharType="separate"/>
            </w:r>
            <w:r>
              <w:rPr>
                <w:noProof/>
                <w:webHidden/>
              </w:rPr>
              <w:t>31</w:t>
            </w:r>
            <w:r>
              <w:rPr>
                <w:noProof/>
                <w:webHidden/>
              </w:rPr>
              <w:fldChar w:fldCharType="end"/>
            </w:r>
          </w:hyperlink>
        </w:p>
        <w:p w14:paraId="3CE8D176" w14:textId="6C438251"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50" w:history="1">
            <w:r w:rsidRPr="0010439C">
              <w:rPr>
                <w:rStyle w:val="Hyperlink"/>
                <w:rFonts w:ascii="Times New Roman" w:hAnsi="Times New Roman" w:cs="Times New Roman"/>
                <w:noProof/>
              </w:rPr>
              <w:t>6.3.14</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`sap.m.Button` (type="Accept", text="{i18n&gt;addgenerictool}", press="handleAddGenericTool")</w:t>
            </w:r>
            <w:r>
              <w:rPr>
                <w:noProof/>
                <w:webHidden/>
              </w:rPr>
              <w:tab/>
            </w:r>
            <w:r>
              <w:rPr>
                <w:noProof/>
                <w:webHidden/>
              </w:rPr>
              <w:fldChar w:fldCharType="begin"/>
            </w:r>
            <w:r>
              <w:rPr>
                <w:noProof/>
                <w:webHidden/>
              </w:rPr>
              <w:instrText xml:space="preserve"> PAGEREF _Toc225422750 \h </w:instrText>
            </w:r>
            <w:r>
              <w:rPr>
                <w:noProof/>
                <w:webHidden/>
              </w:rPr>
            </w:r>
            <w:r>
              <w:rPr>
                <w:noProof/>
                <w:webHidden/>
              </w:rPr>
              <w:fldChar w:fldCharType="separate"/>
            </w:r>
            <w:r>
              <w:rPr>
                <w:noProof/>
                <w:webHidden/>
              </w:rPr>
              <w:t>31</w:t>
            </w:r>
            <w:r>
              <w:rPr>
                <w:noProof/>
                <w:webHidden/>
              </w:rPr>
              <w:fldChar w:fldCharType="end"/>
            </w:r>
          </w:hyperlink>
        </w:p>
        <w:p w14:paraId="4AB8600D" w14:textId="01885CDD" w:rsidR="004603A9" w:rsidRDefault="004603A9">
          <w:pPr>
            <w:pStyle w:val="TOC3"/>
            <w:tabs>
              <w:tab w:val="left" w:pos="7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51" w:history="1">
            <w:r w:rsidRPr="0010439C">
              <w:rPr>
                <w:rStyle w:val="Hyperlink"/>
                <w:rFonts w:ascii="Times New Roman" w:hAnsi="Times New Roman" w:cs="Times New Roman"/>
                <w:noProof/>
              </w:rPr>
              <w:t>6.3.15</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`sap.m.Button` (type="Reject", text="{i18n&gt;cancellallreserved}", press="handleCancelAllSerializedTools")</w:t>
            </w:r>
            <w:r>
              <w:rPr>
                <w:noProof/>
                <w:webHidden/>
              </w:rPr>
              <w:tab/>
            </w:r>
            <w:r>
              <w:rPr>
                <w:noProof/>
                <w:webHidden/>
              </w:rPr>
              <w:fldChar w:fldCharType="begin"/>
            </w:r>
            <w:r>
              <w:rPr>
                <w:noProof/>
                <w:webHidden/>
              </w:rPr>
              <w:instrText xml:space="preserve"> PAGEREF _Toc225422751 \h </w:instrText>
            </w:r>
            <w:r>
              <w:rPr>
                <w:noProof/>
                <w:webHidden/>
              </w:rPr>
            </w:r>
            <w:r>
              <w:rPr>
                <w:noProof/>
                <w:webHidden/>
              </w:rPr>
              <w:fldChar w:fldCharType="separate"/>
            </w:r>
            <w:r>
              <w:rPr>
                <w:noProof/>
                <w:webHidden/>
              </w:rPr>
              <w:t>31</w:t>
            </w:r>
            <w:r>
              <w:rPr>
                <w:noProof/>
                <w:webHidden/>
              </w:rPr>
              <w:fldChar w:fldCharType="end"/>
            </w:r>
          </w:hyperlink>
        </w:p>
        <w:p w14:paraId="1E49B7CE" w14:textId="4C66ACCA"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752" w:history="1">
            <w:r w:rsidRPr="0010439C">
              <w:rPr>
                <w:rStyle w:val="Hyperlink"/>
                <w:rFonts w:ascii="Times New Roman" w:hAnsi="Times New Roman" w:cs="Times New Roman"/>
                <w:noProof/>
                <w:lang w:val="en-US"/>
              </w:rPr>
              <w:t>7</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File: btptoolreservationextension/webapp/view/App.view.xml</w:t>
            </w:r>
            <w:r>
              <w:rPr>
                <w:noProof/>
                <w:webHidden/>
              </w:rPr>
              <w:tab/>
            </w:r>
            <w:r>
              <w:rPr>
                <w:noProof/>
                <w:webHidden/>
              </w:rPr>
              <w:fldChar w:fldCharType="begin"/>
            </w:r>
            <w:r>
              <w:rPr>
                <w:noProof/>
                <w:webHidden/>
              </w:rPr>
              <w:instrText xml:space="preserve"> PAGEREF _Toc225422752 \h </w:instrText>
            </w:r>
            <w:r>
              <w:rPr>
                <w:noProof/>
                <w:webHidden/>
              </w:rPr>
            </w:r>
            <w:r>
              <w:rPr>
                <w:noProof/>
                <w:webHidden/>
              </w:rPr>
              <w:fldChar w:fldCharType="separate"/>
            </w:r>
            <w:r>
              <w:rPr>
                <w:noProof/>
                <w:webHidden/>
              </w:rPr>
              <w:t>32</w:t>
            </w:r>
            <w:r>
              <w:rPr>
                <w:noProof/>
                <w:webHidden/>
              </w:rPr>
              <w:fldChar w:fldCharType="end"/>
            </w:r>
          </w:hyperlink>
        </w:p>
        <w:p w14:paraId="0D1D0E97" w14:textId="7C3ADF2A"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53" w:history="1">
            <w:r w:rsidRPr="0010439C">
              <w:rPr>
                <w:rStyle w:val="Hyperlink"/>
                <w:rFonts w:ascii="Times New Roman" w:hAnsi="Times New Roman" w:cs="Times New Roman"/>
                <w:noProof/>
                <w:lang w:val="en-US"/>
              </w:rPr>
              <w:t>7.1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Business Functionality</w:t>
            </w:r>
            <w:r>
              <w:rPr>
                <w:noProof/>
                <w:webHidden/>
              </w:rPr>
              <w:tab/>
            </w:r>
            <w:r>
              <w:rPr>
                <w:noProof/>
                <w:webHidden/>
              </w:rPr>
              <w:fldChar w:fldCharType="begin"/>
            </w:r>
            <w:r>
              <w:rPr>
                <w:noProof/>
                <w:webHidden/>
              </w:rPr>
              <w:instrText xml:space="preserve"> PAGEREF _Toc225422753 \h </w:instrText>
            </w:r>
            <w:r>
              <w:rPr>
                <w:noProof/>
                <w:webHidden/>
              </w:rPr>
            </w:r>
            <w:r>
              <w:rPr>
                <w:noProof/>
                <w:webHidden/>
              </w:rPr>
              <w:fldChar w:fldCharType="separate"/>
            </w:r>
            <w:r>
              <w:rPr>
                <w:noProof/>
                <w:webHidden/>
              </w:rPr>
              <w:t>32</w:t>
            </w:r>
            <w:r>
              <w:rPr>
                <w:noProof/>
                <w:webHidden/>
              </w:rPr>
              <w:fldChar w:fldCharType="end"/>
            </w:r>
          </w:hyperlink>
        </w:p>
        <w:p w14:paraId="2EC5658A" w14:textId="2CCEDCB1"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54" w:history="1">
            <w:r w:rsidRPr="0010439C">
              <w:rPr>
                <w:rStyle w:val="Hyperlink"/>
                <w:rFonts w:ascii="Times New Roman" w:hAnsi="Times New Roman" w:cs="Times New Roman"/>
                <w:noProof/>
                <w:lang w:val="en-US"/>
              </w:rPr>
              <w:t>7.2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Technical Overview</w:t>
            </w:r>
            <w:r>
              <w:rPr>
                <w:noProof/>
                <w:webHidden/>
              </w:rPr>
              <w:tab/>
            </w:r>
            <w:r>
              <w:rPr>
                <w:noProof/>
                <w:webHidden/>
              </w:rPr>
              <w:fldChar w:fldCharType="begin"/>
            </w:r>
            <w:r>
              <w:rPr>
                <w:noProof/>
                <w:webHidden/>
              </w:rPr>
              <w:instrText xml:space="preserve"> PAGEREF _Toc225422754 \h </w:instrText>
            </w:r>
            <w:r>
              <w:rPr>
                <w:noProof/>
                <w:webHidden/>
              </w:rPr>
            </w:r>
            <w:r>
              <w:rPr>
                <w:noProof/>
                <w:webHidden/>
              </w:rPr>
              <w:fldChar w:fldCharType="separate"/>
            </w:r>
            <w:r>
              <w:rPr>
                <w:noProof/>
                <w:webHidden/>
              </w:rPr>
              <w:t>32</w:t>
            </w:r>
            <w:r>
              <w:rPr>
                <w:noProof/>
                <w:webHidden/>
              </w:rPr>
              <w:fldChar w:fldCharType="end"/>
            </w:r>
          </w:hyperlink>
        </w:p>
        <w:p w14:paraId="65D518D3" w14:textId="599F67F5"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55" w:history="1">
            <w:r w:rsidRPr="0010439C">
              <w:rPr>
                <w:rStyle w:val="Hyperlink"/>
                <w:rFonts w:ascii="Times New Roman" w:hAnsi="Times New Roman" w:cs="Times New Roman"/>
                <w:noProof/>
                <w:lang w:val="en-US"/>
              </w:rPr>
              <w:t>7.3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Controls and Their Business Context</w:t>
            </w:r>
            <w:r>
              <w:rPr>
                <w:noProof/>
                <w:webHidden/>
              </w:rPr>
              <w:tab/>
            </w:r>
            <w:r>
              <w:rPr>
                <w:noProof/>
                <w:webHidden/>
              </w:rPr>
              <w:fldChar w:fldCharType="begin"/>
            </w:r>
            <w:r>
              <w:rPr>
                <w:noProof/>
                <w:webHidden/>
              </w:rPr>
              <w:instrText xml:space="preserve"> PAGEREF _Toc225422755 \h </w:instrText>
            </w:r>
            <w:r>
              <w:rPr>
                <w:noProof/>
                <w:webHidden/>
              </w:rPr>
            </w:r>
            <w:r>
              <w:rPr>
                <w:noProof/>
                <w:webHidden/>
              </w:rPr>
              <w:fldChar w:fldCharType="separate"/>
            </w:r>
            <w:r>
              <w:rPr>
                <w:noProof/>
                <w:webHidden/>
              </w:rPr>
              <w:t>32</w:t>
            </w:r>
            <w:r>
              <w:rPr>
                <w:noProof/>
                <w:webHidden/>
              </w:rPr>
              <w:fldChar w:fldCharType="end"/>
            </w:r>
          </w:hyperlink>
        </w:p>
        <w:p w14:paraId="3B26519C" w14:textId="413C770D"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56" w:history="1">
            <w:r w:rsidRPr="0010439C">
              <w:rPr>
                <w:rStyle w:val="Hyperlink"/>
                <w:rFonts w:ascii="Times New Roman" w:hAnsi="Times New Roman" w:cs="Times New Roman"/>
                <w:noProof/>
              </w:rPr>
              <w:t>7.3.1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`sap.m.App` (id="app")</w:t>
            </w:r>
            <w:r>
              <w:rPr>
                <w:noProof/>
                <w:webHidden/>
              </w:rPr>
              <w:tab/>
            </w:r>
            <w:r>
              <w:rPr>
                <w:noProof/>
                <w:webHidden/>
              </w:rPr>
              <w:fldChar w:fldCharType="begin"/>
            </w:r>
            <w:r>
              <w:rPr>
                <w:noProof/>
                <w:webHidden/>
              </w:rPr>
              <w:instrText xml:space="preserve"> PAGEREF _Toc225422756 \h </w:instrText>
            </w:r>
            <w:r>
              <w:rPr>
                <w:noProof/>
                <w:webHidden/>
              </w:rPr>
            </w:r>
            <w:r>
              <w:rPr>
                <w:noProof/>
                <w:webHidden/>
              </w:rPr>
              <w:fldChar w:fldCharType="separate"/>
            </w:r>
            <w:r>
              <w:rPr>
                <w:noProof/>
                <w:webHidden/>
              </w:rPr>
              <w:t>32</w:t>
            </w:r>
            <w:r>
              <w:rPr>
                <w:noProof/>
                <w:webHidden/>
              </w:rPr>
              <w:fldChar w:fldCharType="end"/>
            </w:r>
          </w:hyperlink>
        </w:p>
        <w:p w14:paraId="4815AA48" w14:textId="455305AD"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757" w:history="1">
            <w:r w:rsidRPr="0010439C">
              <w:rPr>
                <w:rStyle w:val="Hyperlink"/>
                <w:rFonts w:ascii="Times New Roman" w:hAnsi="Times New Roman" w:cs="Times New Roman"/>
                <w:noProof/>
                <w:lang w:val="en-US"/>
              </w:rPr>
              <w:t>8</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File: btptoolreservationextension/webapp/view/fragments/GenericToolAdd.fragment.xml</w:t>
            </w:r>
            <w:r>
              <w:rPr>
                <w:noProof/>
                <w:webHidden/>
              </w:rPr>
              <w:tab/>
            </w:r>
            <w:r>
              <w:rPr>
                <w:noProof/>
                <w:webHidden/>
              </w:rPr>
              <w:fldChar w:fldCharType="begin"/>
            </w:r>
            <w:r>
              <w:rPr>
                <w:noProof/>
                <w:webHidden/>
              </w:rPr>
              <w:instrText xml:space="preserve"> PAGEREF _Toc225422757 \h </w:instrText>
            </w:r>
            <w:r>
              <w:rPr>
                <w:noProof/>
                <w:webHidden/>
              </w:rPr>
            </w:r>
            <w:r>
              <w:rPr>
                <w:noProof/>
                <w:webHidden/>
              </w:rPr>
              <w:fldChar w:fldCharType="separate"/>
            </w:r>
            <w:r>
              <w:rPr>
                <w:noProof/>
                <w:webHidden/>
              </w:rPr>
              <w:t>32</w:t>
            </w:r>
            <w:r>
              <w:rPr>
                <w:noProof/>
                <w:webHidden/>
              </w:rPr>
              <w:fldChar w:fldCharType="end"/>
            </w:r>
          </w:hyperlink>
        </w:p>
        <w:p w14:paraId="0232797B" w14:textId="2E83C0F9"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58" w:history="1">
            <w:r w:rsidRPr="0010439C">
              <w:rPr>
                <w:rStyle w:val="Hyperlink"/>
                <w:rFonts w:ascii="Times New Roman" w:hAnsi="Times New Roman" w:cs="Times New Roman"/>
                <w:noProof/>
                <w:lang w:val="en-US"/>
              </w:rPr>
              <w:t>8.1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Business Functionality</w:t>
            </w:r>
            <w:r>
              <w:rPr>
                <w:noProof/>
                <w:webHidden/>
              </w:rPr>
              <w:tab/>
            </w:r>
            <w:r>
              <w:rPr>
                <w:noProof/>
                <w:webHidden/>
              </w:rPr>
              <w:fldChar w:fldCharType="begin"/>
            </w:r>
            <w:r>
              <w:rPr>
                <w:noProof/>
                <w:webHidden/>
              </w:rPr>
              <w:instrText xml:space="preserve"> PAGEREF _Toc225422758 \h </w:instrText>
            </w:r>
            <w:r>
              <w:rPr>
                <w:noProof/>
                <w:webHidden/>
              </w:rPr>
            </w:r>
            <w:r>
              <w:rPr>
                <w:noProof/>
                <w:webHidden/>
              </w:rPr>
              <w:fldChar w:fldCharType="separate"/>
            </w:r>
            <w:r>
              <w:rPr>
                <w:noProof/>
                <w:webHidden/>
              </w:rPr>
              <w:t>32</w:t>
            </w:r>
            <w:r>
              <w:rPr>
                <w:noProof/>
                <w:webHidden/>
              </w:rPr>
              <w:fldChar w:fldCharType="end"/>
            </w:r>
          </w:hyperlink>
        </w:p>
        <w:p w14:paraId="656B17AF" w14:textId="74D6E449"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59" w:history="1">
            <w:r w:rsidRPr="0010439C">
              <w:rPr>
                <w:rStyle w:val="Hyperlink"/>
                <w:rFonts w:ascii="Times New Roman" w:hAnsi="Times New Roman" w:cs="Times New Roman"/>
                <w:noProof/>
                <w:lang w:val="en-US"/>
              </w:rPr>
              <w:t>8.2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Technical Overview</w:t>
            </w:r>
            <w:r>
              <w:rPr>
                <w:noProof/>
                <w:webHidden/>
              </w:rPr>
              <w:tab/>
            </w:r>
            <w:r>
              <w:rPr>
                <w:noProof/>
                <w:webHidden/>
              </w:rPr>
              <w:fldChar w:fldCharType="begin"/>
            </w:r>
            <w:r>
              <w:rPr>
                <w:noProof/>
                <w:webHidden/>
              </w:rPr>
              <w:instrText xml:space="preserve"> PAGEREF _Toc225422759 \h </w:instrText>
            </w:r>
            <w:r>
              <w:rPr>
                <w:noProof/>
                <w:webHidden/>
              </w:rPr>
            </w:r>
            <w:r>
              <w:rPr>
                <w:noProof/>
                <w:webHidden/>
              </w:rPr>
              <w:fldChar w:fldCharType="separate"/>
            </w:r>
            <w:r>
              <w:rPr>
                <w:noProof/>
                <w:webHidden/>
              </w:rPr>
              <w:t>33</w:t>
            </w:r>
            <w:r>
              <w:rPr>
                <w:noProof/>
                <w:webHidden/>
              </w:rPr>
              <w:fldChar w:fldCharType="end"/>
            </w:r>
          </w:hyperlink>
        </w:p>
        <w:p w14:paraId="587870AA" w14:textId="7BEA2898"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60" w:history="1">
            <w:r w:rsidRPr="0010439C">
              <w:rPr>
                <w:rStyle w:val="Hyperlink"/>
                <w:rFonts w:ascii="Times New Roman" w:hAnsi="Times New Roman" w:cs="Times New Roman"/>
                <w:noProof/>
                <w:lang w:val="en-US"/>
              </w:rPr>
              <w:t>8.3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Controls and Their Business Context</w:t>
            </w:r>
            <w:r>
              <w:rPr>
                <w:noProof/>
                <w:webHidden/>
              </w:rPr>
              <w:tab/>
            </w:r>
            <w:r>
              <w:rPr>
                <w:noProof/>
                <w:webHidden/>
              </w:rPr>
              <w:fldChar w:fldCharType="begin"/>
            </w:r>
            <w:r>
              <w:rPr>
                <w:noProof/>
                <w:webHidden/>
              </w:rPr>
              <w:instrText xml:space="preserve"> PAGEREF _Toc225422760 \h </w:instrText>
            </w:r>
            <w:r>
              <w:rPr>
                <w:noProof/>
                <w:webHidden/>
              </w:rPr>
            </w:r>
            <w:r>
              <w:rPr>
                <w:noProof/>
                <w:webHidden/>
              </w:rPr>
              <w:fldChar w:fldCharType="separate"/>
            </w:r>
            <w:r>
              <w:rPr>
                <w:noProof/>
                <w:webHidden/>
              </w:rPr>
              <w:t>33</w:t>
            </w:r>
            <w:r>
              <w:rPr>
                <w:noProof/>
                <w:webHidden/>
              </w:rPr>
              <w:fldChar w:fldCharType="end"/>
            </w:r>
          </w:hyperlink>
        </w:p>
        <w:p w14:paraId="1F86FD4E" w14:textId="47A903C2"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61" w:history="1">
            <w:r w:rsidRPr="0010439C">
              <w:rPr>
                <w:rStyle w:val="Hyperlink"/>
                <w:rFonts w:ascii="Times New Roman" w:hAnsi="Times New Roman" w:cs="Times New Roman"/>
                <w:noProof/>
              </w:rPr>
              <w:t>8.3.1</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`sap.m.TableSelectDialog` (id="genericToolAdd")</w:t>
            </w:r>
            <w:r>
              <w:rPr>
                <w:noProof/>
                <w:webHidden/>
              </w:rPr>
              <w:tab/>
            </w:r>
            <w:r>
              <w:rPr>
                <w:noProof/>
                <w:webHidden/>
              </w:rPr>
              <w:fldChar w:fldCharType="begin"/>
            </w:r>
            <w:r>
              <w:rPr>
                <w:noProof/>
                <w:webHidden/>
              </w:rPr>
              <w:instrText xml:space="preserve"> PAGEREF _Toc225422761 \h </w:instrText>
            </w:r>
            <w:r>
              <w:rPr>
                <w:noProof/>
                <w:webHidden/>
              </w:rPr>
            </w:r>
            <w:r>
              <w:rPr>
                <w:noProof/>
                <w:webHidden/>
              </w:rPr>
              <w:fldChar w:fldCharType="separate"/>
            </w:r>
            <w:r>
              <w:rPr>
                <w:noProof/>
                <w:webHidden/>
              </w:rPr>
              <w:t>33</w:t>
            </w:r>
            <w:r>
              <w:rPr>
                <w:noProof/>
                <w:webHidden/>
              </w:rPr>
              <w:fldChar w:fldCharType="end"/>
            </w:r>
          </w:hyperlink>
        </w:p>
        <w:p w14:paraId="18B0611F" w14:textId="7BDB59DC"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62" w:history="1">
            <w:r w:rsidRPr="0010439C">
              <w:rPr>
                <w:rStyle w:val="Hyperlink"/>
                <w:rFonts w:ascii="Times New Roman" w:hAnsi="Times New Roman" w:cs="Times New Roman"/>
                <w:noProof/>
              </w:rPr>
              <w:t>8.3.2</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`sap.m.ColumnListItem`</w:t>
            </w:r>
            <w:r>
              <w:rPr>
                <w:noProof/>
                <w:webHidden/>
              </w:rPr>
              <w:tab/>
            </w:r>
            <w:r>
              <w:rPr>
                <w:noProof/>
                <w:webHidden/>
              </w:rPr>
              <w:fldChar w:fldCharType="begin"/>
            </w:r>
            <w:r>
              <w:rPr>
                <w:noProof/>
                <w:webHidden/>
              </w:rPr>
              <w:instrText xml:space="preserve"> PAGEREF _Toc225422762 \h </w:instrText>
            </w:r>
            <w:r>
              <w:rPr>
                <w:noProof/>
                <w:webHidden/>
              </w:rPr>
            </w:r>
            <w:r>
              <w:rPr>
                <w:noProof/>
                <w:webHidden/>
              </w:rPr>
              <w:fldChar w:fldCharType="separate"/>
            </w:r>
            <w:r>
              <w:rPr>
                <w:noProof/>
                <w:webHidden/>
              </w:rPr>
              <w:t>33</w:t>
            </w:r>
            <w:r>
              <w:rPr>
                <w:noProof/>
                <w:webHidden/>
              </w:rPr>
              <w:fldChar w:fldCharType="end"/>
            </w:r>
          </w:hyperlink>
        </w:p>
        <w:p w14:paraId="418A9630" w14:textId="6399C0EC"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63" w:history="1">
            <w:r w:rsidRPr="0010439C">
              <w:rPr>
                <w:rStyle w:val="Hyperlink"/>
                <w:rFonts w:ascii="Times New Roman" w:hAnsi="Times New Roman" w:cs="Times New Roman"/>
                <w:noProof/>
              </w:rPr>
              <w:t>8.3.3</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`sap.m.ObjectIdentifier`</w:t>
            </w:r>
            <w:r>
              <w:rPr>
                <w:noProof/>
                <w:webHidden/>
              </w:rPr>
              <w:tab/>
            </w:r>
            <w:r>
              <w:rPr>
                <w:noProof/>
                <w:webHidden/>
              </w:rPr>
              <w:fldChar w:fldCharType="begin"/>
            </w:r>
            <w:r>
              <w:rPr>
                <w:noProof/>
                <w:webHidden/>
              </w:rPr>
              <w:instrText xml:space="preserve"> PAGEREF _Toc225422763 \h </w:instrText>
            </w:r>
            <w:r>
              <w:rPr>
                <w:noProof/>
                <w:webHidden/>
              </w:rPr>
            </w:r>
            <w:r>
              <w:rPr>
                <w:noProof/>
                <w:webHidden/>
              </w:rPr>
              <w:fldChar w:fldCharType="separate"/>
            </w:r>
            <w:r>
              <w:rPr>
                <w:noProof/>
                <w:webHidden/>
              </w:rPr>
              <w:t>34</w:t>
            </w:r>
            <w:r>
              <w:rPr>
                <w:noProof/>
                <w:webHidden/>
              </w:rPr>
              <w:fldChar w:fldCharType="end"/>
            </w:r>
          </w:hyperlink>
        </w:p>
        <w:p w14:paraId="7CB0848D" w14:textId="1A963096" w:rsidR="004603A9" w:rsidRDefault="004603A9">
          <w:pPr>
            <w:pStyle w:val="TOC3"/>
            <w:tabs>
              <w:tab w:val="left" w:pos="640"/>
              <w:tab w:val="right" w:leader="dot" w:pos="9623"/>
            </w:tabs>
            <w:rPr>
              <w:rFonts w:asciiTheme="minorHAnsi" w:eastAsiaTheme="minorEastAsia" w:hAnsiTheme="minorHAnsi" w:cstheme="minorBidi"/>
              <w:b w:val="0"/>
              <w:noProof/>
              <w:kern w:val="2"/>
              <w:sz w:val="24"/>
              <w:szCs w:val="24"/>
              <w:lang w:val="en-US"/>
              <w14:ligatures w14:val="standardContextual"/>
            </w:rPr>
          </w:pPr>
          <w:hyperlink w:anchor="_Toc225422764" w:history="1">
            <w:r w:rsidRPr="0010439C">
              <w:rPr>
                <w:rStyle w:val="Hyperlink"/>
                <w:rFonts w:ascii="Times New Roman" w:hAnsi="Times New Roman" w:cs="Times New Roman"/>
                <w:noProof/>
              </w:rPr>
              <w:t>8.3.4</w:t>
            </w:r>
            <w:r>
              <w:rPr>
                <w:rFonts w:asciiTheme="minorHAnsi" w:eastAsiaTheme="minorEastAsia" w:hAnsiTheme="minorHAnsi" w:cstheme="minorBidi"/>
                <w:b w:val="0"/>
                <w:noProof/>
                <w:kern w:val="2"/>
                <w:sz w:val="24"/>
                <w:szCs w:val="24"/>
                <w:lang w:val="en-US"/>
                <w14:ligatures w14:val="standardContextual"/>
              </w:rPr>
              <w:tab/>
            </w:r>
            <w:r w:rsidRPr="0010439C">
              <w:rPr>
                <w:rStyle w:val="Hyperlink"/>
                <w:rFonts w:ascii="Times New Roman" w:hAnsi="Times New Roman" w:cs="Times New Roman"/>
                <w:noProof/>
              </w:rPr>
              <w:t>`sap.m.Column`</w:t>
            </w:r>
            <w:r>
              <w:rPr>
                <w:noProof/>
                <w:webHidden/>
              </w:rPr>
              <w:tab/>
            </w:r>
            <w:r>
              <w:rPr>
                <w:noProof/>
                <w:webHidden/>
              </w:rPr>
              <w:fldChar w:fldCharType="begin"/>
            </w:r>
            <w:r>
              <w:rPr>
                <w:noProof/>
                <w:webHidden/>
              </w:rPr>
              <w:instrText xml:space="preserve"> PAGEREF _Toc225422764 \h </w:instrText>
            </w:r>
            <w:r>
              <w:rPr>
                <w:noProof/>
                <w:webHidden/>
              </w:rPr>
            </w:r>
            <w:r>
              <w:rPr>
                <w:noProof/>
                <w:webHidden/>
              </w:rPr>
              <w:fldChar w:fldCharType="separate"/>
            </w:r>
            <w:r>
              <w:rPr>
                <w:noProof/>
                <w:webHidden/>
              </w:rPr>
              <w:t>34</w:t>
            </w:r>
            <w:r>
              <w:rPr>
                <w:noProof/>
                <w:webHidden/>
              </w:rPr>
              <w:fldChar w:fldCharType="end"/>
            </w:r>
          </w:hyperlink>
        </w:p>
        <w:p w14:paraId="1ADA229D" w14:textId="41845EF2" w:rsidR="004603A9" w:rsidRDefault="004603A9">
          <w:pPr>
            <w:pStyle w:val="TOC1"/>
            <w:rPr>
              <w:rFonts w:asciiTheme="minorHAnsi" w:eastAsiaTheme="minorEastAsia" w:hAnsiTheme="minorHAnsi"/>
              <w:b w:val="0"/>
              <w:noProof/>
              <w:kern w:val="2"/>
              <w:sz w:val="24"/>
              <w:szCs w:val="24"/>
              <w:lang w:val="en-US"/>
              <w14:ligatures w14:val="standardContextual"/>
            </w:rPr>
          </w:pPr>
          <w:hyperlink w:anchor="_Toc225422765" w:history="1">
            <w:r w:rsidRPr="0010439C">
              <w:rPr>
                <w:rStyle w:val="Hyperlink"/>
                <w:rFonts w:ascii="Times New Roman" w:hAnsi="Times New Roman" w:cs="Times New Roman"/>
                <w:noProof/>
                <w:lang w:val="en-US"/>
              </w:rPr>
              <w:t>9</w:t>
            </w:r>
            <w:r>
              <w:rPr>
                <w:rFonts w:asciiTheme="minorHAnsi" w:eastAsiaTheme="minorEastAsia" w:hAnsiTheme="minorHAnsi"/>
                <w:b w:val="0"/>
                <w:noProof/>
                <w:kern w:val="2"/>
                <w:sz w:val="24"/>
                <w:szCs w:val="24"/>
                <w:lang w:val="en-US"/>
                <w14:ligatures w14:val="standardContextual"/>
              </w:rPr>
              <w:tab/>
            </w:r>
            <w:r w:rsidRPr="0010439C">
              <w:rPr>
                <w:rStyle w:val="Hyperlink"/>
                <w:rFonts w:ascii="Times New Roman" w:hAnsi="Times New Roman" w:cs="Times New Roman"/>
                <w:noProof/>
                <w:lang w:val="en-US"/>
              </w:rPr>
              <w:t>Architectural Analysis</w:t>
            </w:r>
            <w:r>
              <w:rPr>
                <w:noProof/>
                <w:webHidden/>
              </w:rPr>
              <w:tab/>
            </w:r>
            <w:r>
              <w:rPr>
                <w:noProof/>
                <w:webHidden/>
              </w:rPr>
              <w:fldChar w:fldCharType="begin"/>
            </w:r>
            <w:r>
              <w:rPr>
                <w:noProof/>
                <w:webHidden/>
              </w:rPr>
              <w:instrText xml:space="preserve"> PAGEREF _Toc225422765 \h </w:instrText>
            </w:r>
            <w:r>
              <w:rPr>
                <w:noProof/>
                <w:webHidden/>
              </w:rPr>
            </w:r>
            <w:r>
              <w:rPr>
                <w:noProof/>
                <w:webHidden/>
              </w:rPr>
              <w:fldChar w:fldCharType="separate"/>
            </w:r>
            <w:r>
              <w:rPr>
                <w:noProof/>
                <w:webHidden/>
              </w:rPr>
              <w:t>34</w:t>
            </w:r>
            <w:r>
              <w:rPr>
                <w:noProof/>
                <w:webHidden/>
              </w:rPr>
              <w:fldChar w:fldCharType="end"/>
            </w:r>
          </w:hyperlink>
        </w:p>
        <w:p w14:paraId="3D6EB195" w14:textId="13862A92"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66" w:history="1">
            <w:r w:rsidRPr="0010439C">
              <w:rPr>
                <w:rStyle w:val="Hyperlink"/>
                <w:rFonts w:ascii="Times New Roman" w:hAnsi="Times New Roman" w:cs="Times New Roman"/>
                <w:noProof/>
                <w:lang w:val="en-US"/>
              </w:rPr>
              <w:t>9.1</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Architectural Patterns</w:t>
            </w:r>
            <w:r>
              <w:rPr>
                <w:noProof/>
                <w:webHidden/>
              </w:rPr>
              <w:tab/>
            </w:r>
            <w:r>
              <w:rPr>
                <w:noProof/>
                <w:webHidden/>
              </w:rPr>
              <w:fldChar w:fldCharType="begin"/>
            </w:r>
            <w:r>
              <w:rPr>
                <w:noProof/>
                <w:webHidden/>
              </w:rPr>
              <w:instrText xml:space="preserve"> PAGEREF _Toc225422766 \h </w:instrText>
            </w:r>
            <w:r>
              <w:rPr>
                <w:noProof/>
                <w:webHidden/>
              </w:rPr>
            </w:r>
            <w:r>
              <w:rPr>
                <w:noProof/>
                <w:webHidden/>
              </w:rPr>
              <w:fldChar w:fldCharType="separate"/>
            </w:r>
            <w:r>
              <w:rPr>
                <w:noProof/>
                <w:webHidden/>
              </w:rPr>
              <w:t>34</w:t>
            </w:r>
            <w:r>
              <w:rPr>
                <w:noProof/>
                <w:webHidden/>
              </w:rPr>
              <w:fldChar w:fldCharType="end"/>
            </w:r>
          </w:hyperlink>
        </w:p>
        <w:p w14:paraId="5A9F8515" w14:textId="52E41663"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67" w:history="1">
            <w:r w:rsidRPr="0010439C">
              <w:rPr>
                <w:rStyle w:val="Hyperlink"/>
                <w:rFonts w:ascii="Times New Roman" w:hAnsi="Times New Roman" w:cs="Times New Roman"/>
                <w:noProof/>
                <w:lang w:val="en-US"/>
              </w:rPr>
              <w:t>9.2</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Component Interactions</w:t>
            </w:r>
            <w:r>
              <w:rPr>
                <w:noProof/>
                <w:webHidden/>
              </w:rPr>
              <w:tab/>
            </w:r>
            <w:r>
              <w:rPr>
                <w:noProof/>
                <w:webHidden/>
              </w:rPr>
              <w:fldChar w:fldCharType="begin"/>
            </w:r>
            <w:r>
              <w:rPr>
                <w:noProof/>
                <w:webHidden/>
              </w:rPr>
              <w:instrText xml:space="preserve"> PAGEREF _Toc225422767 \h </w:instrText>
            </w:r>
            <w:r>
              <w:rPr>
                <w:noProof/>
                <w:webHidden/>
              </w:rPr>
            </w:r>
            <w:r>
              <w:rPr>
                <w:noProof/>
                <w:webHidden/>
              </w:rPr>
              <w:fldChar w:fldCharType="separate"/>
            </w:r>
            <w:r>
              <w:rPr>
                <w:noProof/>
                <w:webHidden/>
              </w:rPr>
              <w:t>35</w:t>
            </w:r>
            <w:r>
              <w:rPr>
                <w:noProof/>
                <w:webHidden/>
              </w:rPr>
              <w:fldChar w:fldCharType="end"/>
            </w:r>
          </w:hyperlink>
        </w:p>
        <w:p w14:paraId="34C15C4F" w14:textId="75B81049" w:rsidR="004603A9" w:rsidRDefault="004603A9">
          <w:pPr>
            <w:pStyle w:val="TOC2"/>
            <w:tabs>
              <w:tab w:val="left" w:pos="515"/>
              <w:tab w:val="right" w:leader="dot" w:pos="9623"/>
            </w:tabs>
            <w:rPr>
              <w:rFonts w:asciiTheme="minorHAnsi" w:eastAsiaTheme="minorEastAsia" w:hAnsiTheme="minorHAnsi" w:cstheme="minorBidi"/>
              <w:b w:val="0"/>
              <w:bCs w:val="0"/>
              <w:noProof/>
              <w:kern w:val="2"/>
              <w:sz w:val="24"/>
              <w:szCs w:val="24"/>
              <w:lang w:val="en-US"/>
              <w14:ligatures w14:val="standardContextual"/>
            </w:rPr>
          </w:pPr>
          <w:hyperlink w:anchor="_Toc225422768" w:history="1">
            <w:r w:rsidRPr="0010439C">
              <w:rPr>
                <w:rStyle w:val="Hyperlink"/>
                <w:rFonts w:ascii="Times New Roman" w:hAnsi="Times New Roman" w:cs="Times New Roman"/>
                <w:noProof/>
                <w:lang w:val="en-US"/>
              </w:rPr>
              <w:t>9.3</w:t>
            </w:r>
            <w:r>
              <w:rPr>
                <w:rFonts w:asciiTheme="minorHAnsi" w:eastAsiaTheme="minorEastAsia" w:hAnsiTheme="minorHAnsi" w:cstheme="minorBidi"/>
                <w:b w:val="0"/>
                <w:bCs w:val="0"/>
                <w:noProof/>
                <w:kern w:val="2"/>
                <w:sz w:val="24"/>
                <w:szCs w:val="24"/>
                <w:lang w:val="en-US"/>
                <w14:ligatures w14:val="standardContextual"/>
              </w:rPr>
              <w:tab/>
            </w:r>
            <w:r w:rsidRPr="0010439C">
              <w:rPr>
                <w:rStyle w:val="Hyperlink"/>
                <w:rFonts w:ascii="Times New Roman" w:hAnsi="Times New Roman" w:cs="Times New Roman"/>
                <w:noProof/>
                <w:lang w:val="en-US"/>
              </w:rPr>
              <w:t>Data Flow Example (Adding a Generic Tool):</w:t>
            </w:r>
            <w:r>
              <w:rPr>
                <w:noProof/>
                <w:webHidden/>
              </w:rPr>
              <w:tab/>
            </w:r>
            <w:r>
              <w:rPr>
                <w:noProof/>
                <w:webHidden/>
              </w:rPr>
              <w:fldChar w:fldCharType="begin"/>
            </w:r>
            <w:r>
              <w:rPr>
                <w:noProof/>
                <w:webHidden/>
              </w:rPr>
              <w:instrText xml:space="preserve"> PAGEREF _Toc225422768 \h </w:instrText>
            </w:r>
            <w:r>
              <w:rPr>
                <w:noProof/>
                <w:webHidden/>
              </w:rPr>
            </w:r>
            <w:r>
              <w:rPr>
                <w:noProof/>
                <w:webHidden/>
              </w:rPr>
              <w:fldChar w:fldCharType="separate"/>
            </w:r>
            <w:r>
              <w:rPr>
                <w:noProof/>
                <w:webHidden/>
              </w:rPr>
              <w:t>36</w:t>
            </w:r>
            <w:r>
              <w:rPr>
                <w:noProof/>
                <w:webHidden/>
              </w:rPr>
              <w:fldChar w:fldCharType="end"/>
            </w:r>
          </w:hyperlink>
        </w:p>
        <w:p w14:paraId="70E3C353" w14:textId="78FF08D4" w:rsidR="009D5CA1" w:rsidRPr="004603A9" w:rsidRDefault="00CD4F80" w:rsidP="004603A9">
          <w:pPr>
            <w:pStyle w:val="TOC1"/>
            <w:spacing w:line="360" w:lineRule="auto"/>
            <w:rPr>
              <w:rFonts w:ascii="Times New Roman" w:hAnsi="Times New Roman" w:cs="Times New Roman"/>
              <w:noProof/>
              <w:sz w:val="24"/>
              <w:szCs w:val="24"/>
              <w:lang w:val="en-US"/>
            </w:rPr>
          </w:pPr>
          <w:r w:rsidRPr="004603A9">
            <w:rPr>
              <w:rFonts w:ascii="Times New Roman" w:hAnsi="Times New Roman" w:cs="Times New Roman"/>
              <w:iCs/>
              <w:color w:val="4BBCEE"/>
              <w:sz w:val="24"/>
              <w:szCs w:val="24"/>
              <w:lang w:val="en-US"/>
            </w:rPr>
            <w:fldChar w:fldCharType="end"/>
          </w:r>
        </w:p>
      </w:sdtContent>
    </w:sdt>
    <w:p w14:paraId="6CC930CD" w14:textId="77777777" w:rsidR="00D062AB" w:rsidRPr="004603A9" w:rsidRDefault="00D062AB" w:rsidP="004603A9">
      <w:pPr>
        <w:spacing w:before="0" w:after="200" w:line="360" w:lineRule="auto"/>
        <w:contextualSpacing w:val="0"/>
        <w:rPr>
          <w:rFonts w:ascii="Times New Roman" w:hAnsi="Times New Roman" w:cs="Times New Roman"/>
          <w:sz w:val="24"/>
          <w:szCs w:val="24"/>
          <w:lang w:val="en-US" w:eastAsia="es-ES_tradnl"/>
        </w:rPr>
      </w:pPr>
      <w:r w:rsidRPr="004603A9">
        <w:rPr>
          <w:rFonts w:ascii="Times New Roman" w:hAnsi="Times New Roman" w:cs="Times New Roman"/>
          <w:sz w:val="24"/>
          <w:szCs w:val="24"/>
          <w:lang w:val="en-US" w:eastAsia="es-ES_tradnl"/>
        </w:rPr>
        <w:br w:type="page"/>
      </w:r>
    </w:p>
    <w:p w14:paraId="7D6206CE" w14:textId="77777777" w:rsidR="00146B9B" w:rsidRPr="004603A9" w:rsidRDefault="00000000" w:rsidP="004603A9">
      <w:pPr>
        <w:pStyle w:val="Heading1"/>
        <w:spacing w:line="360" w:lineRule="auto"/>
        <w:rPr>
          <w:rFonts w:ascii="Times New Roman" w:hAnsi="Times New Roman" w:cs="Times New Roman"/>
          <w:sz w:val="24"/>
          <w:szCs w:val="24"/>
          <w:lang w:val="en-US"/>
        </w:rPr>
      </w:pPr>
      <w:bookmarkStart w:id="3" w:name="_Toc225422671"/>
      <w:r w:rsidRPr="004603A9">
        <w:rPr>
          <w:rFonts w:ascii="Times New Roman" w:hAnsi="Times New Roman" w:cs="Times New Roman"/>
          <w:sz w:val="24"/>
          <w:szCs w:val="24"/>
          <w:lang w:val="en-US"/>
        </w:rPr>
        <w:lastRenderedPageBreak/>
        <w:t>File: btptoolreservationextension/webapp/Component.ts</w:t>
      </w:r>
      <w:bookmarkEnd w:id="3"/>
    </w:p>
    <w:p w14:paraId="45B11F12"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4" w:name="_Toc225422672"/>
      <w:r w:rsidRPr="004603A9">
        <w:rPr>
          <w:rFonts w:ascii="Times New Roman" w:hAnsi="Times New Roman" w:cs="Times New Roman"/>
          <w:sz w:val="24"/>
          <w:szCs w:val="24"/>
          <w:lang w:val="en-US"/>
        </w:rPr>
        <w:t>Business Functionality</w:t>
      </w:r>
      <w:bookmarkEnd w:id="4"/>
    </w:p>
    <w:p w14:paraId="3701DD17"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This file serves as the main entry point for the SAP UI5 application. It initializes the core UI5 components, sets up global models, and configures routing. In the context of the "Tool Reservation" application, it primarily handles the initial setup required for the application to run within the SAP FSM Shell, including loading the FSM Shell SDK.</w:t>
      </w:r>
    </w:p>
    <w:p w14:paraId="4F0FAF06"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5" w:name="_Toc225422673"/>
      <w:r w:rsidRPr="004603A9">
        <w:rPr>
          <w:rFonts w:ascii="Times New Roman" w:hAnsi="Times New Roman" w:cs="Times New Roman"/>
          <w:sz w:val="24"/>
          <w:szCs w:val="24"/>
          <w:lang w:val="en-US"/>
        </w:rPr>
        <w:t>Technical Overview</w:t>
      </w:r>
      <w:bookmarkEnd w:id="5"/>
    </w:p>
    <w:p w14:paraId="27BA659A"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`Component.ts` extends `sap.ui.core.UIComponent` and is responsible for the lifecycle management of the UI5 application. It defines metadata from `manifest.json`, configures asynchronous content creation, sets up the device model, and initializes the router. A key technical aspect is the dynamic loading of the `fsm-shell-client` via `sap.ui.loader.config` to enable communication with the FSM Shell.</w:t>
      </w:r>
    </w:p>
    <w:p w14:paraId="745C01AE"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6" w:name="_Toc225422674"/>
      <w:r w:rsidRPr="004603A9">
        <w:rPr>
          <w:rFonts w:ascii="Times New Roman" w:hAnsi="Times New Roman" w:cs="Times New Roman"/>
          <w:sz w:val="24"/>
          <w:szCs w:val="24"/>
          <w:lang w:val="en-US"/>
        </w:rPr>
        <w:t>Functions / Methods</w:t>
      </w:r>
      <w:bookmarkEnd w:id="6"/>
    </w:p>
    <w:p w14:paraId="4DC9BC4A" w14:textId="77777777" w:rsidR="00146B9B" w:rsidRPr="004603A9" w:rsidRDefault="00000000" w:rsidP="004603A9">
      <w:pPr>
        <w:pStyle w:val="Heading3"/>
        <w:spacing w:line="360" w:lineRule="auto"/>
        <w:rPr>
          <w:rFonts w:ascii="Times New Roman" w:hAnsi="Times New Roman" w:cs="Times New Roman"/>
          <w:sz w:val="24"/>
          <w:szCs w:val="24"/>
        </w:rPr>
      </w:pPr>
      <w:bookmarkStart w:id="7" w:name="_Toc225422675"/>
      <w:r w:rsidRPr="004603A9">
        <w:rPr>
          <w:rFonts w:ascii="Times New Roman" w:hAnsi="Times New Roman" w:cs="Times New Roman"/>
          <w:sz w:val="24"/>
          <w:szCs w:val="24"/>
        </w:rPr>
        <w:t>`constructor` (implicitly inherited)</w:t>
      </w:r>
      <w:bookmarkEnd w:id="7"/>
    </w:p>
    <w:p w14:paraId="7D396BDB" w14:textId="77777777" w:rsidR="00BF31E9" w:rsidRPr="00BF31E9" w:rsidRDefault="00BF31E9" w:rsidP="004603A9">
      <w:pPr>
        <w:numPr>
          <w:ilvl w:val="0"/>
          <w:numId w:val="70"/>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Purpose</w:t>
      </w:r>
      <w:r w:rsidRPr="00BF31E9">
        <w:rPr>
          <w:rFonts w:ascii="Times New Roman" w:hAnsi="Times New Roman" w:cs="Times New Roman"/>
          <w:sz w:val="24"/>
          <w:szCs w:val="24"/>
          <w:lang w:val="en-US"/>
        </w:rPr>
        <w:t>: Initializes the base UI component.</w:t>
      </w:r>
    </w:p>
    <w:p w14:paraId="1EEBA779" w14:textId="77777777" w:rsidR="00BF31E9" w:rsidRPr="00BF31E9" w:rsidRDefault="00BF31E9" w:rsidP="004603A9">
      <w:pPr>
        <w:numPr>
          <w:ilvl w:val="0"/>
          <w:numId w:val="70"/>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Business</w:t>
      </w:r>
      <w:r w:rsidRPr="00BF31E9">
        <w:rPr>
          <w:rFonts w:ascii="Times New Roman" w:hAnsi="Times New Roman" w:cs="Times New Roman"/>
          <w:sz w:val="24"/>
          <w:szCs w:val="24"/>
          <w:lang w:val="en-US"/>
        </w:rPr>
        <w:t xml:space="preserve"> Context: Standard UI5 component initialization.</w:t>
      </w:r>
    </w:p>
    <w:p w14:paraId="51848A9F" w14:textId="77777777" w:rsidR="00BF31E9" w:rsidRPr="00BF31E9" w:rsidRDefault="00BF31E9" w:rsidP="004603A9">
      <w:pPr>
        <w:numPr>
          <w:ilvl w:val="0"/>
          <w:numId w:val="70"/>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Inputs</w:t>
      </w:r>
      <w:r w:rsidRPr="00BF31E9">
        <w:rPr>
          <w:rFonts w:ascii="Times New Roman" w:hAnsi="Times New Roman" w:cs="Times New Roman"/>
          <w:sz w:val="24"/>
          <w:szCs w:val="24"/>
          <w:lang w:val="en-US"/>
        </w:rPr>
        <w:t>: None (implicitly inherited).</w:t>
      </w:r>
    </w:p>
    <w:p w14:paraId="64C6E268" w14:textId="77777777" w:rsidR="00BF31E9" w:rsidRPr="00BF31E9" w:rsidRDefault="00BF31E9" w:rsidP="004603A9">
      <w:pPr>
        <w:numPr>
          <w:ilvl w:val="0"/>
          <w:numId w:val="70"/>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Outputs</w:t>
      </w:r>
      <w:r w:rsidRPr="00BF31E9">
        <w:rPr>
          <w:rFonts w:ascii="Times New Roman" w:hAnsi="Times New Roman" w:cs="Times New Roman"/>
          <w:sz w:val="24"/>
          <w:szCs w:val="24"/>
          <w:lang w:val="en-US"/>
        </w:rPr>
        <w:t>: An initialized Component instance.</w:t>
      </w:r>
    </w:p>
    <w:p w14:paraId="3CE89828" w14:textId="77777777" w:rsidR="00BF31E9" w:rsidRPr="00BF31E9" w:rsidRDefault="00BF31E9" w:rsidP="004603A9">
      <w:pPr>
        <w:numPr>
          <w:ilvl w:val="0"/>
          <w:numId w:val="70"/>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Dependencies</w:t>
      </w:r>
      <w:r w:rsidRPr="00BF31E9">
        <w:rPr>
          <w:rFonts w:ascii="Times New Roman" w:hAnsi="Times New Roman" w:cs="Times New Roman"/>
          <w:sz w:val="24"/>
          <w:szCs w:val="24"/>
          <w:lang w:val="en-US"/>
        </w:rPr>
        <w:t>: sap.ui.core.UIComponent.</w:t>
      </w:r>
    </w:p>
    <w:p w14:paraId="42221158" w14:textId="77777777" w:rsidR="00BF31E9" w:rsidRPr="00BF31E9" w:rsidRDefault="00BF31E9" w:rsidP="004603A9">
      <w:pPr>
        <w:numPr>
          <w:ilvl w:val="0"/>
          <w:numId w:val="70"/>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Implementation</w:t>
      </w:r>
      <w:r w:rsidRPr="00BF31E9">
        <w:rPr>
          <w:rFonts w:ascii="Times New Roman" w:hAnsi="Times New Roman" w:cs="Times New Roman"/>
          <w:sz w:val="24"/>
          <w:szCs w:val="24"/>
          <w:lang w:val="en-US"/>
        </w:rPr>
        <w:t xml:space="preserve"> Details: Handled by the UI5 framework.</w:t>
      </w:r>
    </w:p>
    <w:p w14:paraId="30003C81" w14:textId="77777777" w:rsidR="00BF31E9" w:rsidRPr="00BF31E9" w:rsidRDefault="00BF31E9" w:rsidP="004603A9">
      <w:pPr>
        <w:numPr>
          <w:ilvl w:val="0"/>
          <w:numId w:val="70"/>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Error</w:t>
      </w:r>
      <w:r w:rsidRPr="00BF31E9">
        <w:rPr>
          <w:rFonts w:ascii="Times New Roman" w:hAnsi="Times New Roman" w:cs="Times New Roman"/>
          <w:sz w:val="24"/>
          <w:szCs w:val="24"/>
          <w:lang w:val="en-US"/>
        </w:rPr>
        <w:t xml:space="preserve"> </w:t>
      </w:r>
      <w:r w:rsidRPr="00BF31E9">
        <w:rPr>
          <w:rFonts w:ascii="Times New Roman" w:hAnsi="Times New Roman" w:cs="Times New Roman"/>
          <w:b/>
          <w:bCs/>
          <w:sz w:val="24"/>
          <w:szCs w:val="24"/>
          <w:lang w:val="en-US"/>
        </w:rPr>
        <w:t>Handling</w:t>
      </w:r>
      <w:r w:rsidRPr="00BF31E9">
        <w:rPr>
          <w:rFonts w:ascii="Times New Roman" w:hAnsi="Times New Roman" w:cs="Times New Roman"/>
          <w:sz w:val="24"/>
          <w:szCs w:val="24"/>
          <w:lang w:val="en-US"/>
        </w:rPr>
        <w:t>: None explicit; relies on UI5 framework error handling.</w:t>
      </w:r>
    </w:p>
    <w:p w14:paraId="529339B0" w14:textId="77777777" w:rsidR="00146B9B" w:rsidRPr="004603A9" w:rsidRDefault="00000000" w:rsidP="004603A9">
      <w:pPr>
        <w:pStyle w:val="Heading3"/>
        <w:spacing w:line="360" w:lineRule="auto"/>
        <w:rPr>
          <w:rFonts w:ascii="Times New Roman" w:hAnsi="Times New Roman" w:cs="Times New Roman"/>
          <w:sz w:val="24"/>
          <w:szCs w:val="24"/>
        </w:rPr>
      </w:pPr>
      <w:bookmarkStart w:id="8" w:name="_Toc225422676"/>
      <w:r w:rsidRPr="004603A9">
        <w:rPr>
          <w:rFonts w:ascii="Times New Roman" w:hAnsi="Times New Roman" w:cs="Times New Roman"/>
          <w:sz w:val="24"/>
          <w:szCs w:val="24"/>
        </w:rPr>
        <w:t>`init()`</w:t>
      </w:r>
      <w:bookmarkEnd w:id="8"/>
    </w:p>
    <w:p w14:paraId="1791257F" w14:textId="77777777" w:rsidR="00BF31E9" w:rsidRPr="00BF31E9" w:rsidRDefault="00BF31E9" w:rsidP="004603A9">
      <w:pPr>
        <w:numPr>
          <w:ilvl w:val="0"/>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Purpose</w:t>
      </w:r>
      <w:r w:rsidRPr="00BF31E9">
        <w:rPr>
          <w:rFonts w:ascii="Times New Roman" w:hAnsi="Times New Roman" w:cs="Times New Roman"/>
          <w:sz w:val="24"/>
          <w:szCs w:val="24"/>
          <w:lang w:val="en-US"/>
        </w:rPr>
        <w:t>: Lifecycle hook for component initialization after construction.</w:t>
      </w:r>
    </w:p>
    <w:p w14:paraId="36583DFF" w14:textId="77777777" w:rsidR="00BF31E9" w:rsidRPr="00BF31E9" w:rsidRDefault="00BF31E9" w:rsidP="004603A9">
      <w:pPr>
        <w:numPr>
          <w:ilvl w:val="0"/>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Business</w:t>
      </w:r>
      <w:r w:rsidRPr="00BF31E9">
        <w:rPr>
          <w:rFonts w:ascii="Times New Roman" w:hAnsi="Times New Roman" w:cs="Times New Roman"/>
          <w:sz w:val="24"/>
          <w:szCs w:val="24"/>
          <w:lang w:val="en-US"/>
        </w:rPr>
        <w:t xml:space="preserve"> Context: Sets up the application's environment, including FSM Shell integration, device model, and routing. This is crucial for the application to function correctly within the FSM context and display its UI.</w:t>
      </w:r>
    </w:p>
    <w:p w14:paraId="724F36B3" w14:textId="77777777" w:rsidR="00BF31E9" w:rsidRPr="00BF31E9" w:rsidRDefault="00BF31E9" w:rsidP="004603A9">
      <w:pPr>
        <w:numPr>
          <w:ilvl w:val="0"/>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Inputs</w:t>
      </w:r>
      <w:r w:rsidRPr="00BF31E9">
        <w:rPr>
          <w:rFonts w:ascii="Times New Roman" w:hAnsi="Times New Roman" w:cs="Times New Roman"/>
          <w:sz w:val="24"/>
          <w:szCs w:val="24"/>
          <w:lang w:val="en-US"/>
        </w:rPr>
        <w:t>: None.</w:t>
      </w:r>
    </w:p>
    <w:p w14:paraId="63F273C6" w14:textId="77777777" w:rsidR="00BF31E9" w:rsidRPr="00BF31E9" w:rsidRDefault="00BF31E9" w:rsidP="004603A9">
      <w:pPr>
        <w:numPr>
          <w:ilvl w:val="0"/>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Outputs</w:t>
      </w:r>
      <w:r w:rsidRPr="00BF31E9">
        <w:rPr>
          <w:rFonts w:ascii="Times New Roman" w:hAnsi="Times New Roman" w:cs="Times New Roman"/>
          <w:sz w:val="24"/>
          <w:szCs w:val="24"/>
          <w:lang w:val="en-US"/>
        </w:rPr>
        <w:t>: None; it performs side effects of setting up models, routing, and shell configuration.</w:t>
      </w:r>
    </w:p>
    <w:p w14:paraId="04290C2C" w14:textId="77777777" w:rsidR="00E6536A" w:rsidRPr="004603A9" w:rsidRDefault="00BF31E9" w:rsidP="004603A9">
      <w:pPr>
        <w:numPr>
          <w:ilvl w:val="0"/>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Dependencies</w:t>
      </w:r>
      <w:r w:rsidRPr="00BF31E9">
        <w:rPr>
          <w:rFonts w:ascii="Times New Roman" w:hAnsi="Times New Roman" w:cs="Times New Roman"/>
          <w:sz w:val="24"/>
          <w:szCs w:val="24"/>
          <w:lang w:val="en-US"/>
        </w:rPr>
        <w:t>:</w:t>
      </w:r>
    </w:p>
    <w:p w14:paraId="5E67E0B5" w14:textId="77777777" w:rsidR="00E6536A" w:rsidRPr="004603A9" w:rsidRDefault="00BF31E9" w:rsidP="004603A9">
      <w:pPr>
        <w:numPr>
          <w:ilvl w:val="1"/>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sz w:val="24"/>
          <w:szCs w:val="24"/>
          <w:lang w:val="en-US"/>
        </w:rPr>
        <w:lastRenderedPageBreak/>
        <w:t>sap.ui.core.UIComponent (for super.init()),</w:t>
      </w:r>
    </w:p>
    <w:p w14:paraId="2F9C6B1F" w14:textId="77777777" w:rsidR="00E6536A" w:rsidRPr="004603A9" w:rsidRDefault="00BF31E9" w:rsidP="004603A9">
      <w:pPr>
        <w:numPr>
          <w:ilvl w:val="1"/>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sz w:val="24"/>
          <w:szCs w:val="24"/>
          <w:lang w:val="en-US"/>
        </w:rPr>
        <w:t>sap.ui.loader.config,</w:t>
      </w:r>
    </w:p>
    <w:p w14:paraId="46C7B1AE" w14:textId="77777777" w:rsidR="00E6536A" w:rsidRPr="004603A9" w:rsidRDefault="00BF31E9" w:rsidP="004603A9">
      <w:pPr>
        <w:numPr>
          <w:ilvl w:val="1"/>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sz w:val="24"/>
          <w:szCs w:val="24"/>
          <w:lang w:val="en-US"/>
        </w:rPr>
        <w:t>createDeviceModel (from ../model/models),</w:t>
      </w:r>
    </w:p>
    <w:p w14:paraId="675071C8" w14:textId="3685D1A0" w:rsidR="00BF31E9" w:rsidRPr="00BF31E9" w:rsidRDefault="00BF31E9" w:rsidP="004603A9">
      <w:pPr>
        <w:numPr>
          <w:ilvl w:val="1"/>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sz w:val="24"/>
          <w:szCs w:val="24"/>
          <w:lang w:val="en-US"/>
        </w:rPr>
        <w:t>sap.ui.core.IAsyncContentCreation.</w:t>
      </w:r>
    </w:p>
    <w:p w14:paraId="1429F35B" w14:textId="77777777" w:rsidR="00BF31E9" w:rsidRPr="00BF31E9" w:rsidRDefault="00BF31E9" w:rsidP="004603A9">
      <w:pPr>
        <w:numPr>
          <w:ilvl w:val="0"/>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Implementation</w:t>
      </w:r>
      <w:r w:rsidRPr="00BF31E9">
        <w:rPr>
          <w:rFonts w:ascii="Times New Roman" w:hAnsi="Times New Roman" w:cs="Times New Roman"/>
          <w:sz w:val="24"/>
          <w:szCs w:val="24"/>
          <w:lang w:val="en-US"/>
        </w:rPr>
        <w:t xml:space="preserve"> </w:t>
      </w:r>
      <w:r w:rsidRPr="00BF31E9">
        <w:rPr>
          <w:rFonts w:ascii="Times New Roman" w:hAnsi="Times New Roman" w:cs="Times New Roman"/>
          <w:b/>
          <w:bCs/>
          <w:sz w:val="24"/>
          <w:szCs w:val="24"/>
          <w:lang w:val="en-US"/>
        </w:rPr>
        <w:t>Details</w:t>
      </w:r>
      <w:r w:rsidRPr="00BF31E9">
        <w:rPr>
          <w:rFonts w:ascii="Times New Roman" w:hAnsi="Times New Roman" w:cs="Times New Roman"/>
          <w:sz w:val="24"/>
          <w:szCs w:val="24"/>
          <w:lang w:val="en-US"/>
        </w:rPr>
        <w:t>:</w:t>
      </w:r>
    </w:p>
    <w:p w14:paraId="28699A8A" w14:textId="77777777" w:rsidR="00BF31E9" w:rsidRPr="00BF31E9" w:rsidRDefault="00BF31E9" w:rsidP="004603A9">
      <w:pPr>
        <w:numPr>
          <w:ilvl w:val="1"/>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sz w:val="24"/>
          <w:szCs w:val="24"/>
          <w:lang w:val="en-US"/>
        </w:rPr>
        <w:t>Calls super.init() to ensure base component initialization.</w:t>
      </w:r>
    </w:p>
    <w:p w14:paraId="765A679D" w14:textId="77777777" w:rsidR="00BF31E9" w:rsidRPr="00BF31E9" w:rsidRDefault="00BF31E9" w:rsidP="004603A9">
      <w:pPr>
        <w:numPr>
          <w:ilvl w:val="1"/>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sz w:val="24"/>
          <w:szCs w:val="24"/>
          <w:lang w:val="en-US"/>
        </w:rPr>
        <w:t>Configures the sap.ui.loader to load fsm-shell-client from unpkg.com, specifying it as an AMD module. This step is critical for enabling the application to interact with the FSM shell, especially for context requiring events.</w:t>
      </w:r>
    </w:p>
    <w:p w14:paraId="0545D6D1" w14:textId="77777777" w:rsidR="00BF31E9" w:rsidRPr="00BF31E9" w:rsidRDefault="00BF31E9" w:rsidP="004603A9">
      <w:pPr>
        <w:numPr>
          <w:ilvl w:val="1"/>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sz w:val="24"/>
          <w:szCs w:val="24"/>
          <w:lang w:val="en-US"/>
        </w:rPr>
        <w:t>Creates and sets a device model using createDeviceModel(), which provides device-specific information to the UI.</w:t>
      </w:r>
    </w:p>
    <w:p w14:paraId="634ECF3D" w14:textId="77777777" w:rsidR="00BF31E9" w:rsidRPr="00BF31E9" w:rsidRDefault="00BF31E9" w:rsidP="004603A9">
      <w:pPr>
        <w:numPr>
          <w:ilvl w:val="1"/>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sz w:val="24"/>
          <w:szCs w:val="24"/>
          <w:lang w:val="en-US"/>
        </w:rPr>
        <w:t>Initializes the UI5 router to enable navigation within the application.</w:t>
      </w:r>
    </w:p>
    <w:p w14:paraId="617143A8" w14:textId="77777777" w:rsidR="00BF31E9" w:rsidRPr="00BF31E9" w:rsidRDefault="00BF31E9" w:rsidP="004603A9">
      <w:pPr>
        <w:numPr>
          <w:ilvl w:val="0"/>
          <w:numId w:val="71"/>
        </w:numPr>
        <w:spacing w:before="100" w:beforeAutospacing="1" w:after="100" w:afterAutospacing="1" w:line="360" w:lineRule="auto"/>
        <w:contextualSpacing w:val="0"/>
        <w:rPr>
          <w:rFonts w:ascii="Times New Roman" w:hAnsi="Times New Roman" w:cs="Times New Roman"/>
          <w:sz w:val="24"/>
          <w:szCs w:val="24"/>
          <w:lang w:val="en-US"/>
        </w:rPr>
      </w:pPr>
      <w:r w:rsidRPr="00BF31E9">
        <w:rPr>
          <w:rFonts w:ascii="Times New Roman" w:hAnsi="Times New Roman" w:cs="Times New Roman"/>
          <w:b/>
          <w:bCs/>
          <w:sz w:val="24"/>
          <w:szCs w:val="24"/>
          <w:lang w:val="en-US"/>
        </w:rPr>
        <w:t>Error</w:t>
      </w:r>
      <w:r w:rsidRPr="00BF31E9">
        <w:rPr>
          <w:rFonts w:ascii="Times New Roman" w:hAnsi="Times New Roman" w:cs="Times New Roman"/>
          <w:sz w:val="24"/>
          <w:szCs w:val="24"/>
          <w:lang w:val="en-US"/>
        </w:rPr>
        <w:t xml:space="preserve"> </w:t>
      </w:r>
      <w:r w:rsidRPr="00BF31E9">
        <w:rPr>
          <w:rFonts w:ascii="Times New Roman" w:hAnsi="Times New Roman" w:cs="Times New Roman"/>
          <w:b/>
          <w:bCs/>
          <w:sz w:val="24"/>
          <w:szCs w:val="24"/>
          <w:lang w:val="en-US"/>
        </w:rPr>
        <w:t>Handling</w:t>
      </w:r>
      <w:r w:rsidRPr="00BF31E9">
        <w:rPr>
          <w:rFonts w:ascii="Times New Roman" w:hAnsi="Times New Roman" w:cs="Times New Roman"/>
          <w:sz w:val="24"/>
          <w:szCs w:val="24"/>
          <w:lang w:val="en-US"/>
        </w:rPr>
        <w:t>: Implicit; issues with loading fsm-shell or router initialization would likely lead to application startup failures, handled by the UI5 framework or browser. No explicit error handling within the method.</w:t>
      </w:r>
    </w:p>
    <w:p w14:paraId="6FCF5309" w14:textId="77777777" w:rsidR="00146B9B" w:rsidRPr="004603A9" w:rsidRDefault="00000000" w:rsidP="004603A9">
      <w:pPr>
        <w:pStyle w:val="Heading1"/>
        <w:spacing w:line="360" w:lineRule="auto"/>
        <w:rPr>
          <w:rFonts w:ascii="Times New Roman" w:hAnsi="Times New Roman" w:cs="Times New Roman"/>
          <w:sz w:val="24"/>
          <w:szCs w:val="24"/>
          <w:lang w:val="en-US"/>
        </w:rPr>
      </w:pPr>
      <w:bookmarkStart w:id="9" w:name="_Toc225422677"/>
      <w:r w:rsidRPr="004603A9">
        <w:rPr>
          <w:rFonts w:ascii="Times New Roman" w:hAnsi="Times New Roman" w:cs="Times New Roman"/>
          <w:sz w:val="24"/>
          <w:szCs w:val="24"/>
          <w:lang w:val="en-US"/>
        </w:rPr>
        <w:t>File: btptoolreservationextension/webapp/tool/Helper.ts</w:t>
      </w:r>
      <w:bookmarkEnd w:id="9"/>
    </w:p>
    <w:p w14:paraId="531127F3"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10" w:name="_Toc225422678"/>
      <w:r w:rsidRPr="004603A9">
        <w:rPr>
          <w:rFonts w:ascii="Times New Roman" w:hAnsi="Times New Roman" w:cs="Times New Roman"/>
          <w:sz w:val="24"/>
          <w:szCs w:val="24"/>
          <w:lang w:val="en-US"/>
        </w:rPr>
        <w:t>Business Functionality</w:t>
      </w:r>
      <w:bookmarkEnd w:id="10"/>
    </w:p>
    <w:p w14:paraId="543684FF"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This file encapsulates various utility functions related to tool management, including fetching generic and serialized tool data, combining them, managing tool assignments (booking, cancelling, reserving), and retrieving activity-related dates. It directly interacts with the backend API to perform CRUD operations and data retrieval for tools, forming the core data handling layer of the application.</w:t>
      </w:r>
    </w:p>
    <w:p w14:paraId="6A4DB980"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11" w:name="_Toc225422679"/>
      <w:r w:rsidRPr="004603A9">
        <w:rPr>
          <w:rFonts w:ascii="Times New Roman" w:hAnsi="Times New Roman" w:cs="Times New Roman"/>
          <w:sz w:val="24"/>
          <w:szCs w:val="24"/>
          <w:lang w:val="en-US"/>
        </w:rPr>
        <w:t>Technical Overview</w:t>
      </w:r>
      <w:bookmarkEnd w:id="11"/>
    </w:p>
    <w:p w14:paraId="42D25265" w14:textId="4D4E081D"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`Helper.ts` provides a set of asynchronous functions that communicate with a backend API</w:t>
      </w:r>
      <w:r w:rsidR="00E6536A" w:rsidRPr="004603A9">
        <w:rPr>
          <w:rFonts w:ascii="Times New Roman" w:hAnsi="Times New Roman" w:cs="Times New Roman"/>
          <w:sz w:val="24"/>
          <w:szCs w:val="24"/>
          <w:lang w:val="en-US"/>
        </w:rPr>
        <w:t xml:space="preserve"> </w:t>
      </w:r>
      <w:r w:rsidRPr="004603A9">
        <w:rPr>
          <w:rFonts w:ascii="Times New Roman" w:hAnsi="Times New Roman" w:cs="Times New Roman"/>
          <w:sz w:val="24"/>
          <w:szCs w:val="24"/>
          <w:lang w:val="en-US"/>
        </w:rPr>
        <w:t>to fetch and manipulate tool and activity data. It uses `fetch` for API calls and includes logic for transforming raw API responses into a structured format suitable for the UI. It also handles fallback to mock data if API calls fail, which is useful for development or testing. It depends on several type definitions from `../types` and mock data from `../mock`.</w:t>
      </w:r>
    </w:p>
    <w:p w14:paraId="06632C76"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12" w:name="_Toc225422680"/>
      <w:r w:rsidRPr="004603A9">
        <w:rPr>
          <w:rFonts w:ascii="Times New Roman" w:hAnsi="Times New Roman" w:cs="Times New Roman"/>
          <w:sz w:val="24"/>
          <w:szCs w:val="24"/>
          <w:lang w:val="en-US"/>
        </w:rPr>
        <w:lastRenderedPageBreak/>
        <w:t>Functions / Methods</w:t>
      </w:r>
      <w:bookmarkEnd w:id="12"/>
    </w:p>
    <w:p w14:paraId="0992CA6B" w14:textId="77777777" w:rsidR="00146B9B" w:rsidRPr="004603A9" w:rsidRDefault="00000000" w:rsidP="004603A9">
      <w:pPr>
        <w:pStyle w:val="Heading3"/>
        <w:spacing w:line="360" w:lineRule="auto"/>
        <w:rPr>
          <w:rFonts w:ascii="Times New Roman" w:hAnsi="Times New Roman" w:cs="Times New Roman"/>
          <w:sz w:val="24"/>
          <w:szCs w:val="24"/>
        </w:rPr>
      </w:pPr>
      <w:bookmarkStart w:id="13" w:name="_Toc225422681"/>
      <w:r w:rsidRPr="004603A9">
        <w:rPr>
          <w:rFonts w:ascii="Times New Roman" w:hAnsi="Times New Roman" w:cs="Times New Roman"/>
          <w:sz w:val="24"/>
          <w:szCs w:val="24"/>
        </w:rPr>
        <w:t>`processGenericTools(activity: string): Promise&lt;GenericTool[]&gt;`</w:t>
      </w:r>
      <w:bookmarkEnd w:id="13"/>
    </w:p>
    <w:p w14:paraId="78EB40E8" w14:textId="77777777" w:rsidR="00E6536A" w:rsidRPr="00E6536A" w:rsidRDefault="00E6536A" w:rsidP="004603A9">
      <w:pPr>
        <w:numPr>
          <w:ilvl w:val="0"/>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Purpose</w:t>
      </w:r>
      <w:r w:rsidRPr="00E6536A">
        <w:rPr>
          <w:rFonts w:ascii="Times New Roman" w:hAnsi="Times New Roman" w:cs="Times New Roman"/>
          <w:sz w:val="24"/>
          <w:szCs w:val="24"/>
          <w:lang w:val="en-US"/>
        </w:rPr>
        <w:t>: Fetches generic tool assignments for a given activity from the backend API.</w:t>
      </w:r>
    </w:p>
    <w:p w14:paraId="7426012F" w14:textId="77777777" w:rsidR="00E6536A" w:rsidRPr="00E6536A" w:rsidRDefault="00E6536A" w:rsidP="004603A9">
      <w:pPr>
        <w:numPr>
          <w:ilvl w:val="0"/>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Business</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Context</w:t>
      </w:r>
      <w:r w:rsidRPr="00E6536A">
        <w:rPr>
          <w:rFonts w:ascii="Times New Roman" w:hAnsi="Times New Roman" w:cs="Times New Roman"/>
          <w:sz w:val="24"/>
          <w:szCs w:val="24"/>
          <w:lang w:val="en-US"/>
        </w:rPr>
        <w:t>: Retrieves the list of generic tools that are currently assigned to a specific activity, allowing users to see what tools are theoretically required for a job.</w:t>
      </w:r>
    </w:p>
    <w:p w14:paraId="7108607B" w14:textId="77777777" w:rsidR="00E6536A" w:rsidRPr="00E6536A" w:rsidRDefault="00E6536A" w:rsidP="004603A9">
      <w:pPr>
        <w:numPr>
          <w:ilvl w:val="0"/>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Inputs</w:t>
      </w:r>
      <w:r w:rsidRPr="00E6536A">
        <w:rPr>
          <w:rFonts w:ascii="Times New Roman" w:hAnsi="Times New Roman" w:cs="Times New Roman"/>
          <w:sz w:val="24"/>
          <w:szCs w:val="24"/>
          <w:lang w:val="en-US"/>
        </w:rPr>
        <w:t>: activity (string) - The ID of the activity.</w:t>
      </w:r>
    </w:p>
    <w:p w14:paraId="696A4AFD" w14:textId="77777777" w:rsidR="00E6536A" w:rsidRPr="00E6536A" w:rsidRDefault="00E6536A" w:rsidP="004603A9">
      <w:pPr>
        <w:numPr>
          <w:ilvl w:val="0"/>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Outputs</w:t>
      </w:r>
      <w:r w:rsidRPr="00E6536A">
        <w:rPr>
          <w:rFonts w:ascii="Times New Roman" w:hAnsi="Times New Roman" w:cs="Times New Roman"/>
          <w:sz w:val="24"/>
          <w:szCs w:val="24"/>
          <w:lang w:val="en-US"/>
        </w:rPr>
        <w:t>: Promise&lt;GenericTool[]&gt; - A promise that resolves to an array of GenericTool objects, each representing a generic tool assigned to the activity.</w:t>
      </w:r>
    </w:p>
    <w:p w14:paraId="2DCBB2F0" w14:textId="77777777" w:rsidR="00E6536A" w:rsidRPr="00E6536A" w:rsidRDefault="00E6536A" w:rsidP="004603A9">
      <w:pPr>
        <w:numPr>
          <w:ilvl w:val="0"/>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Dependencies</w:t>
      </w:r>
      <w:r w:rsidRPr="00E6536A">
        <w:rPr>
          <w:rFonts w:ascii="Times New Roman" w:hAnsi="Times New Roman" w:cs="Times New Roman"/>
          <w:sz w:val="24"/>
          <w:szCs w:val="24"/>
          <w:lang w:val="en-US"/>
        </w:rPr>
        <w:t>: fetch, GenericTool, GenericToolEntry (type), genericTools (mock data).</w:t>
      </w:r>
    </w:p>
    <w:p w14:paraId="7A9C71A8" w14:textId="77777777" w:rsidR="00E6536A" w:rsidRPr="00E6536A" w:rsidRDefault="00E6536A" w:rsidP="004603A9">
      <w:pPr>
        <w:numPr>
          <w:ilvl w:val="0"/>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Implementation</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Details</w:t>
      </w:r>
      <w:r w:rsidRPr="00E6536A">
        <w:rPr>
          <w:rFonts w:ascii="Times New Roman" w:hAnsi="Times New Roman" w:cs="Times New Roman"/>
          <w:sz w:val="24"/>
          <w:szCs w:val="24"/>
          <w:lang w:val="en-US"/>
        </w:rPr>
        <w:t>:</w:t>
      </w:r>
    </w:p>
    <w:p w14:paraId="5EC13D61" w14:textId="77777777" w:rsidR="00E6536A" w:rsidRPr="00E6536A" w:rsidRDefault="00E6536A" w:rsidP="004603A9">
      <w:pPr>
        <w:numPr>
          <w:ilvl w:val="1"/>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Constructs an FSM OData query to select item name, code, object ID, and assignment ID for tools linked to the provided activity.</w:t>
      </w:r>
    </w:p>
    <w:p w14:paraId="365C9C1D" w14:textId="77777777" w:rsidR="00E6536A" w:rsidRPr="00E6536A" w:rsidRDefault="00E6536A" w:rsidP="004603A9">
      <w:pPr>
        <w:numPr>
          <w:ilvl w:val="1"/>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If the API call fails (response.ok is false), it falls back to using local mock data (genericTools.data).</w:t>
      </w:r>
    </w:p>
    <w:p w14:paraId="19DDD144" w14:textId="77777777" w:rsidR="00E6536A" w:rsidRPr="00E6536A" w:rsidRDefault="00E6536A" w:rsidP="004603A9">
      <w:pPr>
        <w:numPr>
          <w:ilvl w:val="1"/>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Maps the raw response data (either from API or mock) into the GenericTool format.</w:t>
      </w:r>
    </w:p>
    <w:p w14:paraId="6DB1D12D" w14:textId="77777777" w:rsidR="00E6536A" w:rsidRPr="00E6536A" w:rsidRDefault="00E6536A" w:rsidP="004603A9">
      <w:pPr>
        <w:numPr>
          <w:ilvl w:val="0"/>
          <w:numId w:val="72"/>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Error</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Handling</w:t>
      </w:r>
      <w:r w:rsidRPr="00E6536A">
        <w:rPr>
          <w:rFonts w:ascii="Times New Roman" w:hAnsi="Times New Roman" w:cs="Times New Roman"/>
          <w:sz w:val="24"/>
          <w:szCs w:val="24"/>
          <w:lang w:val="en-US"/>
        </w:rPr>
        <w:t>: Catches failed fetch responses and uses mock data as a fallback. No explicit try-catch for network errors, which would result in the fetch promise rejecting.</w:t>
      </w:r>
    </w:p>
    <w:p w14:paraId="664A945C" w14:textId="77777777" w:rsidR="00146B9B" w:rsidRPr="004603A9" w:rsidRDefault="00000000" w:rsidP="004603A9">
      <w:pPr>
        <w:pStyle w:val="Heading3"/>
        <w:spacing w:line="360" w:lineRule="auto"/>
        <w:rPr>
          <w:rFonts w:ascii="Times New Roman" w:hAnsi="Times New Roman" w:cs="Times New Roman"/>
          <w:sz w:val="24"/>
          <w:szCs w:val="24"/>
        </w:rPr>
      </w:pPr>
      <w:bookmarkStart w:id="14" w:name="_Toc225422682"/>
      <w:r w:rsidRPr="004603A9">
        <w:rPr>
          <w:rFonts w:ascii="Times New Roman" w:hAnsi="Times New Roman" w:cs="Times New Roman"/>
          <w:sz w:val="24"/>
          <w:szCs w:val="24"/>
        </w:rPr>
        <w:t>`processSerializedTools(genericTools: GenericTool[]): Promise&lt;SerializedTools&gt;`</w:t>
      </w:r>
      <w:bookmarkEnd w:id="14"/>
    </w:p>
    <w:p w14:paraId="78F41C76" w14:textId="77777777" w:rsidR="00E6536A" w:rsidRPr="00E6536A" w:rsidRDefault="00E6536A" w:rsidP="004603A9">
      <w:pPr>
        <w:numPr>
          <w:ilvl w:val="0"/>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Purpose</w:t>
      </w:r>
      <w:r w:rsidRPr="00E6536A">
        <w:rPr>
          <w:rFonts w:ascii="Times New Roman" w:hAnsi="Times New Roman" w:cs="Times New Roman"/>
          <w:sz w:val="24"/>
          <w:szCs w:val="24"/>
          <w:lang w:val="en-US"/>
        </w:rPr>
        <w:t>: Fetches detailed information for serialized tools (equipment) based on a list of generic tools.</w:t>
      </w:r>
    </w:p>
    <w:p w14:paraId="47F4E256" w14:textId="77777777" w:rsidR="00E6536A" w:rsidRPr="00E6536A" w:rsidRDefault="00E6536A" w:rsidP="004603A9">
      <w:pPr>
        <w:numPr>
          <w:ilvl w:val="0"/>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Business</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Context</w:t>
      </w:r>
      <w:r w:rsidRPr="00E6536A">
        <w:rPr>
          <w:rFonts w:ascii="Times New Roman" w:hAnsi="Times New Roman" w:cs="Times New Roman"/>
          <w:sz w:val="24"/>
          <w:szCs w:val="24"/>
          <w:lang w:val="en-US"/>
        </w:rPr>
        <w:t>: Once generic tools are identified, this function retrieves the actual physical serialized items (equipment) that correspond to those generic tools, including custom UDF (User Defined Field) values. This is crucial for managing specific physical tools.</w:t>
      </w:r>
    </w:p>
    <w:p w14:paraId="189BE6AB" w14:textId="77777777" w:rsidR="00E6536A" w:rsidRPr="00E6536A" w:rsidRDefault="00E6536A" w:rsidP="004603A9">
      <w:pPr>
        <w:numPr>
          <w:ilvl w:val="0"/>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Inputs</w:t>
      </w:r>
      <w:r w:rsidRPr="00E6536A">
        <w:rPr>
          <w:rFonts w:ascii="Times New Roman" w:hAnsi="Times New Roman" w:cs="Times New Roman"/>
          <w:sz w:val="24"/>
          <w:szCs w:val="24"/>
          <w:lang w:val="en-US"/>
        </w:rPr>
        <w:t>: genericTools (GenericTool[]) - An array of generic tools for which serialized details are needed.</w:t>
      </w:r>
    </w:p>
    <w:p w14:paraId="2FECF767" w14:textId="77777777" w:rsidR="00E6536A" w:rsidRPr="00E6536A" w:rsidRDefault="00E6536A" w:rsidP="004603A9">
      <w:pPr>
        <w:numPr>
          <w:ilvl w:val="0"/>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Outputs</w:t>
      </w:r>
      <w:r w:rsidRPr="00E6536A">
        <w:rPr>
          <w:rFonts w:ascii="Times New Roman" w:hAnsi="Times New Roman" w:cs="Times New Roman"/>
          <w:sz w:val="24"/>
          <w:szCs w:val="24"/>
          <w:lang w:val="en-US"/>
        </w:rPr>
        <w:t>: Promise&lt;SerializedTools&gt; - A promise resolving to an SerializedTools object containing an array of serialized tool data, including UDFs.</w:t>
      </w:r>
    </w:p>
    <w:p w14:paraId="30DBF69F" w14:textId="77777777" w:rsidR="00E6536A" w:rsidRPr="00E6536A" w:rsidRDefault="00E6536A" w:rsidP="004603A9">
      <w:pPr>
        <w:numPr>
          <w:ilvl w:val="0"/>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Dependencies</w:t>
      </w:r>
      <w:r w:rsidRPr="00E6536A">
        <w:rPr>
          <w:rFonts w:ascii="Times New Roman" w:hAnsi="Times New Roman" w:cs="Times New Roman"/>
          <w:sz w:val="24"/>
          <w:szCs w:val="24"/>
          <w:lang w:val="en-US"/>
        </w:rPr>
        <w:t>: fetch, SerializedTools (type), serializedTools (mock data).</w:t>
      </w:r>
    </w:p>
    <w:p w14:paraId="01910131" w14:textId="77777777" w:rsidR="00E6536A" w:rsidRPr="00E6536A" w:rsidRDefault="00E6536A" w:rsidP="004603A9">
      <w:pPr>
        <w:numPr>
          <w:ilvl w:val="0"/>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Implementation</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Details</w:t>
      </w:r>
      <w:r w:rsidRPr="00E6536A">
        <w:rPr>
          <w:rFonts w:ascii="Times New Roman" w:hAnsi="Times New Roman" w:cs="Times New Roman"/>
          <w:sz w:val="24"/>
          <w:szCs w:val="24"/>
          <w:lang w:val="en-US"/>
        </w:rPr>
        <w:t>:</w:t>
      </w:r>
    </w:p>
    <w:p w14:paraId="32E75698" w14:textId="77777777" w:rsidR="00E6536A" w:rsidRPr="00E6536A" w:rsidRDefault="00E6536A" w:rsidP="004603A9">
      <w:pPr>
        <w:numPr>
          <w:ilvl w:val="1"/>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Extracts ids from genericTools to build an IN clause for the OData query.</w:t>
      </w:r>
    </w:p>
    <w:p w14:paraId="6FF1DBFC" w14:textId="77777777" w:rsidR="00E6536A" w:rsidRPr="00E6536A" w:rsidRDefault="00E6536A" w:rsidP="004603A9">
      <w:pPr>
        <w:numPr>
          <w:ilvl w:val="1"/>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lastRenderedPageBreak/>
        <w:t>Queries for Equipment records where tool=true and inactive=false, filtering by the generic tool ids.</w:t>
      </w:r>
    </w:p>
    <w:p w14:paraId="2C9144ED" w14:textId="77777777" w:rsidR="00E6536A" w:rsidRPr="00E6536A" w:rsidRDefault="00E6536A" w:rsidP="004603A9">
      <w:pPr>
        <w:numPr>
          <w:ilvl w:val="1"/>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If the API call fails, it returns the serializedTools mock data.</w:t>
      </w:r>
    </w:p>
    <w:p w14:paraId="5C0E0965" w14:textId="77777777" w:rsidR="00E6536A" w:rsidRPr="00E6536A" w:rsidRDefault="00E6536A" w:rsidP="004603A9">
      <w:pPr>
        <w:numPr>
          <w:ilvl w:val="1"/>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Transforms the API response, including extracting and mapping UDF values from udfValues array into direct properties of the eq object for easier access.</w:t>
      </w:r>
    </w:p>
    <w:p w14:paraId="218B449B" w14:textId="77777777" w:rsidR="00E6536A" w:rsidRPr="00E6536A" w:rsidRDefault="00E6536A" w:rsidP="004603A9">
      <w:pPr>
        <w:numPr>
          <w:ilvl w:val="0"/>
          <w:numId w:val="73"/>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Error</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Handling</w:t>
      </w:r>
      <w:r w:rsidRPr="00E6536A">
        <w:rPr>
          <w:rFonts w:ascii="Times New Roman" w:hAnsi="Times New Roman" w:cs="Times New Roman"/>
          <w:sz w:val="24"/>
          <w:szCs w:val="24"/>
          <w:lang w:val="en-US"/>
        </w:rPr>
        <w:t>: Returns mock data on failed fetch response.</w:t>
      </w:r>
    </w:p>
    <w:p w14:paraId="7EBDAB1A" w14:textId="77777777" w:rsidR="00146B9B" w:rsidRPr="004603A9" w:rsidRDefault="00000000" w:rsidP="004603A9">
      <w:pPr>
        <w:pStyle w:val="Heading3"/>
        <w:spacing w:line="360" w:lineRule="auto"/>
        <w:rPr>
          <w:rFonts w:ascii="Times New Roman" w:hAnsi="Times New Roman" w:cs="Times New Roman"/>
          <w:sz w:val="24"/>
          <w:szCs w:val="24"/>
        </w:rPr>
      </w:pPr>
      <w:bookmarkStart w:id="15" w:name="_Toc225422683"/>
      <w:r w:rsidRPr="004603A9">
        <w:rPr>
          <w:rFonts w:ascii="Times New Roman" w:hAnsi="Times New Roman" w:cs="Times New Roman"/>
          <w:sz w:val="24"/>
          <w:szCs w:val="24"/>
        </w:rPr>
        <w:t>`combineGenericSerialized(genericTools: GenericTool[], serializedTools: SerializedTools): CombinedTools`</w:t>
      </w:r>
      <w:bookmarkEnd w:id="15"/>
    </w:p>
    <w:p w14:paraId="7FCE605A" w14:textId="77777777" w:rsidR="00E6536A" w:rsidRPr="00E6536A" w:rsidRDefault="00E6536A" w:rsidP="004603A9">
      <w:pPr>
        <w:numPr>
          <w:ilvl w:val="0"/>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Purpose</w:t>
      </w:r>
      <w:r w:rsidRPr="00E6536A">
        <w:rPr>
          <w:rFonts w:ascii="Times New Roman" w:hAnsi="Times New Roman" w:cs="Times New Roman"/>
          <w:sz w:val="24"/>
          <w:szCs w:val="24"/>
          <w:lang w:val="en-US"/>
        </w:rPr>
        <w:t>: Combines generic tool data with their corresponding serialized tool details.</w:t>
      </w:r>
    </w:p>
    <w:p w14:paraId="2B535D80" w14:textId="77777777" w:rsidR="00E6536A" w:rsidRPr="00E6536A" w:rsidRDefault="00E6536A" w:rsidP="004603A9">
      <w:pPr>
        <w:numPr>
          <w:ilvl w:val="0"/>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Business</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Context</w:t>
      </w:r>
      <w:r w:rsidRPr="00E6536A">
        <w:rPr>
          <w:rFonts w:ascii="Times New Roman" w:hAnsi="Times New Roman" w:cs="Times New Roman"/>
          <w:sz w:val="24"/>
          <w:szCs w:val="24"/>
          <w:lang w:val="en-US"/>
        </w:rPr>
        <w:t>: Creates a comprehensive view by linking generic tool assignments to their specific physical serialized tools. This aggregated data is what the UI typically displays.</w:t>
      </w:r>
    </w:p>
    <w:p w14:paraId="3836B445" w14:textId="77777777" w:rsidR="00E6536A" w:rsidRPr="00E6536A" w:rsidRDefault="00E6536A" w:rsidP="004603A9">
      <w:pPr>
        <w:numPr>
          <w:ilvl w:val="0"/>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Inputs</w:t>
      </w:r>
      <w:r w:rsidRPr="00E6536A">
        <w:rPr>
          <w:rFonts w:ascii="Times New Roman" w:hAnsi="Times New Roman" w:cs="Times New Roman"/>
          <w:sz w:val="24"/>
          <w:szCs w:val="24"/>
          <w:lang w:val="en-US"/>
        </w:rPr>
        <w:t>:</w:t>
      </w:r>
    </w:p>
    <w:p w14:paraId="25AE7A75" w14:textId="77777777" w:rsidR="00E6536A" w:rsidRPr="00E6536A" w:rsidRDefault="00E6536A" w:rsidP="004603A9">
      <w:pPr>
        <w:numPr>
          <w:ilvl w:val="1"/>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genericTools (GenericTool[]) - An array of generic tools.</w:t>
      </w:r>
    </w:p>
    <w:p w14:paraId="319CA79B" w14:textId="77777777" w:rsidR="00E6536A" w:rsidRPr="00E6536A" w:rsidRDefault="00E6536A" w:rsidP="004603A9">
      <w:pPr>
        <w:numPr>
          <w:ilvl w:val="1"/>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serializedTools (SerializedTools) - An object containing an array of serialized tools.</w:t>
      </w:r>
    </w:p>
    <w:p w14:paraId="61D6BBA0" w14:textId="77777777" w:rsidR="00E6536A" w:rsidRPr="00E6536A" w:rsidRDefault="00E6536A" w:rsidP="004603A9">
      <w:pPr>
        <w:numPr>
          <w:ilvl w:val="0"/>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Outputs</w:t>
      </w:r>
      <w:r w:rsidRPr="00E6536A">
        <w:rPr>
          <w:rFonts w:ascii="Times New Roman" w:hAnsi="Times New Roman" w:cs="Times New Roman"/>
          <w:sz w:val="24"/>
          <w:szCs w:val="24"/>
          <w:lang w:val="en-US"/>
        </w:rPr>
        <w:t>: CombinedTools - An array of objects, where each generic tool entry includes an array of its associated serialized tools.</w:t>
      </w:r>
    </w:p>
    <w:p w14:paraId="05E8CC8F" w14:textId="77777777" w:rsidR="00E6536A" w:rsidRPr="00E6536A" w:rsidRDefault="00E6536A" w:rsidP="004603A9">
      <w:pPr>
        <w:numPr>
          <w:ilvl w:val="0"/>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Dependencies</w:t>
      </w:r>
      <w:r w:rsidRPr="00E6536A">
        <w:rPr>
          <w:rFonts w:ascii="Times New Roman" w:hAnsi="Times New Roman" w:cs="Times New Roman"/>
          <w:sz w:val="24"/>
          <w:szCs w:val="24"/>
          <w:lang w:val="en-US"/>
        </w:rPr>
        <w:t>: CombinedTools, GenericTool, SerializedTools (types).</w:t>
      </w:r>
    </w:p>
    <w:p w14:paraId="4EFC3ED9" w14:textId="77777777" w:rsidR="00E6536A" w:rsidRPr="00E6536A" w:rsidRDefault="00E6536A" w:rsidP="004603A9">
      <w:pPr>
        <w:numPr>
          <w:ilvl w:val="0"/>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Implementation</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Details</w:t>
      </w:r>
      <w:r w:rsidRPr="00E6536A">
        <w:rPr>
          <w:rFonts w:ascii="Times New Roman" w:hAnsi="Times New Roman" w:cs="Times New Roman"/>
          <w:sz w:val="24"/>
          <w:szCs w:val="24"/>
          <w:lang w:val="en-US"/>
        </w:rPr>
        <w:t>:</w:t>
      </w:r>
    </w:p>
    <w:p w14:paraId="3E03EDD0" w14:textId="77777777" w:rsidR="00E6536A" w:rsidRPr="00E6536A" w:rsidRDefault="00E6536A" w:rsidP="004603A9">
      <w:pPr>
        <w:numPr>
          <w:ilvl w:val="1"/>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sz w:val="24"/>
          <w:szCs w:val="24"/>
          <w:lang w:val="en-US"/>
        </w:rPr>
        <w:t>Iterates through genericTools and for each generic tool, filters serializedTools.data to find all serialized items that match the generic tool's id.</w:t>
      </w:r>
    </w:p>
    <w:p w14:paraId="37C71C61" w14:textId="77777777" w:rsidR="00E6536A" w:rsidRPr="00E6536A" w:rsidRDefault="00E6536A" w:rsidP="004603A9">
      <w:pPr>
        <w:numPr>
          <w:ilvl w:val="0"/>
          <w:numId w:val="74"/>
        </w:numPr>
        <w:spacing w:before="100" w:beforeAutospacing="1" w:after="100" w:afterAutospacing="1" w:line="360" w:lineRule="auto"/>
        <w:contextualSpacing w:val="0"/>
        <w:rPr>
          <w:rFonts w:ascii="Times New Roman" w:hAnsi="Times New Roman" w:cs="Times New Roman"/>
          <w:sz w:val="24"/>
          <w:szCs w:val="24"/>
          <w:lang w:val="en-US"/>
        </w:rPr>
      </w:pPr>
      <w:r w:rsidRPr="00E6536A">
        <w:rPr>
          <w:rFonts w:ascii="Times New Roman" w:hAnsi="Times New Roman" w:cs="Times New Roman"/>
          <w:b/>
          <w:bCs/>
          <w:sz w:val="24"/>
          <w:szCs w:val="24"/>
          <w:lang w:val="en-US"/>
        </w:rPr>
        <w:t>Error</w:t>
      </w:r>
      <w:r w:rsidRPr="00E6536A">
        <w:rPr>
          <w:rFonts w:ascii="Times New Roman" w:hAnsi="Times New Roman" w:cs="Times New Roman"/>
          <w:sz w:val="24"/>
          <w:szCs w:val="24"/>
          <w:lang w:val="en-US"/>
        </w:rPr>
        <w:t xml:space="preserve"> </w:t>
      </w:r>
      <w:r w:rsidRPr="00E6536A">
        <w:rPr>
          <w:rFonts w:ascii="Times New Roman" w:hAnsi="Times New Roman" w:cs="Times New Roman"/>
          <w:b/>
          <w:bCs/>
          <w:sz w:val="24"/>
          <w:szCs w:val="24"/>
          <w:lang w:val="en-US"/>
        </w:rPr>
        <w:t>Handling</w:t>
      </w:r>
      <w:r w:rsidRPr="00E6536A">
        <w:rPr>
          <w:rFonts w:ascii="Times New Roman" w:hAnsi="Times New Roman" w:cs="Times New Roman"/>
          <w:sz w:val="24"/>
          <w:szCs w:val="24"/>
          <w:lang w:val="en-US"/>
        </w:rPr>
        <w:t>: None; this is a data transformation function.</w:t>
      </w:r>
    </w:p>
    <w:p w14:paraId="08BDC25F" w14:textId="77777777" w:rsidR="00146B9B" w:rsidRPr="004603A9" w:rsidRDefault="00000000" w:rsidP="004603A9">
      <w:pPr>
        <w:pStyle w:val="Heading3"/>
        <w:spacing w:line="360" w:lineRule="auto"/>
        <w:rPr>
          <w:rFonts w:ascii="Times New Roman" w:hAnsi="Times New Roman" w:cs="Times New Roman"/>
          <w:sz w:val="24"/>
          <w:szCs w:val="24"/>
        </w:rPr>
      </w:pPr>
      <w:bookmarkStart w:id="16" w:name="_Toc225422684"/>
      <w:r w:rsidRPr="004603A9">
        <w:rPr>
          <w:rFonts w:ascii="Times New Roman" w:hAnsi="Times New Roman" w:cs="Times New Roman"/>
          <w:sz w:val="24"/>
          <w:szCs w:val="24"/>
        </w:rPr>
        <w:t>`getActivityStartEndDates(activityId: string): Promise&lt;{ activityStart: Date, activityEnd: Date }&gt;`</w:t>
      </w:r>
      <w:bookmarkEnd w:id="16"/>
    </w:p>
    <w:p w14:paraId="1A9E1E0A" w14:textId="77777777" w:rsidR="003C613C" w:rsidRPr="003C613C" w:rsidRDefault="003C613C" w:rsidP="004603A9">
      <w:pPr>
        <w:numPr>
          <w:ilvl w:val="1"/>
          <w:numId w:val="74"/>
        </w:numPr>
        <w:tabs>
          <w:tab w:val="clear" w:pos="1440"/>
        </w:tabs>
        <w:spacing w:before="100" w:beforeAutospacing="1" w:after="100" w:afterAutospacing="1" w:line="360" w:lineRule="auto"/>
        <w:ind w:left="426"/>
        <w:contextualSpacing w:val="0"/>
        <w:rPr>
          <w:rFonts w:ascii="Times New Roman" w:hAnsi="Times New Roman" w:cs="Times New Roman"/>
          <w:sz w:val="24"/>
          <w:szCs w:val="24"/>
          <w:lang w:val="en-US"/>
        </w:rPr>
      </w:pPr>
      <w:r w:rsidRPr="003C613C">
        <w:rPr>
          <w:rFonts w:ascii="Times New Roman" w:hAnsi="Times New Roman" w:cs="Times New Roman"/>
          <w:b/>
          <w:bCs/>
          <w:sz w:val="24"/>
          <w:szCs w:val="24"/>
          <w:lang w:val="en-US"/>
        </w:rPr>
        <w:t>Purpose</w:t>
      </w:r>
      <w:r w:rsidRPr="003C613C">
        <w:rPr>
          <w:rFonts w:ascii="Times New Roman" w:hAnsi="Times New Roman" w:cs="Times New Roman"/>
          <w:sz w:val="24"/>
          <w:szCs w:val="24"/>
          <w:lang w:val="en-US"/>
        </w:rPr>
        <w:t>: Fetches the planned start and end dates for a specific activity.</w:t>
      </w:r>
    </w:p>
    <w:p w14:paraId="3EF32792" w14:textId="77777777" w:rsidR="003C613C" w:rsidRPr="003C613C" w:rsidRDefault="003C613C" w:rsidP="004603A9">
      <w:pPr>
        <w:numPr>
          <w:ilvl w:val="1"/>
          <w:numId w:val="74"/>
        </w:numPr>
        <w:tabs>
          <w:tab w:val="clear" w:pos="1440"/>
        </w:tabs>
        <w:spacing w:before="100" w:beforeAutospacing="1" w:after="100" w:afterAutospacing="1" w:line="360" w:lineRule="auto"/>
        <w:ind w:left="426"/>
        <w:contextualSpacing w:val="0"/>
        <w:rPr>
          <w:rFonts w:ascii="Times New Roman" w:hAnsi="Times New Roman" w:cs="Times New Roman"/>
          <w:sz w:val="24"/>
          <w:szCs w:val="24"/>
          <w:lang w:val="en-US"/>
        </w:rPr>
      </w:pPr>
      <w:r w:rsidRPr="003C613C">
        <w:rPr>
          <w:rFonts w:ascii="Times New Roman" w:hAnsi="Times New Roman" w:cs="Times New Roman"/>
          <w:b/>
          <w:bCs/>
          <w:sz w:val="24"/>
          <w:szCs w:val="24"/>
          <w:lang w:val="en-US"/>
        </w:rPr>
        <w:t>Business</w:t>
      </w:r>
      <w:r w:rsidRPr="003C613C">
        <w:rPr>
          <w:rFonts w:ascii="Times New Roman" w:hAnsi="Times New Roman" w:cs="Times New Roman"/>
          <w:sz w:val="24"/>
          <w:szCs w:val="24"/>
          <w:lang w:val="en-US"/>
        </w:rPr>
        <w:t xml:space="preserve"> </w:t>
      </w:r>
      <w:r w:rsidRPr="003C613C">
        <w:rPr>
          <w:rFonts w:ascii="Times New Roman" w:hAnsi="Times New Roman" w:cs="Times New Roman"/>
          <w:b/>
          <w:bCs/>
          <w:sz w:val="24"/>
          <w:szCs w:val="24"/>
          <w:lang w:val="en-US"/>
        </w:rPr>
        <w:t>Context</w:t>
      </w:r>
      <w:r w:rsidRPr="003C613C">
        <w:rPr>
          <w:rFonts w:ascii="Times New Roman" w:hAnsi="Times New Roman" w:cs="Times New Roman"/>
          <w:sz w:val="24"/>
          <w:szCs w:val="24"/>
          <w:lang w:val="en-US"/>
        </w:rPr>
        <w:t>: Provides critical date range information needed for tool booking and availability checks.</w:t>
      </w:r>
    </w:p>
    <w:p w14:paraId="1141DFE3" w14:textId="77777777" w:rsidR="003C613C" w:rsidRPr="003C613C" w:rsidRDefault="003C613C" w:rsidP="004603A9">
      <w:pPr>
        <w:numPr>
          <w:ilvl w:val="1"/>
          <w:numId w:val="74"/>
        </w:numPr>
        <w:tabs>
          <w:tab w:val="clear" w:pos="1440"/>
        </w:tabs>
        <w:spacing w:before="100" w:beforeAutospacing="1" w:after="100" w:afterAutospacing="1" w:line="360" w:lineRule="auto"/>
        <w:ind w:left="426"/>
        <w:contextualSpacing w:val="0"/>
        <w:rPr>
          <w:rFonts w:ascii="Times New Roman" w:hAnsi="Times New Roman" w:cs="Times New Roman"/>
          <w:sz w:val="24"/>
          <w:szCs w:val="24"/>
          <w:lang w:val="en-US"/>
        </w:rPr>
      </w:pPr>
      <w:r w:rsidRPr="003C613C">
        <w:rPr>
          <w:rFonts w:ascii="Times New Roman" w:hAnsi="Times New Roman" w:cs="Times New Roman"/>
          <w:b/>
          <w:bCs/>
          <w:sz w:val="24"/>
          <w:szCs w:val="24"/>
          <w:lang w:val="en-US"/>
        </w:rPr>
        <w:t>Inputs</w:t>
      </w:r>
      <w:r w:rsidRPr="003C613C">
        <w:rPr>
          <w:rFonts w:ascii="Times New Roman" w:hAnsi="Times New Roman" w:cs="Times New Roman"/>
          <w:sz w:val="24"/>
          <w:szCs w:val="24"/>
          <w:lang w:val="en-US"/>
        </w:rPr>
        <w:t>: activityId (string) - The ID of the activity.</w:t>
      </w:r>
    </w:p>
    <w:p w14:paraId="2736C4C2" w14:textId="77777777" w:rsidR="003C613C" w:rsidRPr="003C613C" w:rsidRDefault="003C613C" w:rsidP="004603A9">
      <w:pPr>
        <w:numPr>
          <w:ilvl w:val="1"/>
          <w:numId w:val="74"/>
        </w:numPr>
        <w:tabs>
          <w:tab w:val="clear" w:pos="1440"/>
        </w:tabs>
        <w:spacing w:before="100" w:beforeAutospacing="1" w:after="100" w:afterAutospacing="1" w:line="360" w:lineRule="auto"/>
        <w:ind w:left="426"/>
        <w:contextualSpacing w:val="0"/>
        <w:rPr>
          <w:rFonts w:ascii="Times New Roman" w:hAnsi="Times New Roman" w:cs="Times New Roman"/>
          <w:sz w:val="24"/>
          <w:szCs w:val="24"/>
          <w:lang w:val="en-US"/>
        </w:rPr>
      </w:pPr>
      <w:r w:rsidRPr="003C613C">
        <w:rPr>
          <w:rFonts w:ascii="Times New Roman" w:hAnsi="Times New Roman" w:cs="Times New Roman"/>
          <w:b/>
          <w:bCs/>
          <w:sz w:val="24"/>
          <w:szCs w:val="24"/>
          <w:lang w:val="en-US"/>
        </w:rPr>
        <w:t>Outputs</w:t>
      </w:r>
      <w:r w:rsidRPr="003C613C">
        <w:rPr>
          <w:rFonts w:ascii="Times New Roman" w:hAnsi="Times New Roman" w:cs="Times New Roman"/>
          <w:sz w:val="24"/>
          <w:szCs w:val="24"/>
          <w:lang w:val="en-US"/>
        </w:rPr>
        <w:t>: Promise&lt;{ activityStart: Date, activityEnd: Date }&gt; - A promise resolving to an object containing activityStart and activityEnd as Date objects.</w:t>
      </w:r>
    </w:p>
    <w:p w14:paraId="7B271047" w14:textId="77777777" w:rsidR="003C613C" w:rsidRPr="003C613C" w:rsidRDefault="003C613C" w:rsidP="004603A9">
      <w:pPr>
        <w:numPr>
          <w:ilvl w:val="1"/>
          <w:numId w:val="74"/>
        </w:numPr>
        <w:tabs>
          <w:tab w:val="clear" w:pos="1440"/>
        </w:tabs>
        <w:spacing w:before="100" w:beforeAutospacing="1" w:after="100" w:afterAutospacing="1" w:line="360" w:lineRule="auto"/>
        <w:ind w:left="426"/>
        <w:contextualSpacing w:val="0"/>
        <w:rPr>
          <w:rFonts w:ascii="Times New Roman" w:hAnsi="Times New Roman" w:cs="Times New Roman"/>
          <w:sz w:val="24"/>
          <w:szCs w:val="24"/>
          <w:lang w:val="en-US"/>
        </w:rPr>
      </w:pPr>
      <w:r w:rsidRPr="003C613C">
        <w:rPr>
          <w:rFonts w:ascii="Times New Roman" w:hAnsi="Times New Roman" w:cs="Times New Roman"/>
          <w:b/>
          <w:bCs/>
          <w:sz w:val="24"/>
          <w:szCs w:val="24"/>
          <w:lang w:val="en-US"/>
        </w:rPr>
        <w:t>Dependencies</w:t>
      </w:r>
      <w:r w:rsidRPr="003C613C">
        <w:rPr>
          <w:rFonts w:ascii="Times New Roman" w:hAnsi="Times New Roman" w:cs="Times New Roman"/>
          <w:sz w:val="24"/>
          <w:szCs w:val="24"/>
          <w:lang w:val="en-US"/>
        </w:rPr>
        <w:t>: fetch, activityPlannedDates (mock data), _convertStringToDate (private helper).</w:t>
      </w:r>
    </w:p>
    <w:p w14:paraId="24A870C6" w14:textId="77777777" w:rsidR="003C613C" w:rsidRPr="003C613C" w:rsidRDefault="003C613C" w:rsidP="004603A9">
      <w:pPr>
        <w:numPr>
          <w:ilvl w:val="1"/>
          <w:numId w:val="74"/>
        </w:numPr>
        <w:tabs>
          <w:tab w:val="clear" w:pos="1440"/>
        </w:tabs>
        <w:spacing w:before="100" w:beforeAutospacing="1" w:after="100" w:afterAutospacing="1" w:line="360" w:lineRule="auto"/>
        <w:ind w:left="426"/>
        <w:contextualSpacing w:val="0"/>
        <w:rPr>
          <w:rFonts w:ascii="Times New Roman" w:hAnsi="Times New Roman" w:cs="Times New Roman"/>
          <w:sz w:val="24"/>
          <w:szCs w:val="24"/>
          <w:lang w:val="en-US"/>
        </w:rPr>
      </w:pPr>
      <w:r w:rsidRPr="003C613C">
        <w:rPr>
          <w:rFonts w:ascii="Times New Roman" w:hAnsi="Times New Roman" w:cs="Times New Roman"/>
          <w:b/>
          <w:bCs/>
          <w:sz w:val="24"/>
          <w:szCs w:val="24"/>
          <w:lang w:val="en-US"/>
        </w:rPr>
        <w:lastRenderedPageBreak/>
        <w:t>Implementation</w:t>
      </w:r>
      <w:r w:rsidRPr="003C613C">
        <w:rPr>
          <w:rFonts w:ascii="Times New Roman" w:hAnsi="Times New Roman" w:cs="Times New Roman"/>
          <w:sz w:val="24"/>
          <w:szCs w:val="24"/>
          <w:lang w:val="en-US"/>
        </w:rPr>
        <w:t xml:space="preserve"> </w:t>
      </w:r>
      <w:r w:rsidRPr="003C613C">
        <w:rPr>
          <w:rFonts w:ascii="Times New Roman" w:hAnsi="Times New Roman" w:cs="Times New Roman"/>
          <w:b/>
          <w:bCs/>
          <w:sz w:val="24"/>
          <w:szCs w:val="24"/>
          <w:lang w:val="en-US"/>
        </w:rPr>
        <w:t>Details</w:t>
      </w:r>
      <w:r w:rsidRPr="003C613C">
        <w:rPr>
          <w:rFonts w:ascii="Times New Roman" w:hAnsi="Times New Roman" w:cs="Times New Roman"/>
          <w:sz w:val="24"/>
          <w:szCs w:val="24"/>
          <w:lang w:val="en-US"/>
        </w:rPr>
        <w:t>:</w:t>
      </w:r>
    </w:p>
    <w:p w14:paraId="6CFB34DE" w14:textId="77777777" w:rsidR="003C613C" w:rsidRPr="003C613C" w:rsidRDefault="003C613C" w:rsidP="004603A9">
      <w:pPr>
        <w:numPr>
          <w:ilvl w:val="1"/>
          <w:numId w:val="74"/>
        </w:numPr>
        <w:tabs>
          <w:tab w:val="clear" w:pos="1440"/>
        </w:tabs>
        <w:spacing w:before="100" w:beforeAutospacing="1" w:after="100" w:afterAutospacing="1" w:line="360" w:lineRule="auto"/>
        <w:contextualSpacing w:val="0"/>
        <w:rPr>
          <w:rFonts w:ascii="Times New Roman" w:hAnsi="Times New Roman" w:cs="Times New Roman"/>
          <w:sz w:val="24"/>
          <w:szCs w:val="24"/>
          <w:lang w:val="en-US"/>
        </w:rPr>
      </w:pPr>
      <w:r w:rsidRPr="003C613C">
        <w:rPr>
          <w:rFonts w:ascii="Times New Roman" w:hAnsi="Times New Roman" w:cs="Times New Roman"/>
          <w:sz w:val="24"/>
          <w:szCs w:val="24"/>
          <w:lang w:val="en-US"/>
        </w:rPr>
        <w:t>Queries the API for Activity dates using the provided activityId.</w:t>
      </w:r>
    </w:p>
    <w:p w14:paraId="7C2819C9" w14:textId="77777777" w:rsidR="003C613C" w:rsidRPr="003C613C" w:rsidRDefault="003C613C" w:rsidP="004603A9">
      <w:pPr>
        <w:numPr>
          <w:ilvl w:val="1"/>
          <w:numId w:val="74"/>
        </w:numPr>
        <w:tabs>
          <w:tab w:val="clear" w:pos="1440"/>
        </w:tabs>
        <w:spacing w:before="100" w:beforeAutospacing="1" w:after="100" w:afterAutospacing="1" w:line="360" w:lineRule="auto"/>
        <w:contextualSpacing w:val="0"/>
        <w:rPr>
          <w:rFonts w:ascii="Times New Roman" w:hAnsi="Times New Roman" w:cs="Times New Roman"/>
          <w:sz w:val="24"/>
          <w:szCs w:val="24"/>
          <w:lang w:val="en-US"/>
        </w:rPr>
      </w:pPr>
      <w:r w:rsidRPr="003C613C">
        <w:rPr>
          <w:rFonts w:ascii="Times New Roman" w:hAnsi="Times New Roman" w:cs="Times New Roman"/>
          <w:sz w:val="24"/>
          <w:szCs w:val="24"/>
          <w:lang w:val="en-US"/>
        </w:rPr>
        <w:t>Falls back to activityPlannedDates mock data if the API call fails.</w:t>
      </w:r>
    </w:p>
    <w:p w14:paraId="29723F03" w14:textId="77777777" w:rsidR="003C613C" w:rsidRPr="003C613C" w:rsidRDefault="003C613C" w:rsidP="004603A9">
      <w:pPr>
        <w:numPr>
          <w:ilvl w:val="1"/>
          <w:numId w:val="74"/>
        </w:numPr>
        <w:tabs>
          <w:tab w:val="clear" w:pos="1440"/>
        </w:tabs>
        <w:spacing w:before="100" w:beforeAutospacing="1" w:after="100" w:afterAutospacing="1" w:line="360" w:lineRule="auto"/>
        <w:contextualSpacing w:val="0"/>
        <w:rPr>
          <w:rFonts w:ascii="Times New Roman" w:hAnsi="Times New Roman" w:cs="Times New Roman"/>
          <w:sz w:val="24"/>
          <w:szCs w:val="24"/>
          <w:lang w:val="en-US"/>
        </w:rPr>
      </w:pPr>
      <w:r w:rsidRPr="003C613C">
        <w:rPr>
          <w:rFonts w:ascii="Times New Roman" w:hAnsi="Times New Roman" w:cs="Times New Roman"/>
          <w:sz w:val="24"/>
          <w:szCs w:val="24"/>
          <w:lang w:val="en-US"/>
        </w:rPr>
        <w:t>Uses _convertStringToDate to parse the string dates from the API/mock into Date objects.</w:t>
      </w:r>
    </w:p>
    <w:p w14:paraId="1EE82DD5" w14:textId="77777777" w:rsidR="003C613C" w:rsidRPr="003C613C" w:rsidRDefault="003C613C" w:rsidP="004603A9">
      <w:pPr>
        <w:numPr>
          <w:ilvl w:val="1"/>
          <w:numId w:val="74"/>
        </w:numPr>
        <w:tabs>
          <w:tab w:val="clear" w:pos="1440"/>
        </w:tabs>
        <w:spacing w:before="100" w:beforeAutospacing="1" w:after="100" w:afterAutospacing="1" w:line="360" w:lineRule="auto"/>
        <w:ind w:left="426"/>
        <w:contextualSpacing w:val="0"/>
        <w:rPr>
          <w:rFonts w:ascii="Times New Roman" w:hAnsi="Times New Roman" w:cs="Times New Roman"/>
          <w:sz w:val="24"/>
          <w:szCs w:val="24"/>
          <w:lang w:val="en-US"/>
        </w:rPr>
      </w:pPr>
      <w:r w:rsidRPr="003C613C">
        <w:rPr>
          <w:rFonts w:ascii="Times New Roman" w:hAnsi="Times New Roman" w:cs="Times New Roman"/>
          <w:b/>
          <w:bCs/>
          <w:sz w:val="24"/>
          <w:szCs w:val="24"/>
          <w:lang w:val="en-US"/>
        </w:rPr>
        <w:t>Error</w:t>
      </w:r>
      <w:r w:rsidRPr="003C613C">
        <w:rPr>
          <w:rFonts w:ascii="Times New Roman" w:hAnsi="Times New Roman" w:cs="Times New Roman"/>
          <w:sz w:val="24"/>
          <w:szCs w:val="24"/>
          <w:lang w:val="en-US"/>
        </w:rPr>
        <w:t xml:space="preserve"> </w:t>
      </w:r>
      <w:r w:rsidRPr="003C613C">
        <w:rPr>
          <w:rFonts w:ascii="Times New Roman" w:hAnsi="Times New Roman" w:cs="Times New Roman"/>
          <w:b/>
          <w:bCs/>
          <w:sz w:val="24"/>
          <w:szCs w:val="24"/>
          <w:lang w:val="en-US"/>
        </w:rPr>
        <w:t>Handling</w:t>
      </w:r>
      <w:r w:rsidRPr="003C613C">
        <w:rPr>
          <w:rFonts w:ascii="Times New Roman" w:hAnsi="Times New Roman" w:cs="Times New Roman"/>
          <w:sz w:val="24"/>
          <w:szCs w:val="24"/>
          <w:lang w:val="en-US"/>
        </w:rPr>
        <w:t>: Falls back to mock data.</w:t>
      </w:r>
    </w:p>
    <w:p w14:paraId="178FA94B" w14:textId="77777777" w:rsidR="00146B9B" w:rsidRPr="004603A9" w:rsidRDefault="00000000" w:rsidP="004603A9">
      <w:pPr>
        <w:pStyle w:val="Heading3"/>
        <w:spacing w:line="360" w:lineRule="auto"/>
        <w:rPr>
          <w:rFonts w:ascii="Times New Roman" w:hAnsi="Times New Roman" w:cs="Times New Roman"/>
          <w:sz w:val="24"/>
          <w:szCs w:val="24"/>
        </w:rPr>
      </w:pPr>
      <w:bookmarkStart w:id="17" w:name="_Toc225422685"/>
      <w:r w:rsidRPr="004603A9">
        <w:rPr>
          <w:rFonts w:ascii="Times New Roman" w:hAnsi="Times New Roman" w:cs="Times New Roman"/>
          <w:sz w:val="24"/>
          <w:szCs w:val="24"/>
        </w:rPr>
        <w:t>`setBookedTools(combinedTools: CombinedTools, activityStart: Date, activityEnd: Date, activity: string): Promise&lt;CombinedTools&gt;`</w:t>
      </w:r>
      <w:bookmarkEnd w:id="17"/>
    </w:p>
    <w:p w14:paraId="0CD358EE" w14:textId="77777777" w:rsidR="00AA2068" w:rsidRPr="00AA2068" w:rsidRDefault="00AA2068" w:rsidP="004603A9">
      <w:pPr>
        <w:numPr>
          <w:ilvl w:val="0"/>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b/>
          <w:bCs/>
          <w:sz w:val="24"/>
          <w:szCs w:val="24"/>
          <w:lang w:val="en-US"/>
        </w:rPr>
        <w:t>Purpose</w:t>
      </w:r>
      <w:r w:rsidRPr="00AA2068">
        <w:rPr>
          <w:rFonts w:ascii="Times New Roman" w:hAnsi="Times New Roman" w:cs="Times New Roman"/>
          <w:sz w:val="24"/>
          <w:szCs w:val="24"/>
          <w:lang w:val="en-US"/>
        </w:rPr>
        <w:t>: Determines which serialized tools within a CombinedTools structure are already booked for a given activity's time frame.</w:t>
      </w:r>
    </w:p>
    <w:p w14:paraId="230762D4" w14:textId="77777777" w:rsidR="00AA2068" w:rsidRPr="00AA2068" w:rsidRDefault="00AA2068" w:rsidP="004603A9">
      <w:pPr>
        <w:numPr>
          <w:ilvl w:val="0"/>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b/>
          <w:bCs/>
          <w:sz w:val="24"/>
          <w:szCs w:val="24"/>
          <w:lang w:val="en-US"/>
        </w:rPr>
        <w:t>Business</w:t>
      </w:r>
      <w:r w:rsidRPr="00AA2068">
        <w:rPr>
          <w:rFonts w:ascii="Times New Roman" w:hAnsi="Times New Roman" w:cs="Times New Roman"/>
          <w:sz w:val="24"/>
          <w:szCs w:val="24"/>
          <w:lang w:val="en-US"/>
        </w:rPr>
        <w:t xml:space="preserve"> </w:t>
      </w:r>
      <w:r w:rsidRPr="00AA2068">
        <w:rPr>
          <w:rFonts w:ascii="Times New Roman" w:hAnsi="Times New Roman" w:cs="Times New Roman"/>
          <w:b/>
          <w:bCs/>
          <w:sz w:val="24"/>
          <w:szCs w:val="24"/>
          <w:lang w:val="en-US"/>
        </w:rPr>
        <w:t>Context</w:t>
      </w:r>
      <w:r w:rsidRPr="00AA2068">
        <w:rPr>
          <w:rFonts w:ascii="Times New Roman" w:hAnsi="Times New Roman" w:cs="Times New Roman"/>
          <w:sz w:val="24"/>
          <w:szCs w:val="24"/>
          <w:lang w:val="en-US"/>
        </w:rPr>
        <w:t>: Crucial for presenting the current booking status of tools to the user, preventing double bookings, and enabling appropriate UI actions (e.g., "Reserve" vs. "Cancel Booking").</w:t>
      </w:r>
    </w:p>
    <w:p w14:paraId="6D67139D" w14:textId="77777777" w:rsidR="00AA2068" w:rsidRPr="00AA2068" w:rsidRDefault="00AA2068" w:rsidP="004603A9">
      <w:pPr>
        <w:numPr>
          <w:ilvl w:val="0"/>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b/>
          <w:bCs/>
          <w:sz w:val="24"/>
          <w:szCs w:val="24"/>
          <w:lang w:val="en-US"/>
        </w:rPr>
        <w:t>Inputs</w:t>
      </w:r>
      <w:r w:rsidRPr="00AA2068">
        <w:rPr>
          <w:rFonts w:ascii="Times New Roman" w:hAnsi="Times New Roman" w:cs="Times New Roman"/>
          <w:sz w:val="24"/>
          <w:szCs w:val="24"/>
          <w:lang w:val="en-US"/>
        </w:rPr>
        <w:t>:</w:t>
      </w:r>
    </w:p>
    <w:p w14:paraId="26685B82" w14:textId="77777777"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combinedTools (CombinedTools) - The combined generic and serialized tool data.</w:t>
      </w:r>
    </w:p>
    <w:p w14:paraId="0C8B4C3E" w14:textId="77777777"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activityStart (Date) - The start date/time of the activity.</w:t>
      </w:r>
    </w:p>
    <w:p w14:paraId="56F89AF9" w14:textId="77777777"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activityEnd (Date) - The end date/time of the activity.</w:t>
      </w:r>
    </w:p>
    <w:p w14:paraId="1A5E21FE" w14:textId="77777777"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activity (string) - The ID of the activity.</w:t>
      </w:r>
    </w:p>
    <w:p w14:paraId="284AD774" w14:textId="77777777" w:rsidR="00AA2068" w:rsidRPr="00AA2068" w:rsidRDefault="00AA2068" w:rsidP="004603A9">
      <w:pPr>
        <w:numPr>
          <w:ilvl w:val="0"/>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b/>
          <w:bCs/>
          <w:sz w:val="24"/>
          <w:szCs w:val="24"/>
          <w:lang w:val="en-US"/>
        </w:rPr>
        <w:t>Outputs</w:t>
      </w:r>
      <w:r w:rsidRPr="00AA2068">
        <w:rPr>
          <w:rFonts w:ascii="Times New Roman" w:hAnsi="Times New Roman" w:cs="Times New Roman"/>
          <w:sz w:val="24"/>
          <w:szCs w:val="24"/>
          <w:lang w:val="en-US"/>
        </w:rPr>
        <w:t>: Promise&lt;CombinedTools&gt; - A promise resolving to the CombinedTools structure with an added isBooked flag and toolAssignmentId for each serialized tool.</w:t>
      </w:r>
    </w:p>
    <w:p w14:paraId="5D6011B4" w14:textId="77777777" w:rsidR="00AA2068" w:rsidRPr="004603A9" w:rsidRDefault="00AA2068" w:rsidP="004603A9">
      <w:pPr>
        <w:numPr>
          <w:ilvl w:val="0"/>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b/>
          <w:bCs/>
          <w:sz w:val="24"/>
          <w:szCs w:val="24"/>
          <w:lang w:val="en-US"/>
        </w:rPr>
        <w:t>Dependencies</w:t>
      </w:r>
      <w:r w:rsidRPr="00AA2068">
        <w:rPr>
          <w:rFonts w:ascii="Times New Roman" w:hAnsi="Times New Roman" w:cs="Times New Roman"/>
          <w:sz w:val="24"/>
          <w:szCs w:val="24"/>
          <w:lang w:val="en-US"/>
        </w:rPr>
        <w:t>:</w:t>
      </w:r>
    </w:p>
    <w:p w14:paraId="530AE3B6" w14:textId="77777777" w:rsidR="00AA2068" w:rsidRPr="004603A9"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fetch,</w:t>
      </w:r>
    </w:p>
    <w:p w14:paraId="5B417EB1" w14:textId="77777777" w:rsidR="00AA2068" w:rsidRPr="004603A9"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EquipmentBookings (type),</w:t>
      </w:r>
    </w:p>
    <w:p w14:paraId="4D8FAA5D" w14:textId="77777777" w:rsidR="00AA2068" w:rsidRPr="004603A9"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equipmentBookings (mock data),</w:t>
      </w:r>
    </w:p>
    <w:p w14:paraId="5A38503C" w14:textId="55342C2D"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_convertStringToDate (private helper).</w:t>
      </w:r>
    </w:p>
    <w:p w14:paraId="3D6AF87F" w14:textId="77777777" w:rsidR="00AA2068" w:rsidRPr="00AA2068" w:rsidRDefault="00AA2068" w:rsidP="004603A9">
      <w:pPr>
        <w:numPr>
          <w:ilvl w:val="0"/>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b/>
          <w:bCs/>
          <w:sz w:val="24"/>
          <w:szCs w:val="24"/>
          <w:lang w:val="en-US"/>
        </w:rPr>
        <w:t>Implementation</w:t>
      </w:r>
      <w:r w:rsidRPr="00AA2068">
        <w:rPr>
          <w:rFonts w:ascii="Times New Roman" w:hAnsi="Times New Roman" w:cs="Times New Roman"/>
          <w:sz w:val="24"/>
          <w:szCs w:val="24"/>
          <w:lang w:val="en-US"/>
        </w:rPr>
        <w:t xml:space="preserve"> </w:t>
      </w:r>
      <w:r w:rsidRPr="00AA2068">
        <w:rPr>
          <w:rFonts w:ascii="Times New Roman" w:hAnsi="Times New Roman" w:cs="Times New Roman"/>
          <w:b/>
          <w:bCs/>
          <w:sz w:val="24"/>
          <w:szCs w:val="24"/>
          <w:lang w:val="en-US"/>
        </w:rPr>
        <w:t>Details</w:t>
      </w:r>
      <w:r w:rsidRPr="00AA2068">
        <w:rPr>
          <w:rFonts w:ascii="Times New Roman" w:hAnsi="Times New Roman" w:cs="Times New Roman"/>
          <w:sz w:val="24"/>
          <w:szCs w:val="24"/>
          <w:lang w:val="en-US"/>
        </w:rPr>
        <w:t>:</w:t>
      </w:r>
    </w:p>
    <w:p w14:paraId="4BCBECCA" w14:textId="77777777"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Extracts all equipment IDs from the combinedTools to query for existing ToolAssignment records for the specific activity, filtering by equipment ID and status='BOOKED'.</w:t>
      </w:r>
    </w:p>
    <w:p w14:paraId="6947D440" w14:textId="77777777"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Uses mock data (equipmentBookings) as a fallback if the booking API call fails.</w:t>
      </w:r>
    </w:p>
    <w:p w14:paraId="03A69769" w14:textId="77777777"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t>Iterates through each serialized tool and checks if its booking period overlaps with the activity's period and if it exists in the fetched bookings.</w:t>
      </w:r>
    </w:p>
    <w:p w14:paraId="290B49CC" w14:textId="77777777" w:rsidR="00AA2068" w:rsidRPr="00AA2068" w:rsidRDefault="00AA2068" w:rsidP="004603A9">
      <w:pPr>
        <w:numPr>
          <w:ilvl w:val="1"/>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sz w:val="24"/>
          <w:szCs w:val="24"/>
          <w:lang w:val="en-US"/>
        </w:rPr>
        <w:lastRenderedPageBreak/>
        <w:t>Adds isBooked (boolean) and toolAssignmentId (string) properties to each serialized tool object.</w:t>
      </w:r>
    </w:p>
    <w:p w14:paraId="311AE8DB" w14:textId="77777777" w:rsidR="00AA2068" w:rsidRPr="00AA2068" w:rsidRDefault="00AA2068" w:rsidP="004603A9">
      <w:pPr>
        <w:numPr>
          <w:ilvl w:val="0"/>
          <w:numId w:val="76"/>
        </w:numPr>
        <w:spacing w:before="100" w:beforeAutospacing="1" w:after="100" w:afterAutospacing="1" w:line="360" w:lineRule="auto"/>
        <w:contextualSpacing w:val="0"/>
        <w:rPr>
          <w:rFonts w:ascii="Times New Roman" w:hAnsi="Times New Roman" w:cs="Times New Roman"/>
          <w:sz w:val="24"/>
          <w:szCs w:val="24"/>
          <w:lang w:val="en-US"/>
        </w:rPr>
      </w:pPr>
      <w:r w:rsidRPr="00AA2068">
        <w:rPr>
          <w:rFonts w:ascii="Times New Roman" w:hAnsi="Times New Roman" w:cs="Times New Roman"/>
          <w:b/>
          <w:bCs/>
          <w:sz w:val="24"/>
          <w:szCs w:val="24"/>
          <w:lang w:val="en-US"/>
        </w:rPr>
        <w:t>Error</w:t>
      </w:r>
      <w:r w:rsidRPr="00AA2068">
        <w:rPr>
          <w:rFonts w:ascii="Times New Roman" w:hAnsi="Times New Roman" w:cs="Times New Roman"/>
          <w:sz w:val="24"/>
          <w:szCs w:val="24"/>
          <w:lang w:val="en-US"/>
        </w:rPr>
        <w:t xml:space="preserve"> </w:t>
      </w:r>
      <w:r w:rsidRPr="00AA2068">
        <w:rPr>
          <w:rFonts w:ascii="Times New Roman" w:hAnsi="Times New Roman" w:cs="Times New Roman"/>
          <w:b/>
          <w:bCs/>
          <w:sz w:val="24"/>
          <w:szCs w:val="24"/>
          <w:lang w:val="en-US"/>
        </w:rPr>
        <w:t>Handling</w:t>
      </w:r>
      <w:r w:rsidRPr="00AA2068">
        <w:rPr>
          <w:rFonts w:ascii="Times New Roman" w:hAnsi="Times New Roman" w:cs="Times New Roman"/>
          <w:sz w:val="24"/>
          <w:szCs w:val="24"/>
          <w:lang w:val="en-US"/>
        </w:rPr>
        <w:t>: Falls back to mock data.</w:t>
      </w:r>
    </w:p>
    <w:p w14:paraId="2DE18AC7" w14:textId="77777777" w:rsidR="00146B9B" w:rsidRPr="004603A9" w:rsidRDefault="00146B9B" w:rsidP="004603A9">
      <w:pPr>
        <w:spacing w:line="360" w:lineRule="auto"/>
        <w:rPr>
          <w:rFonts w:ascii="Times New Roman" w:hAnsi="Times New Roman" w:cs="Times New Roman"/>
          <w:sz w:val="24"/>
          <w:szCs w:val="24"/>
          <w:lang w:val="en-US"/>
        </w:rPr>
      </w:pPr>
    </w:p>
    <w:p w14:paraId="4095C91D" w14:textId="77777777" w:rsidR="00146B9B" w:rsidRPr="004603A9" w:rsidRDefault="00000000" w:rsidP="004603A9">
      <w:pPr>
        <w:pStyle w:val="Heading3"/>
        <w:spacing w:line="360" w:lineRule="auto"/>
        <w:rPr>
          <w:rFonts w:ascii="Times New Roman" w:hAnsi="Times New Roman" w:cs="Times New Roman"/>
          <w:sz w:val="24"/>
          <w:szCs w:val="24"/>
        </w:rPr>
      </w:pPr>
      <w:bookmarkStart w:id="18" w:name="_Toc225422686"/>
      <w:r w:rsidRPr="004603A9">
        <w:rPr>
          <w:rFonts w:ascii="Times New Roman" w:hAnsi="Times New Roman" w:cs="Times New Roman"/>
          <w:sz w:val="24"/>
          <w:szCs w:val="24"/>
        </w:rPr>
        <w:t>`getMarkBookedToolsCount(markBookedTools: CombinedTools): number`</w:t>
      </w:r>
      <w:bookmarkEnd w:id="18"/>
    </w:p>
    <w:p w14:paraId="30BDE396" w14:textId="77777777" w:rsidR="00051036" w:rsidRPr="00051036" w:rsidRDefault="00051036" w:rsidP="004603A9">
      <w:pPr>
        <w:numPr>
          <w:ilvl w:val="0"/>
          <w:numId w:val="77"/>
        </w:numPr>
        <w:spacing w:before="100" w:beforeAutospacing="1" w:after="100" w:afterAutospacing="1" w:line="360" w:lineRule="auto"/>
        <w:contextualSpacing w:val="0"/>
        <w:rPr>
          <w:rFonts w:ascii="Times New Roman" w:hAnsi="Times New Roman" w:cs="Times New Roman"/>
          <w:sz w:val="24"/>
          <w:szCs w:val="24"/>
          <w:lang w:val="en-US"/>
        </w:rPr>
      </w:pPr>
      <w:r w:rsidRPr="00051036">
        <w:rPr>
          <w:rFonts w:ascii="Times New Roman" w:hAnsi="Times New Roman" w:cs="Times New Roman"/>
          <w:b/>
          <w:bCs/>
          <w:sz w:val="24"/>
          <w:szCs w:val="24"/>
          <w:lang w:val="en-US"/>
        </w:rPr>
        <w:t>Purpose</w:t>
      </w:r>
      <w:r w:rsidRPr="00051036">
        <w:rPr>
          <w:rFonts w:ascii="Times New Roman" w:hAnsi="Times New Roman" w:cs="Times New Roman"/>
          <w:sz w:val="24"/>
          <w:szCs w:val="24"/>
          <w:lang w:val="en-US"/>
        </w:rPr>
        <w:t>: Calculates the total number of serialized tools across all generic tools in a CombinedTools structure.</w:t>
      </w:r>
    </w:p>
    <w:p w14:paraId="7FD0CBDA" w14:textId="77777777" w:rsidR="00051036" w:rsidRPr="00051036" w:rsidRDefault="00051036" w:rsidP="004603A9">
      <w:pPr>
        <w:numPr>
          <w:ilvl w:val="0"/>
          <w:numId w:val="77"/>
        </w:numPr>
        <w:spacing w:before="100" w:beforeAutospacing="1" w:after="100" w:afterAutospacing="1" w:line="360" w:lineRule="auto"/>
        <w:contextualSpacing w:val="0"/>
        <w:rPr>
          <w:rFonts w:ascii="Times New Roman" w:hAnsi="Times New Roman" w:cs="Times New Roman"/>
          <w:sz w:val="24"/>
          <w:szCs w:val="24"/>
          <w:lang w:val="en-US"/>
        </w:rPr>
      </w:pPr>
      <w:r w:rsidRPr="00051036">
        <w:rPr>
          <w:rFonts w:ascii="Times New Roman" w:hAnsi="Times New Roman" w:cs="Times New Roman"/>
          <w:b/>
          <w:bCs/>
          <w:sz w:val="24"/>
          <w:szCs w:val="24"/>
          <w:lang w:val="en-US"/>
        </w:rPr>
        <w:t>Business</w:t>
      </w:r>
      <w:r w:rsidRPr="00051036">
        <w:rPr>
          <w:rFonts w:ascii="Times New Roman" w:hAnsi="Times New Roman" w:cs="Times New Roman"/>
          <w:sz w:val="24"/>
          <w:szCs w:val="24"/>
          <w:lang w:val="en-US"/>
        </w:rPr>
        <w:t xml:space="preserve"> </w:t>
      </w:r>
      <w:r w:rsidRPr="00051036">
        <w:rPr>
          <w:rFonts w:ascii="Times New Roman" w:hAnsi="Times New Roman" w:cs="Times New Roman"/>
          <w:b/>
          <w:bCs/>
          <w:sz w:val="24"/>
          <w:szCs w:val="24"/>
          <w:lang w:val="en-US"/>
        </w:rPr>
        <w:t>Context</w:t>
      </w:r>
      <w:r w:rsidRPr="00051036">
        <w:rPr>
          <w:rFonts w:ascii="Times New Roman" w:hAnsi="Times New Roman" w:cs="Times New Roman"/>
          <w:sz w:val="24"/>
          <w:szCs w:val="24"/>
          <w:lang w:val="en-US"/>
        </w:rPr>
        <w:t>: Provides a simple count of all individual serialized tools being managed, potentially for display or internal metrics.</w:t>
      </w:r>
    </w:p>
    <w:p w14:paraId="08296CA6" w14:textId="77777777" w:rsidR="00051036" w:rsidRPr="00051036" w:rsidRDefault="00051036" w:rsidP="004603A9">
      <w:pPr>
        <w:numPr>
          <w:ilvl w:val="0"/>
          <w:numId w:val="77"/>
        </w:numPr>
        <w:spacing w:before="100" w:beforeAutospacing="1" w:after="100" w:afterAutospacing="1" w:line="360" w:lineRule="auto"/>
        <w:contextualSpacing w:val="0"/>
        <w:rPr>
          <w:rFonts w:ascii="Times New Roman" w:hAnsi="Times New Roman" w:cs="Times New Roman"/>
          <w:sz w:val="24"/>
          <w:szCs w:val="24"/>
          <w:lang w:val="en-US"/>
        </w:rPr>
      </w:pPr>
      <w:r w:rsidRPr="00051036">
        <w:rPr>
          <w:rFonts w:ascii="Times New Roman" w:hAnsi="Times New Roman" w:cs="Times New Roman"/>
          <w:b/>
          <w:bCs/>
          <w:sz w:val="24"/>
          <w:szCs w:val="24"/>
          <w:lang w:val="en-US"/>
        </w:rPr>
        <w:t>Inputs</w:t>
      </w:r>
      <w:r w:rsidRPr="00051036">
        <w:rPr>
          <w:rFonts w:ascii="Times New Roman" w:hAnsi="Times New Roman" w:cs="Times New Roman"/>
          <w:sz w:val="24"/>
          <w:szCs w:val="24"/>
          <w:lang w:val="en-US"/>
        </w:rPr>
        <w:t>: markBookedTools (CombinedTools) - The combined tool data.</w:t>
      </w:r>
    </w:p>
    <w:p w14:paraId="3839D8EC" w14:textId="77777777" w:rsidR="00051036" w:rsidRPr="00051036" w:rsidRDefault="00051036" w:rsidP="004603A9">
      <w:pPr>
        <w:numPr>
          <w:ilvl w:val="0"/>
          <w:numId w:val="77"/>
        </w:numPr>
        <w:spacing w:before="100" w:beforeAutospacing="1" w:after="100" w:afterAutospacing="1" w:line="360" w:lineRule="auto"/>
        <w:contextualSpacing w:val="0"/>
        <w:rPr>
          <w:rFonts w:ascii="Times New Roman" w:hAnsi="Times New Roman" w:cs="Times New Roman"/>
          <w:sz w:val="24"/>
          <w:szCs w:val="24"/>
          <w:lang w:val="en-US"/>
        </w:rPr>
      </w:pPr>
      <w:r w:rsidRPr="00051036">
        <w:rPr>
          <w:rFonts w:ascii="Times New Roman" w:hAnsi="Times New Roman" w:cs="Times New Roman"/>
          <w:b/>
          <w:bCs/>
          <w:sz w:val="24"/>
          <w:szCs w:val="24"/>
          <w:lang w:val="en-US"/>
        </w:rPr>
        <w:t>Outputs</w:t>
      </w:r>
      <w:r w:rsidRPr="00051036">
        <w:rPr>
          <w:rFonts w:ascii="Times New Roman" w:hAnsi="Times New Roman" w:cs="Times New Roman"/>
          <w:sz w:val="24"/>
          <w:szCs w:val="24"/>
          <w:lang w:val="en-US"/>
        </w:rPr>
        <w:t>: number - The total count of serialized tools.</w:t>
      </w:r>
    </w:p>
    <w:p w14:paraId="1E43AD8D" w14:textId="77777777" w:rsidR="00051036" w:rsidRPr="00051036" w:rsidRDefault="00051036" w:rsidP="004603A9">
      <w:pPr>
        <w:numPr>
          <w:ilvl w:val="0"/>
          <w:numId w:val="77"/>
        </w:numPr>
        <w:spacing w:before="100" w:beforeAutospacing="1" w:after="100" w:afterAutospacing="1" w:line="360" w:lineRule="auto"/>
        <w:contextualSpacing w:val="0"/>
        <w:rPr>
          <w:rFonts w:ascii="Times New Roman" w:hAnsi="Times New Roman" w:cs="Times New Roman"/>
          <w:sz w:val="24"/>
          <w:szCs w:val="24"/>
          <w:lang w:val="en-US"/>
        </w:rPr>
      </w:pPr>
      <w:r w:rsidRPr="00051036">
        <w:rPr>
          <w:rFonts w:ascii="Times New Roman" w:hAnsi="Times New Roman" w:cs="Times New Roman"/>
          <w:b/>
          <w:bCs/>
          <w:sz w:val="24"/>
          <w:szCs w:val="24"/>
          <w:lang w:val="en-US"/>
        </w:rPr>
        <w:t>Dependencies</w:t>
      </w:r>
      <w:r w:rsidRPr="00051036">
        <w:rPr>
          <w:rFonts w:ascii="Times New Roman" w:hAnsi="Times New Roman" w:cs="Times New Roman"/>
          <w:sz w:val="24"/>
          <w:szCs w:val="24"/>
          <w:lang w:val="en-US"/>
        </w:rPr>
        <w:t>: CombinedTools (type).</w:t>
      </w:r>
    </w:p>
    <w:p w14:paraId="2565CF91" w14:textId="77777777" w:rsidR="00051036" w:rsidRPr="00051036" w:rsidRDefault="00051036" w:rsidP="004603A9">
      <w:pPr>
        <w:numPr>
          <w:ilvl w:val="0"/>
          <w:numId w:val="77"/>
        </w:numPr>
        <w:spacing w:before="100" w:beforeAutospacing="1" w:after="100" w:afterAutospacing="1" w:line="360" w:lineRule="auto"/>
        <w:contextualSpacing w:val="0"/>
        <w:rPr>
          <w:rFonts w:ascii="Times New Roman" w:hAnsi="Times New Roman" w:cs="Times New Roman"/>
          <w:sz w:val="24"/>
          <w:szCs w:val="24"/>
          <w:lang w:val="en-US"/>
        </w:rPr>
      </w:pPr>
      <w:r w:rsidRPr="00051036">
        <w:rPr>
          <w:rFonts w:ascii="Times New Roman" w:hAnsi="Times New Roman" w:cs="Times New Roman"/>
          <w:b/>
          <w:bCs/>
          <w:sz w:val="24"/>
          <w:szCs w:val="24"/>
          <w:lang w:val="en-US"/>
        </w:rPr>
        <w:t>Implementation</w:t>
      </w:r>
      <w:r w:rsidRPr="00051036">
        <w:rPr>
          <w:rFonts w:ascii="Times New Roman" w:hAnsi="Times New Roman" w:cs="Times New Roman"/>
          <w:sz w:val="24"/>
          <w:szCs w:val="24"/>
          <w:lang w:val="en-US"/>
        </w:rPr>
        <w:t xml:space="preserve"> </w:t>
      </w:r>
      <w:r w:rsidRPr="00051036">
        <w:rPr>
          <w:rFonts w:ascii="Times New Roman" w:hAnsi="Times New Roman" w:cs="Times New Roman"/>
          <w:b/>
          <w:bCs/>
          <w:sz w:val="24"/>
          <w:szCs w:val="24"/>
          <w:lang w:val="en-US"/>
        </w:rPr>
        <w:t>Details</w:t>
      </w:r>
      <w:r w:rsidRPr="00051036">
        <w:rPr>
          <w:rFonts w:ascii="Times New Roman" w:hAnsi="Times New Roman" w:cs="Times New Roman"/>
          <w:sz w:val="24"/>
          <w:szCs w:val="24"/>
          <w:lang w:val="en-US"/>
        </w:rPr>
        <w:t>: Uses reduce to sum the data array length (number of serialized tools) for each generic tool.</w:t>
      </w:r>
    </w:p>
    <w:p w14:paraId="4DD8C33E" w14:textId="77777777" w:rsidR="00051036" w:rsidRPr="00051036" w:rsidRDefault="00051036" w:rsidP="004603A9">
      <w:pPr>
        <w:numPr>
          <w:ilvl w:val="0"/>
          <w:numId w:val="77"/>
        </w:numPr>
        <w:spacing w:before="100" w:beforeAutospacing="1" w:after="100" w:afterAutospacing="1" w:line="360" w:lineRule="auto"/>
        <w:contextualSpacing w:val="0"/>
        <w:rPr>
          <w:rFonts w:ascii="Times New Roman" w:hAnsi="Times New Roman" w:cs="Times New Roman"/>
          <w:sz w:val="24"/>
          <w:szCs w:val="24"/>
          <w:lang w:val="en-US"/>
        </w:rPr>
      </w:pPr>
      <w:r w:rsidRPr="00051036">
        <w:rPr>
          <w:rFonts w:ascii="Times New Roman" w:hAnsi="Times New Roman" w:cs="Times New Roman"/>
          <w:b/>
          <w:bCs/>
          <w:sz w:val="24"/>
          <w:szCs w:val="24"/>
          <w:lang w:val="en-US"/>
        </w:rPr>
        <w:t>Error</w:t>
      </w:r>
      <w:r w:rsidRPr="00051036">
        <w:rPr>
          <w:rFonts w:ascii="Times New Roman" w:hAnsi="Times New Roman" w:cs="Times New Roman"/>
          <w:sz w:val="24"/>
          <w:szCs w:val="24"/>
          <w:lang w:val="en-US"/>
        </w:rPr>
        <w:t xml:space="preserve"> </w:t>
      </w:r>
      <w:r w:rsidRPr="00051036">
        <w:rPr>
          <w:rFonts w:ascii="Times New Roman" w:hAnsi="Times New Roman" w:cs="Times New Roman"/>
          <w:b/>
          <w:bCs/>
          <w:sz w:val="24"/>
          <w:szCs w:val="24"/>
          <w:lang w:val="en-US"/>
        </w:rPr>
        <w:t>Handling</w:t>
      </w:r>
      <w:r w:rsidRPr="00051036">
        <w:rPr>
          <w:rFonts w:ascii="Times New Roman" w:hAnsi="Times New Roman" w:cs="Times New Roman"/>
          <w:sz w:val="24"/>
          <w:szCs w:val="24"/>
          <w:lang w:val="en-US"/>
        </w:rPr>
        <w:t>: None.</w:t>
      </w:r>
    </w:p>
    <w:p w14:paraId="2AA47B35" w14:textId="77777777" w:rsidR="00146B9B" w:rsidRPr="004603A9" w:rsidRDefault="00000000" w:rsidP="004603A9">
      <w:pPr>
        <w:pStyle w:val="Heading3"/>
        <w:spacing w:line="360" w:lineRule="auto"/>
        <w:rPr>
          <w:rFonts w:ascii="Times New Roman" w:hAnsi="Times New Roman" w:cs="Times New Roman"/>
          <w:sz w:val="24"/>
          <w:szCs w:val="24"/>
        </w:rPr>
      </w:pPr>
      <w:bookmarkStart w:id="19" w:name="_Toc225422687"/>
      <w:r w:rsidRPr="004603A9">
        <w:rPr>
          <w:rFonts w:ascii="Times New Roman" w:hAnsi="Times New Roman" w:cs="Times New Roman"/>
          <w:sz w:val="24"/>
          <w:szCs w:val="24"/>
        </w:rPr>
        <w:t>`processToolAssignment(aSelectedData: GenericTool[], that: Controller, activityStart: Date, activityEnd: Date, activity: string): Promise&lt;string&gt;`</w:t>
      </w:r>
      <w:bookmarkEnd w:id="19"/>
    </w:p>
    <w:p w14:paraId="61430D70" w14:textId="77777777" w:rsidR="00A974B2" w:rsidRPr="00A974B2" w:rsidRDefault="00A974B2" w:rsidP="004603A9">
      <w:pPr>
        <w:numPr>
          <w:ilvl w:val="0"/>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b/>
          <w:bCs/>
          <w:sz w:val="24"/>
          <w:szCs w:val="24"/>
          <w:lang w:val="en-US"/>
        </w:rPr>
        <w:t>Purpose</w:t>
      </w:r>
      <w:r w:rsidRPr="00A974B2">
        <w:rPr>
          <w:rFonts w:ascii="Times New Roman" w:hAnsi="Times New Roman" w:cs="Times New Roman"/>
          <w:sz w:val="24"/>
          <w:szCs w:val="24"/>
          <w:lang w:val="en-US"/>
        </w:rPr>
        <w:t>: Creates new tool assignments for selected generic tools.</w:t>
      </w:r>
    </w:p>
    <w:p w14:paraId="6467699C" w14:textId="77777777" w:rsidR="00A974B2" w:rsidRPr="00A974B2" w:rsidRDefault="00A974B2" w:rsidP="004603A9">
      <w:pPr>
        <w:numPr>
          <w:ilvl w:val="0"/>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b/>
          <w:bCs/>
          <w:sz w:val="24"/>
          <w:szCs w:val="24"/>
          <w:lang w:val="en-US"/>
        </w:rPr>
        <w:t>Business</w:t>
      </w:r>
      <w:r w:rsidRPr="00A974B2">
        <w:rPr>
          <w:rFonts w:ascii="Times New Roman" w:hAnsi="Times New Roman" w:cs="Times New Roman"/>
          <w:sz w:val="24"/>
          <w:szCs w:val="24"/>
          <w:lang w:val="en-US"/>
        </w:rPr>
        <w:t xml:space="preserve"> </w:t>
      </w:r>
      <w:r w:rsidRPr="00A974B2">
        <w:rPr>
          <w:rFonts w:ascii="Times New Roman" w:hAnsi="Times New Roman" w:cs="Times New Roman"/>
          <w:b/>
          <w:bCs/>
          <w:sz w:val="24"/>
          <w:szCs w:val="24"/>
          <w:lang w:val="en-US"/>
        </w:rPr>
        <w:t>Context</w:t>
      </w:r>
      <w:r w:rsidRPr="00A974B2">
        <w:rPr>
          <w:rFonts w:ascii="Times New Roman" w:hAnsi="Times New Roman" w:cs="Times New Roman"/>
          <w:sz w:val="24"/>
          <w:szCs w:val="24"/>
          <w:lang w:val="en-US"/>
        </w:rPr>
        <w:t>: This is the core function for "booking" or assigning generic tools to an activity. It sends a request to the backend to create new ToolAssignment entries.</w:t>
      </w:r>
    </w:p>
    <w:p w14:paraId="6E4B8366" w14:textId="77777777" w:rsidR="00A974B2" w:rsidRPr="00A974B2" w:rsidRDefault="00A974B2" w:rsidP="004603A9">
      <w:pPr>
        <w:numPr>
          <w:ilvl w:val="0"/>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b/>
          <w:bCs/>
          <w:sz w:val="24"/>
          <w:szCs w:val="24"/>
          <w:lang w:val="en-US"/>
        </w:rPr>
        <w:t>Inputs</w:t>
      </w:r>
      <w:r w:rsidRPr="00A974B2">
        <w:rPr>
          <w:rFonts w:ascii="Times New Roman" w:hAnsi="Times New Roman" w:cs="Times New Roman"/>
          <w:sz w:val="24"/>
          <w:szCs w:val="24"/>
          <w:lang w:val="en-US"/>
        </w:rPr>
        <w:t>:</w:t>
      </w:r>
    </w:p>
    <w:p w14:paraId="61FCD850" w14:textId="77777777" w:rsidR="00A974B2" w:rsidRPr="00A974B2" w:rsidRDefault="00A974B2" w:rsidP="004603A9">
      <w:pPr>
        <w:numPr>
          <w:ilvl w:val="1"/>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sz w:val="24"/>
          <w:szCs w:val="24"/>
          <w:lang w:val="en-US"/>
        </w:rPr>
        <w:t>aSelectedData (GenericTool[]) - An array of generic tools selected for assignment.</w:t>
      </w:r>
    </w:p>
    <w:p w14:paraId="3C03636F" w14:textId="77777777" w:rsidR="00A974B2" w:rsidRPr="00A974B2" w:rsidRDefault="00A974B2" w:rsidP="004603A9">
      <w:pPr>
        <w:numPr>
          <w:ilvl w:val="1"/>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sz w:val="24"/>
          <w:szCs w:val="24"/>
          <w:lang w:val="en-US"/>
        </w:rPr>
        <w:t>that (Controller) - The UI5 controller instance (used for getResourceBundle and message handling).</w:t>
      </w:r>
    </w:p>
    <w:p w14:paraId="690A6227" w14:textId="77777777" w:rsidR="00A974B2" w:rsidRPr="00A974B2" w:rsidRDefault="00A974B2" w:rsidP="004603A9">
      <w:pPr>
        <w:numPr>
          <w:ilvl w:val="1"/>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sz w:val="24"/>
          <w:szCs w:val="24"/>
          <w:lang w:val="en-US"/>
        </w:rPr>
        <w:t>activityStart (Date) - The start date/time for the assignment.</w:t>
      </w:r>
    </w:p>
    <w:p w14:paraId="4E646149" w14:textId="77777777" w:rsidR="00A974B2" w:rsidRPr="00A974B2" w:rsidRDefault="00A974B2" w:rsidP="004603A9">
      <w:pPr>
        <w:numPr>
          <w:ilvl w:val="1"/>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sz w:val="24"/>
          <w:szCs w:val="24"/>
          <w:lang w:val="en-US"/>
        </w:rPr>
        <w:t>activityEnd (Date) - The end date/time for the assignment.</w:t>
      </w:r>
    </w:p>
    <w:p w14:paraId="7BF515AB" w14:textId="77777777" w:rsidR="00A974B2" w:rsidRPr="00A974B2" w:rsidRDefault="00A974B2" w:rsidP="004603A9">
      <w:pPr>
        <w:numPr>
          <w:ilvl w:val="1"/>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sz w:val="24"/>
          <w:szCs w:val="24"/>
          <w:lang w:val="en-US"/>
        </w:rPr>
        <w:t>activity (string) - The ID of the activity.</w:t>
      </w:r>
    </w:p>
    <w:p w14:paraId="044D2D65" w14:textId="77777777" w:rsidR="00A974B2" w:rsidRPr="00A974B2" w:rsidRDefault="00A974B2" w:rsidP="004603A9">
      <w:pPr>
        <w:numPr>
          <w:ilvl w:val="0"/>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b/>
          <w:bCs/>
          <w:sz w:val="24"/>
          <w:szCs w:val="24"/>
          <w:lang w:val="en-US"/>
        </w:rPr>
        <w:t>Outputs</w:t>
      </w:r>
      <w:r w:rsidRPr="00A974B2">
        <w:rPr>
          <w:rFonts w:ascii="Times New Roman" w:hAnsi="Times New Roman" w:cs="Times New Roman"/>
          <w:sz w:val="24"/>
          <w:szCs w:val="24"/>
          <w:lang w:val="en-US"/>
        </w:rPr>
        <w:t>: Promise&lt;string&gt; - A promise resolving to a localized message indicating success or failure.</w:t>
      </w:r>
    </w:p>
    <w:p w14:paraId="1FD3414D" w14:textId="77777777" w:rsidR="00A974B2" w:rsidRPr="00A974B2" w:rsidRDefault="00A974B2" w:rsidP="004603A9">
      <w:pPr>
        <w:numPr>
          <w:ilvl w:val="0"/>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b/>
          <w:bCs/>
          <w:sz w:val="24"/>
          <w:szCs w:val="24"/>
          <w:lang w:val="en-US"/>
        </w:rPr>
        <w:t>Dependencies</w:t>
      </w:r>
      <w:r w:rsidRPr="00A974B2">
        <w:rPr>
          <w:rFonts w:ascii="Times New Roman" w:hAnsi="Times New Roman" w:cs="Times New Roman"/>
          <w:sz w:val="24"/>
          <w:szCs w:val="24"/>
          <w:lang w:val="en-US"/>
        </w:rPr>
        <w:t>: fetch, _buildPutBody (private helper), _prepReturnMessage (private helper), Controller (type).</w:t>
      </w:r>
    </w:p>
    <w:p w14:paraId="067CF700" w14:textId="77777777" w:rsidR="00A974B2" w:rsidRPr="00A974B2" w:rsidRDefault="00A974B2" w:rsidP="004603A9">
      <w:pPr>
        <w:numPr>
          <w:ilvl w:val="0"/>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b/>
          <w:bCs/>
          <w:sz w:val="24"/>
          <w:szCs w:val="24"/>
          <w:lang w:val="en-US"/>
        </w:rPr>
        <w:lastRenderedPageBreak/>
        <w:t>Implementation</w:t>
      </w:r>
      <w:r w:rsidRPr="00A974B2">
        <w:rPr>
          <w:rFonts w:ascii="Times New Roman" w:hAnsi="Times New Roman" w:cs="Times New Roman"/>
          <w:sz w:val="24"/>
          <w:szCs w:val="24"/>
          <w:lang w:val="en-US"/>
        </w:rPr>
        <w:t xml:space="preserve"> </w:t>
      </w:r>
      <w:r w:rsidRPr="00A974B2">
        <w:rPr>
          <w:rFonts w:ascii="Times New Roman" w:hAnsi="Times New Roman" w:cs="Times New Roman"/>
          <w:b/>
          <w:bCs/>
          <w:sz w:val="24"/>
          <w:szCs w:val="24"/>
          <w:lang w:val="en-US"/>
        </w:rPr>
        <w:t>Details</w:t>
      </w:r>
      <w:r w:rsidRPr="00A974B2">
        <w:rPr>
          <w:rFonts w:ascii="Times New Roman" w:hAnsi="Times New Roman" w:cs="Times New Roman"/>
          <w:sz w:val="24"/>
          <w:szCs w:val="24"/>
          <w:lang w:val="en-US"/>
        </w:rPr>
        <w:t>:</w:t>
      </w:r>
    </w:p>
    <w:p w14:paraId="031C6E2E" w14:textId="77777777" w:rsidR="00A974B2" w:rsidRPr="00A974B2" w:rsidRDefault="00A974B2" w:rsidP="004603A9">
      <w:pPr>
        <w:numPr>
          <w:ilvl w:val="1"/>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sz w:val="24"/>
          <w:szCs w:val="24"/>
          <w:lang w:val="en-US"/>
        </w:rPr>
        <w:t>Maps the aSelectedData into a PUT request body using _buildPutBody for each selected generic tool, setting objectType to "ITEM" and status to "OPEN".</w:t>
      </w:r>
    </w:p>
    <w:p w14:paraId="74BB9082" w14:textId="77777777" w:rsidR="00A974B2" w:rsidRPr="00A974B2" w:rsidRDefault="00A974B2" w:rsidP="004603A9">
      <w:pPr>
        <w:numPr>
          <w:ilvl w:val="1"/>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sz w:val="24"/>
          <w:szCs w:val="24"/>
          <w:lang w:val="en-US"/>
        </w:rPr>
        <w:t>Sends a bulk PUT request to the ToolAssignment API.</w:t>
      </w:r>
    </w:p>
    <w:p w14:paraId="5AA3B51A" w14:textId="77777777" w:rsidR="00A974B2" w:rsidRPr="00A974B2" w:rsidRDefault="00A974B2" w:rsidP="004603A9">
      <w:pPr>
        <w:numPr>
          <w:ilvl w:val="1"/>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sz w:val="24"/>
          <w:szCs w:val="24"/>
          <w:lang w:val="en-US"/>
        </w:rPr>
        <w:t>Uses _prepReturnMessage to generate a localized success or failure message based on the API response status.</w:t>
      </w:r>
    </w:p>
    <w:p w14:paraId="5E424D3E" w14:textId="12BA31F8" w:rsidR="00146B9B" w:rsidRPr="004603A9" w:rsidRDefault="00A974B2" w:rsidP="004603A9">
      <w:pPr>
        <w:numPr>
          <w:ilvl w:val="0"/>
          <w:numId w:val="78"/>
        </w:numPr>
        <w:spacing w:before="100" w:beforeAutospacing="1" w:after="100" w:afterAutospacing="1" w:line="360" w:lineRule="auto"/>
        <w:contextualSpacing w:val="0"/>
        <w:rPr>
          <w:rFonts w:ascii="Times New Roman" w:hAnsi="Times New Roman" w:cs="Times New Roman"/>
          <w:sz w:val="24"/>
          <w:szCs w:val="24"/>
          <w:lang w:val="en-US"/>
        </w:rPr>
      </w:pPr>
      <w:r w:rsidRPr="00A974B2">
        <w:rPr>
          <w:rFonts w:ascii="Times New Roman" w:hAnsi="Times New Roman" w:cs="Times New Roman"/>
          <w:b/>
          <w:bCs/>
          <w:sz w:val="24"/>
          <w:szCs w:val="24"/>
          <w:lang w:val="en-US"/>
        </w:rPr>
        <w:t>Error</w:t>
      </w:r>
      <w:r w:rsidRPr="00A974B2">
        <w:rPr>
          <w:rFonts w:ascii="Times New Roman" w:hAnsi="Times New Roman" w:cs="Times New Roman"/>
          <w:sz w:val="24"/>
          <w:szCs w:val="24"/>
          <w:lang w:val="en-US"/>
        </w:rPr>
        <w:t xml:space="preserve"> </w:t>
      </w:r>
      <w:r w:rsidRPr="00A974B2">
        <w:rPr>
          <w:rFonts w:ascii="Times New Roman" w:hAnsi="Times New Roman" w:cs="Times New Roman"/>
          <w:b/>
          <w:bCs/>
          <w:sz w:val="24"/>
          <w:szCs w:val="24"/>
          <w:lang w:val="en-US"/>
        </w:rPr>
        <w:t>Handling</w:t>
      </w:r>
      <w:r w:rsidRPr="00A974B2">
        <w:rPr>
          <w:rFonts w:ascii="Times New Roman" w:hAnsi="Times New Roman" w:cs="Times New Roman"/>
          <w:sz w:val="24"/>
          <w:szCs w:val="24"/>
          <w:lang w:val="en-US"/>
        </w:rPr>
        <w:t>: Checks response.ok and status codes. Messages are prepared based on success/failure via _prepReturnMessage.</w:t>
      </w:r>
    </w:p>
    <w:p w14:paraId="309A23CF" w14:textId="77777777" w:rsidR="00146B9B" w:rsidRPr="004603A9" w:rsidRDefault="00000000" w:rsidP="004603A9">
      <w:pPr>
        <w:pStyle w:val="Heading3"/>
        <w:spacing w:line="360" w:lineRule="auto"/>
        <w:rPr>
          <w:rFonts w:ascii="Times New Roman" w:hAnsi="Times New Roman" w:cs="Times New Roman"/>
          <w:sz w:val="24"/>
          <w:szCs w:val="24"/>
        </w:rPr>
      </w:pPr>
      <w:bookmarkStart w:id="20" w:name="_Toc225422688"/>
      <w:r w:rsidRPr="004603A9">
        <w:rPr>
          <w:rFonts w:ascii="Times New Roman" w:hAnsi="Times New Roman" w:cs="Times New Roman"/>
          <w:sz w:val="24"/>
          <w:szCs w:val="24"/>
        </w:rPr>
        <w:t>`processDeleteSingleGenericTool(genericToolToDelete: CombinedToolEntry, that: Controller): Promise&lt;string&gt;`</w:t>
      </w:r>
      <w:bookmarkEnd w:id="20"/>
    </w:p>
    <w:p w14:paraId="2AD88AE1" w14:textId="77777777" w:rsidR="007C6995" w:rsidRPr="007C6995" w:rsidRDefault="007C6995" w:rsidP="004603A9">
      <w:pPr>
        <w:numPr>
          <w:ilvl w:val="0"/>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b/>
          <w:bCs/>
          <w:sz w:val="24"/>
          <w:szCs w:val="24"/>
          <w:lang w:val="en-US"/>
        </w:rPr>
        <w:t>Purpose:</w:t>
      </w:r>
      <w:r w:rsidRPr="007C6995">
        <w:rPr>
          <w:rFonts w:ascii="Times New Roman" w:eastAsia="Times New Roman" w:hAnsi="Times New Roman" w:cs="Times New Roman"/>
          <w:sz w:val="24"/>
          <w:szCs w:val="24"/>
          <w:lang w:val="en-US"/>
        </w:rPr>
        <w:t xml:space="preserve"> Deletes a generic tool assignment and cancels any associated booked serialized tools.</w:t>
      </w:r>
    </w:p>
    <w:p w14:paraId="50549621" w14:textId="77777777" w:rsidR="007C6995" w:rsidRPr="007C6995" w:rsidRDefault="007C6995" w:rsidP="004603A9">
      <w:pPr>
        <w:numPr>
          <w:ilvl w:val="0"/>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b/>
          <w:bCs/>
          <w:sz w:val="24"/>
          <w:szCs w:val="24"/>
          <w:lang w:val="en-US"/>
        </w:rPr>
        <w:t>Business Context:</w:t>
      </w:r>
      <w:r w:rsidRPr="007C6995">
        <w:rPr>
          <w:rFonts w:ascii="Times New Roman" w:eastAsia="Times New Roman" w:hAnsi="Times New Roman" w:cs="Times New Roman"/>
          <w:sz w:val="24"/>
          <w:szCs w:val="24"/>
          <w:lang w:val="en-US"/>
        </w:rPr>
        <w:t xml:space="preserve"> Allows users to remove a generic tool from an activity. This is a complex operation as it involves both cancelling specific serialized tool bookings and then deleting the generic assignment itself.</w:t>
      </w:r>
    </w:p>
    <w:p w14:paraId="58105943" w14:textId="77777777" w:rsidR="007C6995" w:rsidRPr="007C6995" w:rsidRDefault="007C6995" w:rsidP="004603A9">
      <w:pPr>
        <w:numPr>
          <w:ilvl w:val="0"/>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b/>
          <w:bCs/>
          <w:sz w:val="24"/>
          <w:szCs w:val="24"/>
          <w:lang w:val="en-US"/>
        </w:rPr>
        <w:t>Inputs:</w:t>
      </w:r>
    </w:p>
    <w:p w14:paraId="063D410D" w14:textId="77777777" w:rsidR="007C6995" w:rsidRPr="007C6995" w:rsidRDefault="007C6995" w:rsidP="004603A9">
      <w:pPr>
        <w:numPr>
          <w:ilvl w:val="1"/>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sz w:val="24"/>
          <w:szCs w:val="24"/>
          <w:lang w:val="en-US"/>
        </w:rPr>
        <w:t>genericToolToDelete (CombinedToolEntry) - The generic tool entry to be deleted.</w:t>
      </w:r>
    </w:p>
    <w:p w14:paraId="76F53DCD" w14:textId="77777777" w:rsidR="007C6995" w:rsidRPr="007C6995" w:rsidRDefault="007C6995" w:rsidP="004603A9">
      <w:pPr>
        <w:numPr>
          <w:ilvl w:val="1"/>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sz w:val="24"/>
          <w:szCs w:val="24"/>
          <w:lang w:val="en-US"/>
        </w:rPr>
        <w:t>that (Controller) - The UI5 controller instance.</w:t>
      </w:r>
    </w:p>
    <w:p w14:paraId="3950D683" w14:textId="77777777" w:rsidR="007C6995" w:rsidRPr="007C6995" w:rsidRDefault="007C6995" w:rsidP="004603A9">
      <w:pPr>
        <w:numPr>
          <w:ilvl w:val="0"/>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b/>
          <w:bCs/>
          <w:sz w:val="24"/>
          <w:szCs w:val="24"/>
          <w:lang w:val="en-US"/>
        </w:rPr>
        <w:t>Outputs:</w:t>
      </w:r>
      <w:r w:rsidRPr="007C6995">
        <w:rPr>
          <w:rFonts w:ascii="Times New Roman" w:eastAsia="Times New Roman" w:hAnsi="Times New Roman" w:cs="Times New Roman"/>
          <w:sz w:val="24"/>
          <w:szCs w:val="24"/>
          <w:lang w:val="en-US"/>
        </w:rPr>
        <w:t xml:space="preserve"> Promise&lt;string&gt; - A promise resolving to a localized message indicating success or failure.</w:t>
      </w:r>
    </w:p>
    <w:p w14:paraId="6D422EF0" w14:textId="77777777" w:rsidR="007C6995" w:rsidRPr="007C6995" w:rsidRDefault="007C6995" w:rsidP="004603A9">
      <w:pPr>
        <w:numPr>
          <w:ilvl w:val="0"/>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b/>
          <w:bCs/>
          <w:sz w:val="24"/>
          <w:szCs w:val="24"/>
          <w:lang w:val="en-US"/>
        </w:rPr>
        <w:t>Dependencies:</w:t>
      </w:r>
      <w:r w:rsidRPr="007C6995">
        <w:rPr>
          <w:rFonts w:ascii="Times New Roman" w:eastAsia="Times New Roman" w:hAnsi="Times New Roman" w:cs="Times New Roman"/>
          <w:sz w:val="24"/>
          <w:szCs w:val="24"/>
          <w:lang w:val="en-US"/>
        </w:rPr>
        <w:t xml:space="preserve"> fetch, _prepReturnMessage (private helper), Controller (type).</w:t>
      </w:r>
    </w:p>
    <w:p w14:paraId="1F0F94BE" w14:textId="77777777" w:rsidR="007C6995" w:rsidRPr="007C6995" w:rsidRDefault="007C6995" w:rsidP="004603A9">
      <w:pPr>
        <w:numPr>
          <w:ilvl w:val="0"/>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b/>
          <w:bCs/>
          <w:sz w:val="24"/>
          <w:szCs w:val="24"/>
          <w:lang w:val="en-US"/>
        </w:rPr>
        <w:t>Implementation Details:</w:t>
      </w:r>
    </w:p>
    <w:p w14:paraId="33C9F1B3" w14:textId="77777777" w:rsidR="007C6995" w:rsidRPr="007C6995" w:rsidRDefault="007C6995" w:rsidP="004603A9">
      <w:pPr>
        <w:numPr>
          <w:ilvl w:val="1"/>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sz w:val="24"/>
          <w:szCs w:val="24"/>
          <w:lang w:val="en-US"/>
        </w:rPr>
        <w:t xml:space="preserve">Identifies all </w:t>
      </w:r>
      <w:r w:rsidRPr="007C6995">
        <w:rPr>
          <w:rFonts w:ascii="Times New Roman" w:eastAsia="Times New Roman" w:hAnsi="Times New Roman" w:cs="Times New Roman"/>
          <w:i/>
          <w:iCs/>
          <w:sz w:val="24"/>
          <w:szCs w:val="24"/>
          <w:lang w:val="en-US"/>
        </w:rPr>
        <w:t>booked</w:t>
      </w:r>
      <w:r w:rsidRPr="007C6995">
        <w:rPr>
          <w:rFonts w:ascii="Times New Roman" w:eastAsia="Times New Roman" w:hAnsi="Times New Roman" w:cs="Times New Roman"/>
          <w:sz w:val="24"/>
          <w:szCs w:val="24"/>
          <w:lang w:val="en-US"/>
        </w:rPr>
        <w:t xml:space="preserve"> serialized tools within the genericToolToDelete and creates PATCH requests to set their ToolAssignment status to "CANCELLED".</w:t>
      </w:r>
    </w:p>
    <w:p w14:paraId="654A2E1A" w14:textId="77777777" w:rsidR="007C6995" w:rsidRPr="007C6995" w:rsidRDefault="007C6995" w:rsidP="004603A9">
      <w:pPr>
        <w:numPr>
          <w:ilvl w:val="1"/>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sz w:val="24"/>
          <w:szCs w:val="24"/>
          <w:lang w:val="en-US"/>
        </w:rPr>
        <w:t>Creates a DELETE request for the generic tool assignment itself.</w:t>
      </w:r>
    </w:p>
    <w:p w14:paraId="69D77F9F" w14:textId="77777777" w:rsidR="007C6995" w:rsidRPr="007C6995" w:rsidRDefault="007C6995" w:rsidP="004603A9">
      <w:pPr>
        <w:numPr>
          <w:ilvl w:val="1"/>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sz w:val="24"/>
          <w:szCs w:val="24"/>
          <w:lang w:val="en-US"/>
        </w:rPr>
        <w:t>Executes both PATCH (for serialized tools) and DELETE (for generic tool) requests concurrently using Promise.allSettled.</w:t>
      </w:r>
    </w:p>
    <w:p w14:paraId="0B47F159" w14:textId="77777777" w:rsidR="007C6995" w:rsidRPr="007C6995" w:rsidRDefault="007C6995" w:rsidP="004603A9">
      <w:pPr>
        <w:numPr>
          <w:ilvl w:val="1"/>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sz w:val="24"/>
          <w:szCs w:val="24"/>
          <w:lang w:val="en-US"/>
        </w:rPr>
        <w:t>Determines overall success by checking if all promises settled successfully and had acceptable HTTP status codes.</w:t>
      </w:r>
    </w:p>
    <w:p w14:paraId="62029D1A" w14:textId="77777777" w:rsidR="007C6995" w:rsidRPr="007C6995" w:rsidRDefault="007C6995" w:rsidP="004603A9">
      <w:pPr>
        <w:numPr>
          <w:ilvl w:val="1"/>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sz w:val="24"/>
          <w:szCs w:val="24"/>
          <w:lang w:val="en-US"/>
        </w:rPr>
        <w:t>Uses _prepReturnMessage for localized feedback.</w:t>
      </w:r>
    </w:p>
    <w:p w14:paraId="1951CA03" w14:textId="77777777" w:rsidR="007C6995" w:rsidRPr="007C6995" w:rsidRDefault="007C6995" w:rsidP="004603A9">
      <w:pPr>
        <w:numPr>
          <w:ilvl w:val="0"/>
          <w:numId w:val="13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C6995">
        <w:rPr>
          <w:rFonts w:ascii="Times New Roman" w:eastAsia="Times New Roman" w:hAnsi="Times New Roman" w:cs="Times New Roman"/>
          <w:b/>
          <w:bCs/>
          <w:sz w:val="24"/>
          <w:szCs w:val="24"/>
          <w:lang w:val="en-US"/>
        </w:rPr>
        <w:t>Error Handling:</w:t>
      </w:r>
      <w:r w:rsidRPr="007C6995">
        <w:rPr>
          <w:rFonts w:ascii="Times New Roman" w:eastAsia="Times New Roman" w:hAnsi="Times New Roman" w:cs="Times New Roman"/>
          <w:sz w:val="24"/>
          <w:szCs w:val="24"/>
          <w:lang w:val="en-US"/>
        </w:rPr>
        <w:t xml:space="preserve"> Uses Promise.allSettled to handle multiple asynchronous operations and report overall success/failure. Messages are prepared based on the outcome.</w:t>
      </w:r>
    </w:p>
    <w:p w14:paraId="130CA8BA" w14:textId="77777777" w:rsidR="00146B9B" w:rsidRPr="004603A9" w:rsidRDefault="00000000" w:rsidP="004603A9">
      <w:pPr>
        <w:pStyle w:val="Heading3"/>
        <w:spacing w:line="360" w:lineRule="auto"/>
        <w:rPr>
          <w:rFonts w:ascii="Times New Roman" w:hAnsi="Times New Roman" w:cs="Times New Roman"/>
          <w:sz w:val="24"/>
          <w:szCs w:val="24"/>
        </w:rPr>
      </w:pPr>
      <w:bookmarkStart w:id="21" w:name="_Toc225422689"/>
      <w:r w:rsidRPr="004603A9">
        <w:rPr>
          <w:rFonts w:ascii="Times New Roman" w:hAnsi="Times New Roman" w:cs="Times New Roman"/>
          <w:sz w:val="24"/>
          <w:szCs w:val="24"/>
        </w:rPr>
        <w:lastRenderedPageBreak/>
        <w:t>`procesDeleteSingleSerializedTool(serializedToolToDelete: SerializedTool, that: Controller): Promise&lt;string&gt;`</w:t>
      </w:r>
      <w:bookmarkEnd w:id="21"/>
    </w:p>
    <w:p w14:paraId="11621B62" w14:textId="77777777" w:rsidR="007628B9" w:rsidRPr="007628B9" w:rsidRDefault="007628B9" w:rsidP="004603A9">
      <w:pPr>
        <w:numPr>
          <w:ilvl w:val="0"/>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b/>
          <w:bCs/>
          <w:sz w:val="24"/>
          <w:szCs w:val="24"/>
          <w:lang w:val="en-US"/>
        </w:rPr>
        <w:t>Purpose:</w:t>
      </w:r>
      <w:r w:rsidRPr="007628B9">
        <w:rPr>
          <w:rFonts w:ascii="Times New Roman" w:eastAsia="Times New Roman" w:hAnsi="Times New Roman" w:cs="Times New Roman"/>
          <w:sz w:val="24"/>
          <w:szCs w:val="24"/>
          <w:lang w:val="en-US"/>
        </w:rPr>
        <w:t xml:space="preserve"> Cancels the booking of a single serialized tool.</w:t>
      </w:r>
    </w:p>
    <w:p w14:paraId="7BC1470E" w14:textId="77777777" w:rsidR="007628B9" w:rsidRPr="007628B9" w:rsidRDefault="007628B9" w:rsidP="004603A9">
      <w:pPr>
        <w:numPr>
          <w:ilvl w:val="0"/>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b/>
          <w:bCs/>
          <w:sz w:val="24"/>
          <w:szCs w:val="24"/>
          <w:lang w:val="en-US"/>
        </w:rPr>
        <w:t>Business Context:</w:t>
      </w:r>
      <w:r w:rsidRPr="007628B9">
        <w:rPr>
          <w:rFonts w:ascii="Times New Roman" w:eastAsia="Times New Roman" w:hAnsi="Times New Roman" w:cs="Times New Roman"/>
          <w:sz w:val="24"/>
          <w:szCs w:val="24"/>
          <w:lang w:val="en-US"/>
        </w:rPr>
        <w:t xml:space="preserve"> Allows users to specifically unbook a physical serialized tool without affecting the generic tool assignment.</w:t>
      </w:r>
    </w:p>
    <w:p w14:paraId="40CFD6BA" w14:textId="77777777" w:rsidR="007628B9" w:rsidRPr="007628B9" w:rsidRDefault="007628B9" w:rsidP="004603A9">
      <w:pPr>
        <w:numPr>
          <w:ilvl w:val="0"/>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b/>
          <w:bCs/>
          <w:sz w:val="24"/>
          <w:szCs w:val="24"/>
          <w:lang w:val="en-US"/>
        </w:rPr>
        <w:t>Inputs:</w:t>
      </w:r>
    </w:p>
    <w:p w14:paraId="006D741E" w14:textId="77777777" w:rsidR="007628B9" w:rsidRPr="007628B9" w:rsidRDefault="007628B9" w:rsidP="004603A9">
      <w:pPr>
        <w:numPr>
          <w:ilvl w:val="1"/>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sz w:val="24"/>
          <w:szCs w:val="24"/>
          <w:lang w:val="en-US"/>
        </w:rPr>
        <w:t>serializedToolToDelete (SerializedTool) - The serialized tool to be unbooked.</w:t>
      </w:r>
    </w:p>
    <w:p w14:paraId="020C4E83" w14:textId="77777777" w:rsidR="007628B9" w:rsidRPr="007628B9" w:rsidRDefault="007628B9" w:rsidP="004603A9">
      <w:pPr>
        <w:numPr>
          <w:ilvl w:val="1"/>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sz w:val="24"/>
          <w:szCs w:val="24"/>
          <w:lang w:val="en-US"/>
        </w:rPr>
        <w:t>that (Controller) - The UI5 controller instance.</w:t>
      </w:r>
    </w:p>
    <w:p w14:paraId="2D2CA021" w14:textId="77777777" w:rsidR="007628B9" w:rsidRPr="007628B9" w:rsidRDefault="007628B9" w:rsidP="004603A9">
      <w:pPr>
        <w:numPr>
          <w:ilvl w:val="0"/>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b/>
          <w:bCs/>
          <w:sz w:val="24"/>
          <w:szCs w:val="24"/>
          <w:lang w:val="en-US"/>
        </w:rPr>
        <w:t>Outputs:</w:t>
      </w:r>
      <w:r w:rsidRPr="007628B9">
        <w:rPr>
          <w:rFonts w:ascii="Times New Roman" w:eastAsia="Times New Roman" w:hAnsi="Times New Roman" w:cs="Times New Roman"/>
          <w:sz w:val="24"/>
          <w:szCs w:val="24"/>
          <w:lang w:val="en-US"/>
        </w:rPr>
        <w:t xml:space="preserve"> Promise&lt;string&gt; - A promise resolving to a localized message indicating success or failure.</w:t>
      </w:r>
    </w:p>
    <w:p w14:paraId="2407DB3B" w14:textId="77777777" w:rsidR="007628B9" w:rsidRPr="007628B9" w:rsidRDefault="007628B9" w:rsidP="004603A9">
      <w:pPr>
        <w:numPr>
          <w:ilvl w:val="0"/>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b/>
          <w:bCs/>
          <w:sz w:val="24"/>
          <w:szCs w:val="24"/>
          <w:lang w:val="en-US"/>
        </w:rPr>
        <w:t>Dependencies:</w:t>
      </w:r>
      <w:r w:rsidRPr="007628B9">
        <w:rPr>
          <w:rFonts w:ascii="Times New Roman" w:eastAsia="Times New Roman" w:hAnsi="Times New Roman" w:cs="Times New Roman"/>
          <w:sz w:val="24"/>
          <w:szCs w:val="24"/>
          <w:lang w:val="en-US"/>
        </w:rPr>
        <w:t xml:space="preserve"> fetch, _prepReturnMessage (private helper), Controller (type).</w:t>
      </w:r>
    </w:p>
    <w:p w14:paraId="5C722B54" w14:textId="77777777" w:rsidR="007628B9" w:rsidRPr="007628B9" w:rsidRDefault="007628B9" w:rsidP="004603A9">
      <w:pPr>
        <w:numPr>
          <w:ilvl w:val="0"/>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b/>
          <w:bCs/>
          <w:sz w:val="24"/>
          <w:szCs w:val="24"/>
          <w:lang w:val="en-US"/>
        </w:rPr>
        <w:t>Implementation Details:</w:t>
      </w:r>
    </w:p>
    <w:p w14:paraId="22F52340" w14:textId="77777777" w:rsidR="007628B9" w:rsidRPr="007628B9" w:rsidRDefault="007628B9" w:rsidP="004603A9">
      <w:pPr>
        <w:numPr>
          <w:ilvl w:val="1"/>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sz w:val="24"/>
          <w:szCs w:val="24"/>
          <w:lang w:val="en-US"/>
        </w:rPr>
        <w:t>Constructs a PATCH request body to update the status of the ToolAssignment for the specific serialized tool to "CANCELLED".</w:t>
      </w:r>
    </w:p>
    <w:p w14:paraId="3156156F" w14:textId="77777777" w:rsidR="007628B9" w:rsidRPr="007628B9" w:rsidRDefault="007628B9" w:rsidP="004603A9">
      <w:pPr>
        <w:numPr>
          <w:ilvl w:val="1"/>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sz w:val="24"/>
          <w:szCs w:val="24"/>
          <w:lang w:val="en-US"/>
        </w:rPr>
        <w:t>Sends a bulk PATCH request to the ToolAssignment API.</w:t>
      </w:r>
    </w:p>
    <w:p w14:paraId="4E810C3B" w14:textId="77777777" w:rsidR="007628B9" w:rsidRPr="007628B9" w:rsidRDefault="007628B9" w:rsidP="004603A9">
      <w:pPr>
        <w:numPr>
          <w:ilvl w:val="1"/>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sz w:val="24"/>
          <w:szCs w:val="24"/>
          <w:lang w:val="en-US"/>
        </w:rPr>
        <w:t>Uses _prepReturnMessage for localized feedback.</w:t>
      </w:r>
    </w:p>
    <w:p w14:paraId="47BF0328" w14:textId="77777777" w:rsidR="007628B9" w:rsidRPr="007628B9" w:rsidRDefault="007628B9" w:rsidP="004603A9">
      <w:pPr>
        <w:numPr>
          <w:ilvl w:val="0"/>
          <w:numId w:val="13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7628B9">
        <w:rPr>
          <w:rFonts w:ascii="Times New Roman" w:eastAsia="Times New Roman" w:hAnsi="Times New Roman" w:cs="Times New Roman"/>
          <w:b/>
          <w:bCs/>
          <w:sz w:val="24"/>
          <w:szCs w:val="24"/>
          <w:lang w:val="en-US"/>
        </w:rPr>
        <w:t>Error Handling:</w:t>
      </w:r>
      <w:r w:rsidRPr="007628B9">
        <w:rPr>
          <w:rFonts w:ascii="Times New Roman" w:eastAsia="Times New Roman" w:hAnsi="Times New Roman" w:cs="Times New Roman"/>
          <w:sz w:val="24"/>
          <w:szCs w:val="24"/>
          <w:lang w:val="en-US"/>
        </w:rPr>
        <w:t xml:space="preserve"> Checks response.ok and status codes. Messages are prepared based on success/failure.</w:t>
      </w:r>
    </w:p>
    <w:p w14:paraId="6AF242E3" w14:textId="77777777" w:rsidR="00146B9B" w:rsidRPr="004603A9" w:rsidRDefault="00000000" w:rsidP="004603A9">
      <w:pPr>
        <w:pStyle w:val="Heading3"/>
        <w:spacing w:line="360" w:lineRule="auto"/>
        <w:rPr>
          <w:rFonts w:ascii="Times New Roman" w:hAnsi="Times New Roman" w:cs="Times New Roman"/>
          <w:sz w:val="24"/>
          <w:szCs w:val="24"/>
        </w:rPr>
      </w:pPr>
      <w:bookmarkStart w:id="22" w:name="_Toc225422690"/>
      <w:r w:rsidRPr="004603A9">
        <w:rPr>
          <w:rFonts w:ascii="Times New Roman" w:hAnsi="Times New Roman" w:cs="Times New Roman"/>
          <w:sz w:val="24"/>
          <w:szCs w:val="24"/>
        </w:rPr>
        <w:t>`procesHandleCancelAllSerializedTools(allData: CombinedTools, that: Controller): Promise&lt;string&gt;`</w:t>
      </w:r>
      <w:bookmarkEnd w:id="22"/>
    </w:p>
    <w:p w14:paraId="1919439B" w14:textId="77777777" w:rsidR="00B5029E" w:rsidRPr="00B5029E" w:rsidRDefault="00B5029E" w:rsidP="004603A9">
      <w:pPr>
        <w:numPr>
          <w:ilvl w:val="0"/>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b/>
          <w:bCs/>
          <w:sz w:val="24"/>
          <w:szCs w:val="24"/>
          <w:lang w:val="en-US"/>
        </w:rPr>
        <w:t>Purpose:</w:t>
      </w:r>
      <w:r w:rsidRPr="00B5029E">
        <w:rPr>
          <w:rFonts w:ascii="Times New Roman" w:eastAsia="Times New Roman" w:hAnsi="Times New Roman" w:cs="Times New Roman"/>
          <w:sz w:val="24"/>
          <w:szCs w:val="24"/>
          <w:lang w:val="en-US"/>
        </w:rPr>
        <w:t xml:space="preserve"> Cancels all booked serialized tool assignments across all generic tools within the provided data.</w:t>
      </w:r>
    </w:p>
    <w:p w14:paraId="794355BF" w14:textId="77777777" w:rsidR="00B5029E" w:rsidRPr="00B5029E" w:rsidRDefault="00B5029E" w:rsidP="004603A9">
      <w:pPr>
        <w:numPr>
          <w:ilvl w:val="0"/>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b/>
          <w:bCs/>
          <w:sz w:val="24"/>
          <w:szCs w:val="24"/>
          <w:lang w:val="en-US"/>
        </w:rPr>
        <w:t>Business Context:</w:t>
      </w:r>
      <w:r w:rsidRPr="00B5029E">
        <w:rPr>
          <w:rFonts w:ascii="Times New Roman" w:eastAsia="Times New Roman" w:hAnsi="Times New Roman" w:cs="Times New Roman"/>
          <w:sz w:val="24"/>
          <w:szCs w:val="24"/>
          <w:lang w:val="en-US"/>
        </w:rPr>
        <w:t xml:space="preserve"> Provides a mass action to unbook all physical tools that are currently assigned and booked for an activity.</w:t>
      </w:r>
    </w:p>
    <w:p w14:paraId="273D896A" w14:textId="77777777" w:rsidR="00B5029E" w:rsidRPr="00B5029E" w:rsidRDefault="00B5029E" w:rsidP="004603A9">
      <w:pPr>
        <w:numPr>
          <w:ilvl w:val="0"/>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b/>
          <w:bCs/>
          <w:sz w:val="24"/>
          <w:szCs w:val="24"/>
          <w:lang w:val="en-US"/>
        </w:rPr>
        <w:t>Inputs:</w:t>
      </w:r>
    </w:p>
    <w:p w14:paraId="7ECD6B50" w14:textId="77777777" w:rsidR="00B5029E" w:rsidRPr="00B5029E" w:rsidRDefault="00B5029E" w:rsidP="004603A9">
      <w:pPr>
        <w:numPr>
          <w:ilvl w:val="1"/>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sz w:val="24"/>
          <w:szCs w:val="24"/>
          <w:lang w:val="en-US"/>
        </w:rPr>
        <w:t>allData (CombinedTools) - The complete combined tool data containing all generic and serialized tools.</w:t>
      </w:r>
    </w:p>
    <w:p w14:paraId="299AEB07" w14:textId="77777777" w:rsidR="00B5029E" w:rsidRPr="00B5029E" w:rsidRDefault="00B5029E" w:rsidP="004603A9">
      <w:pPr>
        <w:numPr>
          <w:ilvl w:val="1"/>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sz w:val="24"/>
          <w:szCs w:val="24"/>
          <w:lang w:val="en-US"/>
        </w:rPr>
        <w:t>that (Controller) - The UI5 controller instance.</w:t>
      </w:r>
    </w:p>
    <w:p w14:paraId="373734E6" w14:textId="77777777" w:rsidR="00B5029E" w:rsidRPr="00B5029E" w:rsidRDefault="00B5029E" w:rsidP="004603A9">
      <w:pPr>
        <w:numPr>
          <w:ilvl w:val="0"/>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b/>
          <w:bCs/>
          <w:sz w:val="24"/>
          <w:szCs w:val="24"/>
          <w:lang w:val="en-US"/>
        </w:rPr>
        <w:t>Outputs:</w:t>
      </w:r>
      <w:r w:rsidRPr="00B5029E">
        <w:rPr>
          <w:rFonts w:ascii="Times New Roman" w:eastAsia="Times New Roman" w:hAnsi="Times New Roman" w:cs="Times New Roman"/>
          <w:sz w:val="24"/>
          <w:szCs w:val="24"/>
          <w:lang w:val="en-US"/>
        </w:rPr>
        <w:t xml:space="preserve"> Promise&lt;string&gt; - A promise resolving to a localized message indicating success or failure.</w:t>
      </w:r>
    </w:p>
    <w:p w14:paraId="5BF52EB9" w14:textId="77777777" w:rsidR="00B5029E" w:rsidRPr="00B5029E" w:rsidRDefault="00B5029E" w:rsidP="004603A9">
      <w:pPr>
        <w:numPr>
          <w:ilvl w:val="0"/>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b/>
          <w:bCs/>
          <w:sz w:val="24"/>
          <w:szCs w:val="24"/>
          <w:lang w:val="en-US"/>
        </w:rPr>
        <w:t>Dependencies:</w:t>
      </w:r>
      <w:r w:rsidRPr="00B5029E">
        <w:rPr>
          <w:rFonts w:ascii="Times New Roman" w:eastAsia="Times New Roman" w:hAnsi="Times New Roman" w:cs="Times New Roman"/>
          <w:sz w:val="24"/>
          <w:szCs w:val="24"/>
          <w:lang w:val="en-US"/>
        </w:rPr>
        <w:t xml:space="preserve"> fetch, _prepReturnMessage (private helper), Controller (type).</w:t>
      </w:r>
    </w:p>
    <w:p w14:paraId="680E60DF" w14:textId="77777777" w:rsidR="00B5029E" w:rsidRPr="00B5029E" w:rsidRDefault="00B5029E" w:rsidP="004603A9">
      <w:pPr>
        <w:numPr>
          <w:ilvl w:val="0"/>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b/>
          <w:bCs/>
          <w:sz w:val="24"/>
          <w:szCs w:val="24"/>
          <w:lang w:val="en-US"/>
        </w:rPr>
        <w:t>Implementation Details:</w:t>
      </w:r>
    </w:p>
    <w:p w14:paraId="0AA739E9" w14:textId="77777777" w:rsidR="00B5029E" w:rsidRPr="00B5029E" w:rsidRDefault="00B5029E" w:rsidP="004603A9">
      <w:pPr>
        <w:numPr>
          <w:ilvl w:val="1"/>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sz w:val="24"/>
          <w:szCs w:val="24"/>
          <w:lang w:val="en-US"/>
        </w:rPr>
        <w:lastRenderedPageBreak/>
        <w:t xml:space="preserve">Flattens the allData to extract toolAssignmentIds of all </w:t>
      </w:r>
      <w:r w:rsidRPr="00B5029E">
        <w:rPr>
          <w:rFonts w:ascii="Times New Roman" w:eastAsia="Times New Roman" w:hAnsi="Times New Roman" w:cs="Times New Roman"/>
          <w:i/>
          <w:iCs/>
          <w:sz w:val="24"/>
          <w:szCs w:val="24"/>
          <w:lang w:val="en-US"/>
        </w:rPr>
        <w:t>booked</w:t>
      </w:r>
      <w:r w:rsidRPr="00B5029E">
        <w:rPr>
          <w:rFonts w:ascii="Times New Roman" w:eastAsia="Times New Roman" w:hAnsi="Times New Roman" w:cs="Times New Roman"/>
          <w:sz w:val="24"/>
          <w:szCs w:val="24"/>
          <w:lang w:val="en-US"/>
        </w:rPr>
        <w:t xml:space="preserve"> serialized tools.</w:t>
      </w:r>
    </w:p>
    <w:p w14:paraId="4C654C87" w14:textId="77777777" w:rsidR="00B5029E" w:rsidRPr="00B5029E" w:rsidRDefault="00B5029E" w:rsidP="004603A9">
      <w:pPr>
        <w:numPr>
          <w:ilvl w:val="1"/>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sz w:val="24"/>
          <w:szCs w:val="24"/>
          <w:lang w:val="en-US"/>
        </w:rPr>
        <w:t>Creates a list of objects with id and status: "CANCELLED" for a bulk PATCH request.</w:t>
      </w:r>
    </w:p>
    <w:p w14:paraId="6535A950" w14:textId="77777777" w:rsidR="00B5029E" w:rsidRPr="00B5029E" w:rsidRDefault="00B5029E" w:rsidP="004603A9">
      <w:pPr>
        <w:numPr>
          <w:ilvl w:val="1"/>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sz w:val="24"/>
          <w:szCs w:val="24"/>
          <w:lang w:val="en-US"/>
        </w:rPr>
        <w:t>Sends a bulk PATCH request to the ToolAssignment API.</w:t>
      </w:r>
    </w:p>
    <w:p w14:paraId="56AD4CD6" w14:textId="77777777" w:rsidR="00B5029E" w:rsidRPr="00B5029E" w:rsidRDefault="00B5029E" w:rsidP="004603A9">
      <w:pPr>
        <w:numPr>
          <w:ilvl w:val="1"/>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sz w:val="24"/>
          <w:szCs w:val="24"/>
          <w:lang w:val="en-US"/>
        </w:rPr>
        <w:t>Uses _prepReturnMessage for localized feedback.</w:t>
      </w:r>
    </w:p>
    <w:p w14:paraId="5169815D" w14:textId="77777777" w:rsidR="00B5029E" w:rsidRPr="00B5029E" w:rsidRDefault="00B5029E" w:rsidP="004603A9">
      <w:pPr>
        <w:numPr>
          <w:ilvl w:val="0"/>
          <w:numId w:val="13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B5029E">
        <w:rPr>
          <w:rFonts w:ascii="Times New Roman" w:eastAsia="Times New Roman" w:hAnsi="Times New Roman" w:cs="Times New Roman"/>
          <w:b/>
          <w:bCs/>
          <w:sz w:val="24"/>
          <w:szCs w:val="24"/>
          <w:lang w:val="en-US"/>
        </w:rPr>
        <w:t>Error Handling:</w:t>
      </w:r>
      <w:r w:rsidRPr="00B5029E">
        <w:rPr>
          <w:rFonts w:ascii="Times New Roman" w:eastAsia="Times New Roman" w:hAnsi="Times New Roman" w:cs="Times New Roman"/>
          <w:sz w:val="24"/>
          <w:szCs w:val="24"/>
          <w:lang w:val="en-US"/>
        </w:rPr>
        <w:t xml:space="preserve"> Checks response.ok and status codes. Messages are prepared based on success/failure.</w:t>
      </w:r>
    </w:p>
    <w:p w14:paraId="02D56526" w14:textId="77777777" w:rsidR="00146B9B" w:rsidRPr="004603A9" w:rsidRDefault="00000000" w:rsidP="004603A9">
      <w:pPr>
        <w:pStyle w:val="Heading3"/>
        <w:spacing w:line="360" w:lineRule="auto"/>
        <w:rPr>
          <w:rFonts w:ascii="Times New Roman" w:hAnsi="Times New Roman" w:cs="Times New Roman"/>
          <w:sz w:val="24"/>
          <w:szCs w:val="24"/>
        </w:rPr>
      </w:pPr>
      <w:bookmarkStart w:id="23" w:name="_Toc225422691"/>
      <w:r w:rsidRPr="004603A9">
        <w:rPr>
          <w:rFonts w:ascii="Times New Roman" w:hAnsi="Times New Roman" w:cs="Times New Roman"/>
          <w:sz w:val="24"/>
          <w:szCs w:val="24"/>
        </w:rPr>
        <w:t>`processReserveSerializedTool(clickedSerializedTool: SerializedTool, that: Controller, activityStart: Date, activityEnd: Date, activity: string): Promise&lt;{ message: string, success?: boolean }&gt;`</w:t>
      </w:r>
      <w:bookmarkEnd w:id="23"/>
    </w:p>
    <w:p w14:paraId="5DB88E70" w14:textId="77777777" w:rsidR="00CB39BF" w:rsidRPr="00CB39BF" w:rsidRDefault="00CB39BF" w:rsidP="004603A9">
      <w:pPr>
        <w:numPr>
          <w:ilvl w:val="0"/>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b/>
          <w:bCs/>
          <w:sz w:val="24"/>
          <w:szCs w:val="24"/>
          <w:lang w:val="en-US"/>
        </w:rPr>
        <w:t>Purpose:</w:t>
      </w:r>
      <w:r w:rsidRPr="00CB39BF">
        <w:rPr>
          <w:rFonts w:ascii="Times New Roman" w:eastAsia="Times New Roman" w:hAnsi="Times New Roman" w:cs="Times New Roman"/>
          <w:sz w:val="24"/>
          <w:szCs w:val="24"/>
          <w:lang w:val="en-US"/>
        </w:rPr>
        <w:t xml:space="preserve"> Reserves a single serialized tool for an activity, checking for availability first.</w:t>
      </w:r>
    </w:p>
    <w:p w14:paraId="0C3D4B43" w14:textId="77777777" w:rsidR="00CB39BF" w:rsidRPr="00CB39BF" w:rsidRDefault="00CB39BF" w:rsidP="004603A9">
      <w:pPr>
        <w:numPr>
          <w:ilvl w:val="0"/>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b/>
          <w:bCs/>
          <w:sz w:val="24"/>
          <w:szCs w:val="24"/>
          <w:lang w:val="en-US"/>
        </w:rPr>
        <w:t>Business Context:</w:t>
      </w:r>
      <w:r w:rsidRPr="00CB39BF">
        <w:rPr>
          <w:rFonts w:ascii="Times New Roman" w:eastAsia="Times New Roman" w:hAnsi="Times New Roman" w:cs="Times New Roman"/>
          <w:sz w:val="24"/>
          <w:szCs w:val="24"/>
          <w:lang w:val="en-US"/>
        </w:rPr>
        <w:t xml:space="preserve"> Allows a user to book a specific physical tool. It includes logic to check if the tool is already booked for the activity's timeframe before attempting to reserve it.</w:t>
      </w:r>
    </w:p>
    <w:p w14:paraId="267D0463" w14:textId="77777777" w:rsidR="00CB39BF" w:rsidRPr="00CB39BF" w:rsidRDefault="00CB39BF" w:rsidP="004603A9">
      <w:pPr>
        <w:numPr>
          <w:ilvl w:val="0"/>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b/>
          <w:bCs/>
          <w:sz w:val="24"/>
          <w:szCs w:val="24"/>
          <w:lang w:val="en-US"/>
        </w:rPr>
        <w:t>Inputs:</w:t>
      </w:r>
    </w:p>
    <w:p w14:paraId="251E028A"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clickedSerializedTool (SerializedTool) - The specific serialized tool to reserve.</w:t>
      </w:r>
    </w:p>
    <w:p w14:paraId="0B5420EF"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that (Controller) - The UI5 controller instance.</w:t>
      </w:r>
    </w:p>
    <w:p w14:paraId="3580182A"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activityStart (Date) - The start date/time for the reservation.</w:t>
      </w:r>
    </w:p>
    <w:p w14:paraId="0E2BC499"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activityEnd (Date) - The end date/time for the reservation.</w:t>
      </w:r>
    </w:p>
    <w:p w14:paraId="4021E40B"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activity (string) - The ID of the activity.</w:t>
      </w:r>
    </w:p>
    <w:p w14:paraId="6F365841" w14:textId="77777777" w:rsidR="00CB39BF" w:rsidRPr="00CB39BF" w:rsidRDefault="00CB39BF" w:rsidP="004603A9">
      <w:pPr>
        <w:numPr>
          <w:ilvl w:val="0"/>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b/>
          <w:bCs/>
          <w:sz w:val="24"/>
          <w:szCs w:val="24"/>
          <w:lang w:val="en-US"/>
        </w:rPr>
        <w:t>Outputs:</w:t>
      </w:r>
      <w:r w:rsidRPr="00CB39BF">
        <w:rPr>
          <w:rFonts w:ascii="Times New Roman" w:eastAsia="Times New Roman" w:hAnsi="Times New Roman" w:cs="Times New Roman"/>
          <w:sz w:val="24"/>
          <w:szCs w:val="24"/>
          <w:lang w:val="en-US"/>
        </w:rPr>
        <w:t xml:space="preserve"> Promise&lt;{ message: string, success?: boolean }&gt; - A promise resolving to an object containing a localized message and a boolean success flag.</w:t>
      </w:r>
    </w:p>
    <w:p w14:paraId="12E4A2C9" w14:textId="77777777" w:rsidR="00CB39BF" w:rsidRPr="00CB39BF" w:rsidRDefault="00CB39BF" w:rsidP="004603A9">
      <w:pPr>
        <w:numPr>
          <w:ilvl w:val="0"/>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b/>
          <w:bCs/>
          <w:sz w:val="24"/>
          <w:szCs w:val="24"/>
          <w:lang w:val="en-US"/>
        </w:rPr>
        <w:t>Dependencies:</w:t>
      </w:r>
      <w:r w:rsidRPr="00CB39BF">
        <w:rPr>
          <w:rFonts w:ascii="Times New Roman" w:eastAsia="Times New Roman" w:hAnsi="Times New Roman" w:cs="Times New Roman"/>
          <w:sz w:val="24"/>
          <w:szCs w:val="24"/>
          <w:lang w:val="en-US"/>
        </w:rPr>
        <w:t xml:space="preserve"> fetch, _buildPutBody (private helper), _getBookingsListInMomentum (private helper), _prepReturnMessage (private helper), Controller (type).</w:t>
      </w:r>
    </w:p>
    <w:p w14:paraId="6845C585" w14:textId="77777777" w:rsidR="00CB39BF" w:rsidRPr="00CB39BF" w:rsidRDefault="00CB39BF" w:rsidP="004603A9">
      <w:pPr>
        <w:numPr>
          <w:ilvl w:val="0"/>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b/>
          <w:bCs/>
          <w:sz w:val="24"/>
          <w:szCs w:val="24"/>
          <w:lang w:val="en-US"/>
        </w:rPr>
        <w:t>Implementation Details:</w:t>
      </w:r>
    </w:p>
    <w:p w14:paraId="57B76A9D"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First, calls _getBookingsListInMomentum to check for existing bookings of the tool within the activity's timeframe.</w:t>
      </w:r>
    </w:p>
    <w:p w14:paraId="3281E712"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If no conflicting booking is found, it constructs a PUT request body using _buildPutBody (setting objectType to "EQUIPMENT" and status to "REQUESTED").</w:t>
      </w:r>
    </w:p>
    <w:p w14:paraId="3C8A75CE"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Sends a bulk PUT request to the ToolAssignment API.</w:t>
      </w:r>
    </w:p>
    <w:p w14:paraId="26D638A1" w14:textId="77777777" w:rsidR="00CB39BF" w:rsidRPr="00CB39BF" w:rsidRDefault="00CB39BF" w:rsidP="004603A9">
      <w:pPr>
        <w:numPr>
          <w:ilvl w:val="1"/>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sz w:val="24"/>
          <w:szCs w:val="24"/>
          <w:lang w:val="en-US"/>
        </w:rPr>
        <w:t>Returns a localized message and success status based on the booking check and API response.</w:t>
      </w:r>
    </w:p>
    <w:p w14:paraId="03473556" w14:textId="77777777" w:rsidR="00CB39BF" w:rsidRPr="00CB39BF" w:rsidRDefault="00CB39BF" w:rsidP="004603A9">
      <w:pPr>
        <w:numPr>
          <w:ilvl w:val="0"/>
          <w:numId w:val="13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CB39BF">
        <w:rPr>
          <w:rFonts w:ascii="Times New Roman" w:eastAsia="Times New Roman" w:hAnsi="Times New Roman" w:cs="Times New Roman"/>
          <w:b/>
          <w:bCs/>
          <w:sz w:val="24"/>
          <w:szCs w:val="24"/>
          <w:lang w:val="en-US"/>
        </w:rPr>
        <w:lastRenderedPageBreak/>
        <w:t>Error Handling:</w:t>
      </w:r>
      <w:r w:rsidRPr="00CB39BF">
        <w:rPr>
          <w:rFonts w:ascii="Times New Roman" w:eastAsia="Times New Roman" w:hAnsi="Times New Roman" w:cs="Times New Roman"/>
          <w:sz w:val="24"/>
          <w:szCs w:val="24"/>
          <w:lang w:val="en-US"/>
        </w:rPr>
        <w:t xml:space="preserve"> Returns success: false if the tool is already booked or if the API call fails, along with an appropriate message.</w:t>
      </w:r>
    </w:p>
    <w:p w14:paraId="5F7261C2" w14:textId="77777777" w:rsidR="00146B9B" w:rsidRPr="004603A9" w:rsidRDefault="00000000" w:rsidP="004603A9">
      <w:pPr>
        <w:pStyle w:val="Heading3"/>
        <w:spacing w:line="360" w:lineRule="auto"/>
        <w:rPr>
          <w:rFonts w:ascii="Times New Roman" w:hAnsi="Times New Roman" w:cs="Times New Roman"/>
          <w:sz w:val="24"/>
          <w:szCs w:val="24"/>
        </w:rPr>
      </w:pPr>
      <w:bookmarkStart w:id="24" w:name="_Toc225422692"/>
      <w:r w:rsidRPr="004603A9">
        <w:rPr>
          <w:rFonts w:ascii="Times New Roman" w:hAnsi="Times New Roman" w:cs="Times New Roman"/>
          <w:sz w:val="24"/>
          <w:szCs w:val="24"/>
        </w:rPr>
        <w:t>`getAllGenericTools(): Promise&lt;GenericToolsAll&gt;`</w:t>
      </w:r>
      <w:bookmarkEnd w:id="24"/>
    </w:p>
    <w:p w14:paraId="6EFAB7D5" w14:textId="77777777" w:rsidR="002F3C59" w:rsidRPr="002F3C59" w:rsidRDefault="002F3C59" w:rsidP="004603A9">
      <w:pPr>
        <w:numPr>
          <w:ilvl w:val="0"/>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Fetches a list of all available generic tools.</w:t>
      </w:r>
    </w:p>
    <w:p w14:paraId="236B58CC" w14:textId="77777777" w:rsidR="002F3C59" w:rsidRPr="002F3C59" w:rsidRDefault="002F3C59" w:rsidP="004603A9">
      <w:pPr>
        <w:numPr>
          <w:ilvl w:val="0"/>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Used when a user wants to add new generic tools to an activity, providing a selection list of all potential tools.</w:t>
      </w:r>
    </w:p>
    <w:p w14:paraId="683A4BAB" w14:textId="77777777" w:rsidR="002F3C59" w:rsidRPr="002F3C59" w:rsidRDefault="002F3C59" w:rsidP="004603A9">
      <w:pPr>
        <w:numPr>
          <w:ilvl w:val="0"/>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1F75DCDA" w14:textId="77777777" w:rsidR="002F3C59" w:rsidRPr="002F3C59" w:rsidRDefault="002F3C59" w:rsidP="004603A9">
      <w:pPr>
        <w:numPr>
          <w:ilvl w:val="0"/>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Promise&lt;GenericToolsAll&gt; - A promise resolving to an object containing an array of all generic tools.</w:t>
      </w:r>
    </w:p>
    <w:p w14:paraId="07A66918" w14:textId="77777777" w:rsidR="002F3C59" w:rsidRPr="002F3C59" w:rsidRDefault="002F3C59" w:rsidP="004603A9">
      <w:pPr>
        <w:numPr>
          <w:ilvl w:val="0"/>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fetch, GenericToolsAll (type), genericToolsAll (mock data).</w:t>
      </w:r>
    </w:p>
    <w:p w14:paraId="161A85A7" w14:textId="77777777" w:rsidR="002F3C59" w:rsidRPr="002F3C59" w:rsidRDefault="002F3C59" w:rsidP="004603A9">
      <w:pPr>
        <w:numPr>
          <w:ilvl w:val="0"/>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12861988" w14:textId="77777777" w:rsidR="002F3C59" w:rsidRPr="002F3C59" w:rsidRDefault="002F3C59" w:rsidP="004603A9">
      <w:pPr>
        <w:numPr>
          <w:ilvl w:val="1"/>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Queries the API for Item records where item.tool=true and item.inactive=FALSE.</w:t>
      </w:r>
    </w:p>
    <w:p w14:paraId="3D8E4348" w14:textId="77777777" w:rsidR="002F3C59" w:rsidRPr="002F3C59" w:rsidRDefault="002F3C59" w:rsidP="004603A9">
      <w:pPr>
        <w:numPr>
          <w:ilvl w:val="1"/>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Returns the API response if successful, otherwise falls back to genericToolsAll mock data.</w:t>
      </w:r>
    </w:p>
    <w:p w14:paraId="15B808EF" w14:textId="77777777" w:rsidR="002F3C59" w:rsidRPr="002F3C59" w:rsidRDefault="002F3C59" w:rsidP="004603A9">
      <w:pPr>
        <w:numPr>
          <w:ilvl w:val="0"/>
          <w:numId w:val="12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Falls back to mock data on API failure.</w:t>
      </w:r>
    </w:p>
    <w:p w14:paraId="28831BC0" w14:textId="77777777" w:rsidR="00146B9B" w:rsidRPr="004603A9" w:rsidRDefault="00000000" w:rsidP="004603A9">
      <w:pPr>
        <w:pStyle w:val="Heading3"/>
        <w:spacing w:line="360" w:lineRule="auto"/>
        <w:rPr>
          <w:rFonts w:ascii="Times New Roman" w:hAnsi="Times New Roman" w:cs="Times New Roman"/>
          <w:sz w:val="24"/>
          <w:szCs w:val="24"/>
        </w:rPr>
      </w:pPr>
      <w:bookmarkStart w:id="25" w:name="_Toc225422693"/>
      <w:r w:rsidRPr="004603A9">
        <w:rPr>
          <w:rFonts w:ascii="Times New Roman" w:hAnsi="Times New Roman" w:cs="Times New Roman"/>
          <w:sz w:val="24"/>
          <w:szCs w:val="24"/>
        </w:rPr>
        <w:t>`_getBookingsListInMomentum(toolId: string): Promise&lt;EquipmentBookings&gt;` (Private)</w:t>
      </w:r>
      <w:bookmarkEnd w:id="25"/>
    </w:p>
    <w:p w14:paraId="53FE4FED" w14:textId="77777777" w:rsidR="002F3C59" w:rsidRPr="002F3C59" w:rsidRDefault="002F3C59" w:rsidP="004603A9">
      <w:pPr>
        <w:numPr>
          <w:ilvl w:val="0"/>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Retrieves existing bookings for a specific serialized tool.</w:t>
      </w:r>
    </w:p>
    <w:p w14:paraId="5E4D11FC" w14:textId="77777777" w:rsidR="002F3C59" w:rsidRPr="002F3C59" w:rsidRDefault="002F3C59" w:rsidP="004603A9">
      <w:pPr>
        <w:numPr>
          <w:ilvl w:val="0"/>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Used internally by processReserveSerializedTool to check for availability before attempting a new booking.</w:t>
      </w:r>
    </w:p>
    <w:p w14:paraId="4DB7D70C" w14:textId="77777777" w:rsidR="002F3C59" w:rsidRPr="002F3C59" w:rsidRDefault="002F3C59" w:rsidP="004603A9">
      <w:pPr>
        <w:numPr>
          <w:ilvl w:val="0"/>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toolId (string) - The ID of the serialized tool.</w:t>
      </w:r>
    </w:p>
    <w:p w14:paraId="20C1D3C8" w14:textId="77777777" w:rsidR="002F3C59" w:rsidRPr="002F3C59" w:rsidRDefault="002F3C59" w:rsidP="004603A9">
      <w:pPr>
        <w:numPr>
          <w:ilvl w:val="0"/>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Promise&lt;EquipmentBookings&gt; - A promise resolving to an object containing an array of booking records for the tool.</w:t>
      </w:r>
    </w:p>
    <w:p w14:paraId="46E67320" w14:textId="77777777" w:rsidR="002F3C59" w:rsidRPr="002F3C59" w:rsidRDefault="002F3C59" w:rsidP="004603A9">
      <w:pPr>
        <w:numPr>
          <w:ilvl w:val="0"/>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fetch, EquipmentBookings (type).</w:t>
      </w:r>
    </w:p>
    <w:p w14:paraId="11DB79CE" w14:textId="77777777" w:rsidR="002F3C59" w:rsidRPr="002F3C59" w:rsidRDefault="002F3C59" w:rsidP="004603A9">
      <w:pPr>
        <w:numPr>
          <w:ilvl w:val="0"/>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2BDC8BE2" w14:textId="77777777" w:rsidR="002F3C59" w:rsidRPr="002F3C59" w:rsidRDefault="002F3C59" w:rsidP="004603A9">
      <w:pPr>
        <w:numPr>
          <w:ilvl w:val="1"/>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Queries the API for ToolAssignment records where t.bookedEquipment matches toolId, t.object.objectType='EQUIPMENT', and t.status='BOOKED'.</w:t>
      </w:r>
    </w:p>
    <w:p w14:paraId="46EF31D8" w14:textId="77777777" w:rsidR="002F3C59" w:rsidRPr="002F3C59" w:rsidRDefault="002F3C59" w:rsidP="004603A9">
      <w:pPr>
        <w:numPr>
          <w:ilvl w:val="1"/>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If the API call fails, it returns an empty EquipmentBookings object.</w:t>
      </w:r>
    </w:p>
    <w:p w14:paraId="61581604" w14:textId="77777777" w:rsidR="002F3C59" w:rsidRPr="002F3C59" w:rsidRDefault="002F3C59" w:rsidP="004603A9">
      <w:pPr>
        <w:numPr>
          <w:ilvl w:val="0"/>
          <w:numId w:val="12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Returns empty data on API failure.</w:t>
      </w:r>
    </w:p>
    <w:p w14:paraId="0FDFF558" w14:textId="77777777" w:rsidR="00146B9B" w:rsidRPr="004603A9" w:rsidRDefault="00000000" w:rsidP="004603A9">
      <w:pPr>
        <w:pStyle w:val="Heading3"/>
        <w:spacing w:line="360" w:lineRule="auto"/>
        <w:rPr>
          <w:rFonts w:ascii="Times New Roman" w:hAnsi="Times New Roman" w:cs="Times New Roman"/>
          <w:sz w:val="24"/>
          <w:szCs w:val="24"/>
        </w:rPr>
      </w:pPr>
      <w:bookmarkStart w:id="26" w:name="_Toc225422694"/>
      <w:r w:rsidRPr="004603A9">
        <w:rPr>
          <w:rFonts w:ascii="Times New Roman" w:hAnsi="Times New Roman" w:cs="Times New Roman"/>
          <w:sz w:val="24"/>
          <w:szCs w:val="24"/>
        </w:rPr>
        <w:lastRenderedPageBreak/>
        <w:t>`_prepReturnMessage(that: Controller, success: string, failure: string, status: boolean): string` (Private)</w:t>
      </w:r>
      <w:bookmarkEnd w:id="26"/>
    </w:p>
    <w:p w14:paraId="2939B0C0" w14:textId="77777777" w:rsidR="002F3C59" w:rsidRPr="002F3C59" w:rsidRDefault="002F3C59" w:rsidP="004603A9">
      <w:pPr>
        <w:numPr>
          <w:ilvl w:val="0"/>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Prepares a localized success or failure message.</w:t>
      </w:r>
    </w:p>
    <w:p w14:paraId="253E7B6F" w14:textId="77777777" w:rsidR="002F3C59" w:rsidRPr="002F3C59" w:rsidRDefault="002F3C59" w:rsidP="004603A9">
      <w:pPr>
        <w:numPr>
          <w:ilvl w:val="0"/>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Centralizes message generation to provide consistent user feedback after asynchronous operations.</w:t>
      </w:r>
    </w:p>
    <w:p w14:paraId="69122850" w14:textId="77777777" w:rsidR="002F3C59" w:rsidRPr="002F3C59" w:rsidRDefault="002F3C59" w:rsidP="004603A9">
      <w:pPr>
        <w:numPr>
          <w:ilvl w:val="0"/>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p>
    <w:p w14:paraId="78A180D7" w14:textId="77777777" w:rsidR="002F3C59" w:rsidRPr="002F3C59" w:rsidRDefault="002F3C59" w:rsidP="004603A9">
      <w:pPr>
        <w:numPr>
          <w:ilvl w:val="1"/>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that (Controller) - The UI5 controller instance (to access resource bundle).</w:t>
      </w:r>
    </w:p>
    <w:p w14:paraId="66D8BB01" w14:textId="77777777" w:rsidR="002F3C59" w:rsidRPr="002F3C59" w:rsidRDefault="002F3C59" w:rsidP="004603A9">
      <w:pPr>
        <w:numPr>
          <w:ilvl w:val="1"/>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success (string) - The i18n key for a success message.</w:t>
      </w:r>
    </w:p>
    <w:p w14:paraId="238AFBCB" w14:textId="77777777" w:rsidR="002F3C59" w:rsidRPr="002F3C59" w:rsidRDefault="002F3C59" w:rsidP="004603A9">
      <w:pPr>
        <w:numPr>
          <w:ilvl w:val="1"/>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failure (string) - The i18n key for a failure message.</w:t>
      </w:r>
    </w:p>
    <w:p w14:paraId="25EA59D6" w14:textId="77777777" w:rsidR="002F3C59" w:rsidRPr="002F3C59" w:rsidRDefault="002F3C59" w:rsidP="004603A9">
      <w:pPr>
        <w:numPr>
          <w:ilvl w:val="1"/>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status (boolean) - Indicates if the operation was successful.</w:t>
      </w:r>
    </w:p>
    <w:p w14:paraId="2A853E56" w14:textId="77777777" w:rsidR="002F3C59" w:rsidRPr="002F3C59" w:rsidRDefault="002F3C59" w:rsidP="004603A9">
      <w:pPr>
        <w:numPr>
          <w:ilvl w:val="0"/>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string - A localized message.</w:t>
      </w:r>
    </w:p>
    <w:p w14:paraId="54B529AE" w14:textId="77777777" w:rsidR="002F3C59" w:rsidRPr="002F3C59" w:rsidRDefault="002F3C59" w:rsidP="004603A9">
      <w:pPr>
        <w:numPr>
          <w:ilvl w:val="0"/>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getResourceBundle (public helper), Controller (type).</w:t>
      </w:r>
    </w:p>
    <w:p w14:paraId="450CDA24" w14:textId="77777777" w:rsidR="002F3C59" w:rsidRPr="002F3C59" w:rsidRDefault="002F3C59" w:rsidP="004603A9">
      <w:pPr>
        <w:numPr>
          <w:ilvl w:val="0"/>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Retrieves the appropriate message from the i18n resource bundle based on the status flag.</w:t>
      </w:r>
    </w:p>
    <w:p w14:paraId="1919806E" w14:textId="77777777" w:rsidR="002F3C59" w:rsidRPr="002F3C59" w:rsidRDefault="002F3C59" w:rsidP="004603A9">
      <w:pPr>
        <w:numPr>
          <w:ilvl w:val="0"/>
          <w:numId w:val="12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relies on getResourceBundle for i18n keys.</w:t>
      </w:r>
    </w:p>
    <w:p w14:paraId="08A14F8A" w14:textId="77777777" w:rsidR="00146B9B" w:rsidRPr="004603A9" w:rsidRDefault="00000000" w:rsidP="004603A9">
      <w:pPr>
        <w:pStyle w:val="Heading3"/>
        <w:spacing w:line="360" w:lineRule="auto"/>
        <w:rPr>
          <w:rFonts w:ascii="Times New Roman" w:hAnsi="Times New Roman" w:cs="Times New Roman"/>
          <w:sz w:val="24"/>
          <w:szCs w:val="24"/>
        </w:rPr>
      </w:pPr>
      <w:bookmarkStart w:id="27" w:name="_Toc225422695"/>
      <w:r w:rsidRPr="004603A9">
        <w:rPr>
          <w:rFonts w:ascii="Times New Roman" w:hAnsi="Times New Roman" w:cs="Times New Roman"/>
          <w:sz w:val="24"/>
          <w:szCs w:val="24"/>
        </w:rPr>
        <w:t>`_convertStringToDate(date: string): Date` (Private)</w:t>
      </w:r>
      <w:bookmarkEnd w:id="27"/>
    </w:p>
    <w:p w14:paraId="0FE2906D" w14:textId="77777777" w:rsidR="002F3C59" w:rsidRPr="002F3C59" w:rsidRDefault="002F3C59" w:rsidP="004603A9">
      <w:pPr>
        <w:numPr>
          <w:ilvl w:val="0"/>
          <w:numId w:val="12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Converts a date string into a Date object.</w:t>
      </w:r>
    </w:p>
    <w:p w14:paraId="01CB618B" w14:textId="77777777" w:rsidR="002F3C59" w:rsidRPr="002F3C59" w:rsidRDefault="002F3C59" w:rsidP="004603A9">
      <w:pPr>
        <w:numPr>
          <w:ilvl w:val="0"/>
          <w:numId w:val="12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Ensures consistent handling of date formats received from the backend or mock data.</w:t>
      </w:r>
    </w:p>
    <w:p w14:paraId="7269D0F5" w14:textId="77777777" w:rsidR="002F3C59" w:rsidRPr="002F3C59" w:rsidRDefault="002F3C59" w:rsidP="004603A9">
      <w:pPr>
        <w:numPr>
          <w:ilvl w:val="0"/>
          <w:numId w:val="12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date (string) - The date string to convert.</w:t>
      </w:r>
    </w:p>
    <w:p w14:paraId="60824170" w14:textId="77777777" w:rsidR="002F3C59" w:rsidRPr="002F3C59" w:rsidRDefault="002F3C59" w:rsidP="004603A9">
      <w:pPr>
        <w:numPr>
          <w:ilvl w:val="0"/>
          <w:numId w:val="12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Date - A Date object.</w:t>
      </w:r>
    </w:p>
    <w:p w14:paraId="00154EF7" w14:textId="77777777" w:rsidR="002F3C59" w:rsidRPr="002F3C59" w:rsidRDefault="002F3C59" w:rsidP="004603A9">
      <w:pPr>
        <w:numPr>
          <w:ilvl w:val="0"/>
          <w:numId w:val="12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None.</w:t>
      </w:r>
    </w:p>
    <w:p w14:paraId="4C831513" w14:textId="77777777" w:rsidR="002F3C59" w:rsidRPr="002F3C59" w:rsidRDefault="002F3C59" w:rsidP="004603A9">
      <w:pPr>
        <w:numPr>
          <w:ilvl w:val="0"/>
          <w:numId w:val="12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If the input string is empty, returns a new Date() (current date). Otherwise, creates a Date object directly from the string.</w:t>
      </w:r>
    </w:p>
    <w:p w14:paraId="5BCC4E59" w14:textId="77777777" w:rsidR="002F3C59" w:rsidRPr="002F3C59" w:rsidRDefault="002F3C59" w:rsidP="004603A9">
      <w:pPr>
        <w:numPr>
          <w:ilvl w:val="0"/>
          <w:numId w:val="12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Returns current date for empty string. Invalid date strings would likely result in an "Invalid Date" object, which might cause downstream issues.</w:t>
      </w:r>
    </w:p>
    <w:p w14:paraId="6A9EE346" w14:textId="77777777" w:rsidR="00146B9B" w:rsidRPr="004603A9" w:rsidRDefault="00000000" w:rsidP="004603A9">
      <w:pPr>
        <w:pStyle w:val="Heading3"/>
        <w:spacing w:line="360" w:lineRule="auto"/>
        <w:rPr>
          <w:rFonts w:ascii="Times New Roman" w:hAnsi="Times New Roman" w:cs="Times New Roman"/>
          <w:sz w:val="24"/>
          <w:szCs w:val="24"/>
        </w:rPr>
      </w:pPr>
      <w:bookmarkStart w:id="28" w:name="_Toc225422696"/>
      <w:r w:rsidRPr="004603A9">
        <w:rPr>
          <w:rFonts w:ascii="Times New Roman" w:hAnsi="Times New Roman" w:cs="Times New Roman"/>
          <w:sz w:val="24"/>
          <w:szCs w:val="24"/>
        </w:rPr>
        <w:t>`_buildPutBody(id: string, type: ToolAssignmentType["objectType"], status: string, activityStart: string, activityEnd: string, activity: string): ToolAssignmentEntry` (Private)</w:t>
      </w:r>
      <w:bookmarkEnd w:id="28"/>
    </w:p>
    <w:p w14:paraId="37F26525" w14:textId="77777777" w:rsidR="002F3C59" w:rsidRPr="002F3C59" w:rsidRDefault="002F3C59" w:rsidP="004603A9">
      <w:pPr>
        <w:numPr>
          <w:ilvl w:val="0"/>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Constructs the request body for PUT operations on ToolAssignment.</w:t>
      </w:r>
    </w:p>
    <w:p w14:paraId="691F15E7" w14:textId="77777777" w:rsidR="002F3C59" w:rsidRPr="002F3C59" w:rsidRDefault="002F3C59" w:rsidP="004603A9">
      <w:pPr>
        <w:numPr>
          <w:ilvl w:val="0"/>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Business Context:</w:t>
      </w:r>
      <w:r w:rsidRPr="002F3C59">
        <w:rPr>
          <w:rFonts w:ascii="Times New Roman" w:eastAsia="Times New Roman" w:hAnsi="Times New Roman" w:cs="Times New Roman"/>
          <w:sz w:val="24"/>
          <w:szCs w:val="24"/>
          <w:lang w:val="en-US"/>
        </w:rPr>
        <w:t xml:space="preserve"> Standardizes the structure of the payload sent to the backend when creating or updating tool assignments.</w:t>
      </w:r>
    </w:p>
    <w:p w14:paraId="68983A79" w14:textId="77777777" w:rsidR="002F3C59" w:rsidRPr="002F3C59" w:rsidRDefault="002F3C59" w:rsidP="004603A9">
      <w:pPr>
        <w:numPr>
          <w:ilvl w:val="0"/>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p>
    <w:p w14:paraId="330821F4" w14:textId="77777777" w:rsidR="002F3C59" w:rsidRPr="002F3C59" w:rsidRDefault="002F3C59" w:rsidP="004603A9">
      <w:pPr>
        <w:numPr>
          <w:ilvl w:val="1"/>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id (string) - The ID of the object (item or equipment) being assigned.</w:t>
      </w:r>
    </w:p>
    <w:p w14:paraId="5A0B59FE" w14:textId="77777777" w:rsidR="002F3C59" w:rsidRPr="002F3C59" w:rsidRDefault="002F3C59" w:rsidP="004603A9">
      <w:pPr>
        <w:numPr>
          <w:ilvl w:val="1"/>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type (ToolAssignmentType["objectType"]) - The type of object ('ITEM' or 'EQUIPMENT').</w:t>
      </w:r>
    </w:p>
    <w:p w14:paraId="008842A3" w14:textId="77777777" w:rsidR="002F3C59" w:rsidRPr="002F3C59" w:rsidRDefault="002F3C59" w:rsidP="004603A9">
      <w:pPr>
        <w:numPr>
          <w:ilvl w:val="1"/>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status (string) - The status of the assignment (e.g., "OPEN", "REQUESTED").</w:t>
      </w:r>
    </w:p>
    <w:p w14:paraId="06712722" w14:textId="77777777" w:rsidR="002F3C59" w:rsidRPr="002F3C59" w:rsidRDefault="002F3C59" w:rsidP="004603A9">
      <w:pPr>
        <w:numPr>
          <w:ilvl w:val="1"/>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activityStart (string) - The start date/time as an ISO string.</w:t>
      </w:r>
    </w:p>
    <w:p w14:paraId="3DF6F482" w14:textId="77777777" w:rsidR="002F3C59" w:rsidRPr="002F3C59" w:rsidRDefault="002F3C59" w:rsidP="004603A9">
      <w:pPr>
        <w:numPr>
          <w:ilvl w:val="1"/>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activityEnd (string) - The end date/time as an ISO string.</w:t>
      </w:r>
    </w:p>
    <w:p w14:paraId="460EE431" w14:textId="77777777" w:rsidR="002F3C59" w:rsidRPr="002F3C59" w:rsidRDefault="002F3C59" w:rsidP="004603A9">
      <w:pPr>
        <w:numPr>
          <w:ilvl w:val="1"/>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activity (string) - The ID of the activity.</w:t>
      </w:r>
    </w:p>
    <w:p w14:paraId="445518E5" w14:textId="77777777" w:rsidR="002F3C59" w:rsidRPr="002F3C59" w:rsidRDefault="002F3C59" w:rsidP="004603A9">
      <w:pPr>
        <w:numPr>
          <w:ilvl w:val="0"/>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ToolAssignmentEntry - An object structured as a ToolAssignment API payload.</w:t>
      </w:r>
    </w:p>
    <w:p w14:paraId="0FA8F504" w14:textId="77777777" w:rsidR="002F3C59" w:rsidRPr="002F3C59" w:rsidRDefault="002F3C59" w:rsidP="004603A9">
      <w:pPr>
        <w:numPr>
          <w:ilvl w:val="0"/>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ToolAssignmentType, ToolAssignmentEntry (types).</w:t>
      </w:r>
    </w:p>
    <w:p w14:paraId="5FCC5C8A" w14:textId="77777777" w:rsidR="002F3C59" w:rsidRPr="002F3C59" w:rsidRDefault="002F3C59" w:rsidP="004603A9">
      <w:pPr>
        <w:numPr>
          <w:ilvl w:val="0"/>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Creates a plain JavaScript object with the specified properties. Quantity is hardcoded to 1.</w:t>
      </w:r>
    </w:p>
    <w:p w14:paraId="3E06FBEA" w14:textId="77777777" w:rsidR="002F3C59" w:rsidRPr="002F3C59" w:rsidRDefault="002F3C59" w:rsidP="004603A9">
      <w:pPr>
        <w:numPr>
          <w:ilvl w:val="0"/>
          <w:numId w:val="12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w:t>
      </w:r>
    </w:p>
    <w:p w14:paraId="41EADBFA" w14:textId="77777777" w:rsidR="00146B9B" w:rsidRPr="004603A9" w:rsidRDefault="00000000" w:rsidP="004603A9">
      <w:pPr>
        <w:pStyle w:val="Heading3"/>
        <w:spacing w:line="360" w:lineRule="auto"/>
        <w:rPr>
          <w:rFonts w:ascii="Times New Roman" w:hAnsi="Times New Roman" w:cs="Times New Roman"/>
          <w:sz w:val="24"/>
          <w:szCs w:val="24"/>
        </w:rPr>
      </w:pPr>
      <w:bookmarkStart w:id="29" w:name="_Toc225422697"/>
      <w:r w:rsidRPr="004603A9">
        <w:rPr>
          <w:rFonts w:ascii="Times New Roman" w:hAnsi="Times New Roman" w:cs="Times New Roman"/>
          <w:sz w:val="24"/>
          <w:szCs w:val="24"/>
        </w:rPr>
        <w:t>`getResourceBundle(that: Controller): ResourceBundle`</w:t>
      </w:r>
      <w:bookmarkEnd w:id="29"/>
    </w:p>
    <w:p w14:paraId="346DC3FC" w14:textId="77777777" w:rsidR="002F3C59" w:rsidRPr="002F3C59" w:rsidRDefault="002F3C59" w:rsidP="004603A9">
      <w:pPr>
        <w:numPr>
          <w:ilvl w:val="0"/>
          <w:numId w:val="12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Retrieves the i18n resource bundle for a given controller.</w:t>
      </w:r>
    </w:p>
    <w:p w14:paraId="72047B6D" w14:textId="77777777" w:rsidR="002F3C59" w:rsidRPr="002F3C59" w:rsidRDefault="002F3C59" w:rsidP="004603A9">
      <w:pPr>
        <w:numPr>
          <w:ilvl w:val="0"/>
          <w:numId w:val="12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Provides access to localized texts for UI elements and messages.</w:t>
      </w:r>
    </w:p>
    <w:p w14:paraId="30FFFF7B" w14:textId="77777777" w:rsidR="002F3C59" w:rsidRPr="002F3C59" w:rsidRDefault="002F3C59" w:rsidP="004603A9">
      <w:pPr>
        <w:numPr>
          <w:ilvl w:val="0"/>
          <w:numId w:val="12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that (Controller) - The UI5 controller instance.</w:t>
      </w:r>
    </w:p>
    <w:p w14:paraId="67F8E753" w14:textId="77777777" w:rsidR="002F3C59" w:rsidRPr="002F3C59" w:rsidRDefault="002F3C59" w:rsidP="004603A9">
      <w:pPr>
        <w:numPr>
          <w:ilvl w:val="0"/>
          <w:numId w:val="12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ResourceBundle - The i18n resource bundle.</w:t>
      </w:r>
    </w:p>
    <w:p w14:paraId="52CF4C98" w14:textId="77777777" w:rsidR="002F3C59" w:rsidRPr="002F3C59" w:rsidRDefault="002F3C59" w:rsidP="004603A9">
      <w:pPr>
        <w:numPr>
          <w:ilvl w:val="0"/>
          <w:numId w:val="12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Component, ResourceModel, ResourceBundle (types/classes).</w:t>
      </w:r>
    </w:p>
    <w:p w14:paraId="75BA3D34" w14:textId="77777777" w:rsidR="002F3C59" w:rsidRPr="002F3C59" w:rsidRDefault="002F3C59" w:rsidP="004603A9">
      <w:pPr>
        <w:numPr>
          <w:ilvl w:val="0"/>
          <w:numId w:val="12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Casts the controller's owner component to Component, retrieves the "i18n" model, and then its resource bundle.</w:t>
      </w:r>
    </w:p>
    <w:p w14:paraId="04CAF9DE" w14:textId="77777777" w:rsidR="002F3C59" w:rsidRPr="002F3C59" w:rsidRDefault="002F3C59" w:rsidP="004603A9">
      <w:pPr>
        <w:numPr>
          <w:ilvl w:val="0"/>
          <w:numId w:val="12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Assumes the "i18n" model exists and is a ResourceModel.</w:t>
      </w:r>
    </w:p>
    <w:p w14:paraId="54A7C165" w14:textId="77777777" w:rsidR="00146B9B" w:rsidRPr="004603A9" w:rsidRDefault="00000000" w:rsidP="004603A9">
      <w:pPr>
        <w:pStyle w:val="Heading1"/>
        <w:spacing w:line="360" w:lineRule="auto"/>
        <w:rPr>
          <w:rFonts w:ascii="Times New Roman" w:hAnsi="Times New Roman" w:cs="Times New Roman"/>
          <w:sz w:val="24"/>
          <w:szCs w:val="24"/>
          <w:lang w:val="en-US"/>
        </w:rPr>
      </w:pPr>
      <w:bookmarkStart w:id="30" w:name="_Toc225422698"/>
      <w:r w:rsidRPr="004603A9">
        <w:rPr>
          <w:rFonts w:ascii="Times New Roman" w:hAnsi="Times New Roman" w:cs="Times New Roman"/>
          <w:sz w:val="24"/>
          <w:szCs w:val="24"/>
          <w:lang w:val="en-US"/>
        </w:rPr>
        <w:t>File: btptoolreservationextension/webapp/controller/Main.controller.ts</w:t>
      </w:r>
      <w:bookmarkEnd w:id="30"/>
    </w:p>
    <w:p w14:paraId="6D90B4EF"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31" w:name="_Toc225422699"/>
      <w:r w:rsidRPr="004603A9">
        <w:rPr>
          <w:rFonts w:ascii="Times New Roman" w:hAnsi="Times New Roman" w:cs="Times New Roman"/>
          <w:sz w:val="24"/>
          <w:szCs w:val="24"/>
          <w:lang w:val="en-US"/>
        </w:rPr>
        <w:t>Business Functionality</w:t>
      </w:r>
      <w:bookmarkEnd w:id="31"/>
    </w:p>
    <w:p w14:paraId="637A3879"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This is the main controller for the application, handling all user interactions and data flow for the tool reservation functionality. It initializes the application based on the context received from the FSM Shell, manages the display and manipulation of generic and serialized tools, and facilitates actions like adding, deleting, and reserving tools. A key business function is the integration of an authorization layer to control access based on organizational levels.</w:t>
      </w:r>
    </w:p>
    <w:p w14:paraId="62D55957" w14:textId="77777777" w:rsidR="00146B9B" w:rsidRPr="004603A9" w:rsidRDefault="00146B9B" w:rsidP="004603A9">
      <w:pPr>
        <w:spacing w:line="360" w:lineRule="auto"/>
        <w:rPr>
          <w:rFonts w:ascii="Times New Roman" w:hAnsi="Times New Roman" w:cs="Times New Roman"/>
          <w:sz w:val="24"/>
          <w:szCs w:val="24"/>
          <w:lang w:val="en-US"/>
        </w:rPr>
      </w:pPr>
    </w:p>
    <w:p w14:paraId="2DD14136"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32" w:name="_Toc225422700"/>
      <w:r w:rsidRPr="004603A9">
        <w:rPr>
          <w:rFonts w:ascii="Times New Roman" w:hAnsi="Times New Roman" w:cs="Times New Roman"/>
          <w:sz w:val="24"/>
          <w:szCs w:val="24"/>
          <w:lang w:val="en-US"/>
        </w:rPr>
        <w:lastRenderedPageBreak/>
        <w:t>Technical Overview</w:t>
      </w:r>
      <w:bookmarkEnd w:id="32"/>
    </w:p>
    <w:p w14:paraId="5EC75DB1" w14:textId="77777777" w:rsidR="002F3C59" w:rsidRPr="002F3C59" w:rsidRDefault="002F3C59"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Main.controller.ts extends sap.ui.core.mvc.Controller and orchestrates the application's logic. It leverages helper functions from ../tool/Helper.ts for data fetching and manipulation, and functions from ../tool/AuthLayer.ts for authorization checks. It interacts with the FSM Shell SDK for context passing and uses UI5 models (JSONModel) to bind data to views. The controller dynamically creates and manages UI elements like dialogs and fragments, and handles various UI events.</w:t>
      </w:r>
    </w:p>
    <w:p w14:paraId="0F330D8E"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33" w:name="_Toc225422701"/>
      <w:r w:rsidRPr="004603A9">
        <w:rPr>
          <w:rFonts w:ascii="Times New Roman" w:hAnsi="Times New Roman" w:cs="Times New Roman"/>
          <w:sz w:val="24"/>
          <w:szCs w:val="24"/>
          <w:lang w:val="en-US"/>
        </w:rPr>
        <w:t>Functions / Methods</w:t>
      </w:r>
      <w:bookmarkEnd w:id="33"/>
    </w:p>
    <w:p w14:paraId="53B99999" w14:textId="77777777" w:rsidR="00146B9B" w:rsidRPr="004603A9" w:rsidRDefault="00000000" w:rsidP="004603A9">
      <w:pPr>
        <w:pStyle w:val="Heading3"/>
        <w:spacing w:line="360" w:lineRule="auto"/>
        <w:rPr>
          <w:rFonts w:ascii="Times New Roman" w:hAnsi="Times New Roman" w:cs="Times New Roman"/>
          <w:sz w:val="24"/>
          <w:szCs w:val="24"/>
        </w:rPr>
      </w:pPr>
      <w:bookmarkStart w:id="34" w:name="_Toc225422702"/>
      <w:r w:rsidRPr="004603A9">
        <w:rPr>
          <w:rFonts w:ascii="Times New Roman" w:hAnsi="Times New Roman" w:cs="Times New Roman"/>
          <w:sz w:val="24"/>
          <w:szCs w:val="24"/>
        </w:rPr>
        <w:t>`constructor` (implicitly inherited)</w:t>
      </w:r>
      <w:bookmarkEnd w:id="34"/>
    </w:p>
    <w:p w14:paraId="671F32CA" w14:textId="77777777" w:rsidR="002F3C59" w:rsidRPr="002F3C59" w:rsidRDefault="002F3C59" w:rsidP="004603A9">
      <w:pPr>
        <w:numPr>
          <w:ilvl w:val="0"/>
          <w:numId w:val="12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Initializes the base UI5 controller.</w:t>
      </w:r>
    </w:p>
    <w:p w14:paraId="32EC5463" w14:textId="77777777" w:rsidR="002F3C59" w:rsidRPr="002F3C59" w:rsidRDefault="002F3C59" w:rsidP="004603A9">
      <w:pPr>
        <w:numPr>
          <w:ilvl w:val="0"/>
          <w:numId w:val="12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Standard UI5 controller initialization.</w:t>
      </w:r>
    </w:p>
    <w:p w14:paraId="2F6E2E1C" w14:textId="77777777" w:rsidR="002F3C59" w:rsidRPr="002F3C59" w:rsidRDefault="002F3C59" w:rsidP="004603A9">
      <w:pPr>
        <w:numPr>
          <w:ilvl w:val="0"/>
          <w:numId w:val="12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 (implicitly inherited).</w:t>
      </w:r>
    </w:p>
    <w:p w14:paraId="30EBC156" w14:textId="77777777" w:rsidR="002F3C59" w:rsidRPr="002F3C59" w:rsidRDefault="002F3C59" w:rsidP="004603A9">
      <w:pPr>
        <w:numPr>
          <w:ilvl w:val="0"/>
          <w:numId w:val="12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An initialized Main controller instance.</w:t>
      </w:r>
    </w:p>
    <w:p w14:paraId="5F64DFED" w14:textId="77777777" w:rsidR="002F3C59" w:rsidRPr="002F3C59" w:rsidRDefault="002F3C59" w:rsidP="004603A9">
      <w:pPr>
        <w:numPr>
          <w:ilvl w:val="0"/>
          <w:numId w:val="12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sap.ui.core.mvc.Controller.</w:t>
      </w:r>
    </w:p>
    <w:p w14:paraId="3BEF5F37" w14:textId="77777777" w:rsidR="002F3C59" w:rsidRPr="002F3C59" w:rsidRDefault="002F3C59" w:rsidP="004603A9">
      <w:pPr>
        <w:numPr>
          <w:ilvl w:val="0"/>
          <w:numId w:val="12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Handled by the UI5 framework.</w:t>
      </w:r>
    </w:p>
    <w:p w14:paraId="69248BD5" w14:textId="77777777" w:rsidR="002F3C59" w:rsidRPr="002F3C59" w:rsidRDefault="002F3C59" w:rsidP="004603A9">
      <w:pPr>
        <w:numPr>
          <w:ilvl w:val="0"/>
          <w:numId w:val="12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2A796C04" w14:textId="77777777" w:rsidR="00146B9B" w:rsidRPr="004603A9" w:rsidRDefault="00000000" w:rsidP="004603A9">
      <w:pPr>
        <w:pStyle w:val="Heading3"/>
        <w:spacing w:line="360" w:lineRule="auto"/>
        <w:rPr>
          <w:rFonts w:ascii="Times New Roman" w:hAnsi="Times New Roman" w:cs="Times New Roman"/>
          <w:sz w:val="24"/>
          <w:szCs w:val="24"/>
        </w:rPr>
      </w:pPr>
      <w:bookmarkStart w:id="35" w:name="_Toc225422703"/>
      <w:r w:rsidRPr="004603A9">
        <w:rPr>
          <w:rFonts w:ascii="Times New Roman" w:hAnsi="Times New Roman" w:cs="Times New Roman"/>
          <w:sz w:val="24"/>
          <w:szCs w:val="24"/>
        </w:rPr>
        <w:t>`_pDialog: any` (Private Property)</w:t>
      </w:r>
      <w:bookmarkEnd w:id="35"/>
    </w:p>
    <w:p w14:paraId="72A43B99" w14:textId="77777777" w:rsidR="002F3C59" w:rsidRPr="002F3C59" w:rsidRDefault="002F3C59" w:rsidP="004603A9">
      <w:pPr>
        <w:numPr>
          <w:ilvl w:val="0"/>
          <w:numId w:val="12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Stores a promise that resolves to the GenericToolAdd dialog fragment.</w:t>
      </w:r>
    </w:p>
    <w:p w14:paraId="218F63FB" w14:textId="77777777" w:rsidR="002F3C59" w:rsidRPr="002F3C59" w:rsidRDefault="002F3C59" w:rsidP="004603A9">
      <w:pPr>
        <w:numPr>
          <w:ilvl w:val="0"/>
          <w:numId w:val="12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Used to ensure the dialog is loaded only once and can be reused.</w:t>
      </w:r>
    </w:p>
    <w:p w14:paraId="14FB505B" w14:textId="77777777" w:rsidR="002F3C59" w:rsidRPr="002F3C59" w:rsidRDefault="002F3C59" w:rsidP="004603A9">
      <w:pPr>
        <w:numPr>
          <w:ilvl w:val="0"/>
          <w:numId w:val="12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08466111" w14:textId="77777777" w:rsidR="002F3C59" w:rsidRPr="002F3C59" w:rsidRDefault="002F3C59" w:rsidP="004603A9">
      <w:pPr>
        <w:numPr>
          <w:ilvl w:val="0"/>
          <w:numId w:val="12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Promise&lt;sap.m.Dialog&gt;.</w:t>
      </w:r>
    </w:p>
    <w:p w14:paraId="0F0690E3" w14:textId="77777777" w:rsidR="002F3C59" w:rsidRPr="002F3C59" w:rsidRDefault="002F3C59" w:rsidP="004603A9">
      <w:pPr>
        <w:numPr>
          <w:ilvl w:val="0"/>
          <w:numId w:val="12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sap.ui.core.Fragment.load.</w:t>
      </w:r>
    </w:p>
    <w:p w14:paraId="09F1016D" w14:textId="77777777" w:rsidR="002F3C59" w:rsidRPr="002F3C59" w:rsidRDefault="002F3C59" w:rsidP="004603A9">
      <w:pPr>
        <w:numPr>
          <w:ilvl w:val="0"/>
          <w:numId w:val="12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Initialized to undefined and assigned a promise on first access.</w:t>
      </w:r>
    </w:p>
    <w:p w14:paraId="7DD06578" w14:textId="77777777" w:rsidR="002F3C59" w:rsidRPr="002F3C59" w:rsidRDefault="002F3C59" w:rsidP="004603A9">
      <w:pPr>
        <w:numPr>
          <w:ilvl w:val="0"/>
          <w:numId w:val="12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564F27F7" w14:textId="77777777" w:rsidR="00146B9B" w:rsidRPr="004603A9" w:rsidRDefault="00000000" w:rsidP="004603A9">
      <w:pPr>
        <w:pStyle w:val="Heading3"/>
        <w:spacing w:line="360" w:lineRule="auto"/>
        <w:rPr>
          <w:rFonts w:ascii="Times New Roman" w:hAnsi="Times New Roman" w:cs="Times New Roman"/>
          <w:sz w:val="24"/>
          <w:szCs w:val="24"/>
        </w:rPr>
      </w:pPr>
      <w:bookmarkStart w:id="36" w:name="_Toc225422704"/>
      <w:r w:rsidRPr="004603A9">
        <w:rPr>
          <w:rFonts w:ascii="Times New Roman" w:hAnsi="Times New Roman" w:cs="Times New Roman"/>
          <w:sz w:val="24"/>
          <w:szCs w:val="24"/>
        </w:rPr>
        <w:t>`_ACTIVITY: string` (Private Property)</w:t>
      </w:r>
      <w:bookmarkEnd w:id="36"/>
    </w:p>
    <w:p w14:paraId="32E94AAC" w14:textId="77777777" w:rsidR="002F3C59" w:rsidRPr="002F3C59" w:rsidRDefault="002F3C59" w:rsidP="004603A9">
      <w:pPr>
        <w:numPr>
          <w:ilvl w:val="0"/>
          <w:numId w:val="12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Stores the currently selected activity ID from the FSM Shell context.</w:t>
      </w:r>
    </w:p>
    <w:p w14:paraId="3AE280FA" w14:textId="77777777" w:rsidR="002F3C59" w:rsidRPr="002F3C59" w:rsidRDefault="002F3C59" w:rsidP="004603A9">
      <w:pPr>
        <w:numPr>
          <w:ilvl w:val="0"/>
          <w:numId w:val="12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This ID is central to all tool reservation operations, linking tools to a specific work activity.</w:t>
      </w:r>
    </w:p>
    <w:p w14:paraId="1E7ABE28" w14:textId="77777777" w:rsidR="002F3C59" w:rsidRPr="002F3C59" w:rsidRDefault="002F3C59" w:rsidP="004603A9">
      <w:pPr>
        <w:numPr>
          <w:ilvl w:val="0"/>
          <w:numId w:val="12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65DDB502" w14:textId="77777777" w:rsidR="002F3C59" w:rsidRPr="002F3C59" w:rsidRDefault="002F3C59" w:rsidP="004603A9">
      <w:pPr>
        <w:numPr>
          <w:ilvl w:val="0"/>
          <w:numId w:val="12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string.</w:t>
      </w:r>
    </w:p>
    <w:p w14:paraId="0575FB93" w14:textId="77777777" w:rsidR="002F3C59" w:rsidRPr="002F3C59" w:rsidRDefault="002F3C59" w:rsidP="004603A9">
      <w:pPr>
        <w:numPr>
          <w:ilvl w:val="0"/>
          <w:numId w:val="12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Dependencies:</w:t>
      </w:r>
      <w:r w:rsidRPr="002F3C59">
        <w:rPr>
          <w:rFonts w:ascii="Times New Roman" w:eastAsia="Times New Roman" w:hAnsi="Times New Roman" w:cs="Times New Roman"/>
          <w:sz w:val="24"/>
          <w:szCs w:val="24"/>
          <w:lang w:val="en-US"/>
        </w:rPr>
        <w:t xml:space="preserve"> FSM Shell REQUIRE_CONTEXT event.</w:t>
      </w:r>
    </w:p>
    <w:p w14:paraId="1A40F4D2" w14:textId="77777777" w:rsidR="002F3C59" w:rsidRPr="002F3C59" w:rsidRDefault="002F3C59" w:rsidP="004603A9">
      <w:pPr>
        <w:numPr>
          <w:ilvl w:val="0"/>
          <w:numId w:val="12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Initialized to undefined and set asynchronously when FSM Shell context is received.</w:t>
      </w:r>
    </w:p>
    <w:p w14:paraId="48FCDB87" w14:textId="77777777" w:rsidR="002F3C59" w:rsidRPr="002F3C59" w:rsidRDefault="002F3C59" w:rsidP="004603A9">
      <w:pPr>
        <w:numPr>
          <w:ilvl w:val="0"/>
          <w:numId w:val="12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1B6ADEA4" w14:textId="77777777" w:rsidR="00146B9B" w:rsidRPr="004603A9" w:rsidRDefault="00000000" w:rsidP="004603A9">
      <w:pPr>
        <w:pStyle w:val="Heading3"/>
        <w:spacing w:line="360" w:lineRule="auto"/>
        <w:rPr>
          <w:rFonts w:ascii="Times New Roman" w:hAnsi="Times New Roman" w:cs="Times New Roman"/>
          <w:sz w:val="24"/>
          <w:szCs w:val="24"/>
        </w:rPr>
      </w:pPr>
      <w:bookmarkStart w:id="37" w:name="_Toc225422705"/>
      <w:r w:rsidRPr="004603A9">
        <w:rPr>
          <w:rFonts w:ascii="Times New Roman" w:hAnsi="Times New Roman" w:cs="Times New Roman"/>
          <w:sz w:val="24"/>
          <w:szCs w:val="24"/>
        </w:rPr>
        <w:t>`_oApproveDialog: any` (Private Property)</w:t>
      </w:r>
      <w:bookmarkEnd w:id="37"/>
    </w:p>
    <w:p w14:paraId="62065898" w14:textId="77777777" w:rsidR="002F3C59" w:rsidRPr="002F3C59" w:rsidRDefault="002F3C59" w:rsidP="004603A9">
      <w:pPr>
        <w:numPr>
          <w:ilvl w:val="0"/>
          <w:numId w:val="12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Stores the confirmation dialog instance used for delete/cancel operations.</w:t>
      </w:r>
    </w:p>
    <w:p w14:paraId="2881BA41" w14:textId="77777777" w:rsidR="002F3C59" w:rsidRPr="002F3C59" w:rsidRDefault="002F3C59" w:rsidP="004603A9">
      <w:pPr>
        <w:numPr>
          <w:ilvl w:val="0"/>
          <w:numId w:val="12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Standard UI pattern for confirming destructive actions, enhancing user experience and preventing accidental data loss.</w:t>
      </w:r>
    </w:p>
    <w:p w14:paraId="13D30CD5" w14:textId="77777777" w:rsidR="002F3C59" w:rsidRPr="002F3C59" w:rsidRDefault="002F3C59" w:rsidP="004603A9">
      <w:pPr>
        <w:numPr>
          <w:ilvl w:val="0"/>
          <w:numId w:val="12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22A00A38" w14:textId="77777777" w:rsidR="002F3C59" w:rsidRPr="002F3C59" w:rsidRDefault="002F3C59" w:rsidP="004603A9">
      <w:pPr>
        <w:numPr>
          <w:ilvl w:val="0"/>
          <w:numId w:val="12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sap.m.Dialog.</w:t>
      </w:r>
    </w:p>
    <w:p w14:paraId="70B4BAB7" w14:textId="77777777" w:rsidR="002F3C59" w:rsidRPr="002F3C59" w:rsidRDefault="002F3C59" w:rsidP="004603A9">
      <w:pPr>
        <w:numPr>
          <w:ilvl w:val="0"/>
          <w:numId w:val="12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sap.m.Dialog.</w:t>
      </w:r>
    </w:p>
    <w:p w14:paraId="606BFD68" w14:textId="77777777" w:rsidR="002F3C59" w:rsidRPr="002F3C59" w:rsidRDefault="002F3C59" w:rsidP="004603A9">
      <w:pPr>
        <w:numPr>
          <w:ilvl w:val="0"/>
          <w:numId w:val="12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Initialized to undefined and instantiated on first use.</w:t>
      </w:r>
    </w:p>
    <w:p w14:paraId="29E57399" w14:textId="77777777" w:rsidR="002F3C59" w:rsidRPr="002F3C59" w:rsidRDefault="002F3C59" w:rsidP="004603A9">
      <w:pPr>
        <w:numPr>
          <w:ilvl w:val="0"/>
          <w:numId w:val="12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6C0675D3" w14:textId="77777777" w:rsidR="00146B9B" w:rsidRPr="004603A9" w:rsidRDefault="00000000" w:rsidP="004603A9">
      <w:pPr>
        <w:pStyle w:val="Heading3"/>
        <w:spacing w:line="360" w:lineRule="auto"/>
        <w:rPr>
          <w:rFonts w:ascii="Times New Roman" w:hAnsi="Times New Roman" w:cs="Times New Roman"/>
          <w:sz w:val="24"/>
          <w:szCs w:val="24"/>
        </w:rPr>
      </w:pPr>
      <w:bookmarkStart w:id="38" w:name="_Toc225422706"/>
      <w:r w:rsidRPr="004603A9">
        <w:rPr>
          <w:rFonts w:ascii="Times New Roman" w:hAnsi="Times New Roman" w:cs="Times New Roman"/>
          <w:sz w:val="24"/>
          <w:szCs w:val="24"/>
        </w:rPr>
        <w:t>`_activityStart: Date` (Private Property)</w:t>
      </w:r>
      <w:bookmarkEnd w:id="38"/>
    </w:p>
    <w:p w14:paraId="2D07105C" w14:textId="77777777" w:rsidR="002F3C59" w:rsidRPr="002F3C59" w:rsidRDefault="002F3C59" w:rsidP="004603A9">
      <w:pPr>
        <w:numPr>
          <w:ilvl w:val="0"/>
          <w:numId w:val="11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Stores the start date/time of the current activity.</w:t>
      </w:r>
    </w:p>
    <w:p w14:paraId="030B596A" w14:textId="77777777" w:rsidR="002F3C59" w:rsidRPr="002F3C59" w:rsidRDefault="002F3C59" w:rsidP="004603A9">
      <w:pPr>
        <w:numPr>
          <w:ilvl w:val="0"/>
          <w:numId w:val="11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Used for calculating tool availability and defining the booking period for tool assignments.</w:t>
      </w:r>
    </w:p>
    <w:p w14:paraId="6571EFA1" w14:textId="77777777" w:rsidR="002F3C59" w:rsidRPr="002F3C59" w:rsidRDefault="002F3C59" w:rsidP="004603A9">
      <w:pPr>
        <w:numPr>
          <w:ilvl w:val="0"/>
          <w:numId w:val="11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5F02CF34" w14:textId="77777777" w:rsidR="002F3C59" w:rsidRPr="002F3C59" w:rsidRDefault="002F3C59" w:rsidP="004603A9">
      <w:pPr>
        <w:numPr>
          <w:ilvl w:val="0"/>
          <w:numId w:val="11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Date.</w:t>
      </w:r>
    </w:p>
    <w:p w14:paraId="09D3D4F6" w14:textId="77777777" w:rsidR="002F3C59" w:rsidRPr="002F3C59" w:rsidRDefault="002F3C59" w:rsidP="004603A9">
      <w:pPr>
        <w:numPr>
          <w:ilvl w:val="0"/>
          <w:numId w:val="11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getActivityStartEndDates helper function.</w:t>
      </w:r>
    </w:p>
    <w:p w14:paraId="1E9D9765" w14:textId="77777777" w:rsidR="002F3C59" w:rsidRPr="002F3C59" w:rsidRDefault="002F3C59" w:rsidP="004603A9">
      <w:pPr>
        <w:numPr>
          <w:ilvl w:val="0"/>
          <w:numId w:val="11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Initialized to undefined and set asynchronously after fetching activity dates.</w:t>
      </w:r>
    </w:p>
    <w:p w14:paraId="1EC5AFBF" w14:textId="77777777" w:rsidR="002F3C59" w:rsidRPr="002F3C59" w:rsidRDefault="002F3C59" w:rsidP="004603A9">
      <w:pPr>
        <w:numPr>
          <w:ilvl w:val="0"/>
          <w:numId w:val="11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1D012DB3" w14:textId="77777777" w:rsidR="00146B9B" w:rsidRPr="004603A9" w:rsidRDefault="00000000" w:rsidP="004603A9">
      <w:pPr>
        <w:pStyle w:val="Heading3"/>
        <w:spacing w:line="360" w:lineRule="auto"/>
        <w:rPr>
          <w:rFonts w:ascii="Times New Roman" w:hAnsi="Times New Roman" w:cs="Times New Roman"/>
          <w:sz w:val="24"/>
          <w:szCs w:val="24"/>
        </w:rPr>
      </w:pPr>
      <w:bookmarkStart w:id="39" w:name="_Toc225422707"/>
      <w:r w:rsidRPr="004603A9">
        <w:rPr>
          <w:rFonts w:ascii="Times New Roman" w:hAnsi="Times New Roman" w:cs="Times New Roman"/>
          <w:sz w:val="24"/>
          <w:szCs w:val="24"/>
        </w:rPr>
        <w:t>`_activityEnd: Date` (Private Property)</w:t>
      </w:r>
      <w:bookmarkEnd w:id="39"/>
    </w:p>
    <w:p w14:paraId="7D522388" w14:textId="77777777" w:rsidR="002F3C59" w:rsidRPr="002F3C59" w:rsidRDefault="002F3C59" w:rsidP="004603A9">
      <w:pPr>
        <w:numPr>
          <w:ilvl w:val="0"/>
          <w:numId w:val="11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Stores the end date/time of the current activity.</w:t>
      </w:r>
    </w:p>
    <w:p w14:paraId="532A0DBE" w14:textId="77777777" w:rsidR="002F3C59" w:rsidRPr="002F3C59" w:rsidRDefault="002F3C59" w:rsidP="004603A9">
      <w:pPr>
        <w:numPr>
          <w:ilvl w:val="0"/>
          <w:numId w:val="11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Used for calculating tool availability and defining the booking period for tool assignments.</w:t>
      </w:r>
    </w:p>
    <w:p w14:paraId="0F5E1D40" w14:textId="77777777" w:rsidR="002F3C59" w:rsidRPr="002F3C59" w:rsidRDefault="002F3C59" w:rsidP="004603A9">
      <w:pPr>
        <w:numPr>
          <w:ilvl w:val="0"/>
          <w:numId w:val="11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2894D0F5" w14:textId="77777777" w:rsidR="002F3C59" w:rsidRPr="002F3C59" w:rsidRDefault="002F3C59" w:rsidP="004603A9">
      <w:pPr>
        <w:numPr>
          <w:ilvl w:val="0"/>
          <w:numId w:val="11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Date.</w:t>
      </w:r>
    </w:p>
    <w:p w14:paraId="7020FD06" w14:textId="77777777" w:rsidR="002F3C59" w:rsidRPr="002F3C59" w:rsidRDefault="002F3C59" w:rsidP="004603A9">
      <w:pPr>
        <w:numPr>
          <w:ilvl w:val="0"/>
          <w:numId w:val="11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getActivityStartEndDates helper function.</w:t>
      </w:r>
    </w:p>
    <w:p w14:paraId="3C97CDF5" w14:textId="77777777" w:rsidR="002F3C59" w:rsidRPr="002F3C59" w:rsidRDefault="002F3C59" w:rsidP="004603A9">
      <w:pPr>
        <w:numPr>
          <w:ilvl w:val="0"/>
          <w:numId w:val="11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Implementation Details:</w:t>
      </w:r>
      <w:r w:rsidRPr="002F3C59">
        <w:rPr>
          <w:rFonts w:ascii="Times New Roman" w:eastAsia="Times New Roman" w:hAnsi="Times New Roman" w:cs="Times New Roman"/>
          <w:sz w:val="24"/>
          <w:szCs w:val="24"/>
          <w:lang w:val="en-US"/>
        </w:rPr>
        <w:t xml:space="preserve"> Initialized to undefined and set asynchronously after fetching activity dates.</w:t>
      </w:r>
    </w:p>
    <w:p w14:paraId="26C516BC" w14:textId="77777777" w:rsidR="002F3C59" w:rsidRPr="002F3C59" w:rsidRDefault="002F3C59" w:rsidP="004603A9">
      <w:pPr>
        <w:numPr>
          <w:ilvl w:val="0"/>
          <w:numId w:val="11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7AEAA75C" w14:textId="77777777" w:rsidR="00146B9B" w:rsidRPr="004603A9" w:rsidRDefault="00000000" w:rsidP="004603A9">
      <w:pPr>
        <w:pStyle w:val="Heading3"/>
        <w:spacing w:line="360" w:lineRule="auto"/>
        <w:rPr>
          <w:rFonts w:ascii="Times New Roman" w:hAnsi="Times New Roman" w:cs="Times New Roman"/>
          <w:sz w:val="24"/>
          <w:szCs w:val="24"/>
        </w:rPr>
      </w:pPr>
      <w:bookmarkStart w:id="40" w:name="_Toc225422708"/>
      <w:r w:rsidRPr="004603A9">
        <w:rPr>
          <w:rFonts w:ascii="Times New Roman" w:hAnsi="Times New Roman" w:cs="Times New Roman"/>
          <w:sz w:val="24"/>
          <w:szCs w:val="24"/>
        </w:rPr>
        <w:t>`onInit(): void`</w:t>
      </w:r>
      <w:bookmarkEnd w:id="40"/>
    </w:p>
    <w:p w14:paraId="41CF8E68" w14:textId="77777777" w:rsidR="002F3C59" w:rsidRPr="002F3C59" w:rsidRDefault="002F3C59" w:rsidP="004603A9">
      <w:pPr>
        <w:numPr>
          <w:ilvl w:val="0"/>
          <w:numId w:val="11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UI5 lifecycle hook called when the view is initialized.</w:t>
      </w:r>
    </w:p>
    <w:p w14:paraId="5296F104" w14:textId="77777777" w:rsidR="002F3C59" w:rsidRPr="002F3C59" w:rsidRDefault="002F3C59" w:rsidP="004603A9">
      <w:pPr>
        <w:numPr>
          <w:ilvl w:val="0"/>
          <w:numId w:val="11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Triggers the initial setup of the application.</w:t>
      </w:r>
    </w:p>
    <w:p w14:paraId="03A8FA01" w14:textId="77777777" w:rsidR="002F3C59" w:rsidRPr="002F3C59" w:rsidRDefault="002F3C59" w:rsidP="004603A9">
      <w:pPr>
        <w:numPr>
          <w:ilvl w:val="0"/>
          <w:numId w:val="11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048B99C9" w14:textId="77777777" w:rsidR="002F3C59" w:rsidRPr="002F3C59" w:rsidRDefault="002F3C59" w:rsidP="004603A9">
      <w:pPr>
        <w:numPr>
          <w:ilvl w:val="0"/>
          <w:numId w:val="11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None.</w:t>
      </w:r>
    </w:p>
    <w:p w14:paraId="7A9767F1" w14:textId="77777777" w:rsidR="002F3C59" w:rsidRPr="002F3C59" w:rsidRDefault="002F3C59" w:rsidP="004603A9">
      <w:pPr>
        <w:numPr>
          <w:ilvl w:val="0"/>
          <w:numId w:val="11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_init (private method).</w:t>
      </w:r>
    </w:p>
    <w:p w14:paraId="1D7B8409" w14:textId="77777777" w:rsidR="002F3C59" w:rsidRPr="002F3C59" w:rsidRDefault="002F3C59" w:rsidP="004603A9">
      <w:pPr>
        <w:numPr>
          <w:ilvl w:val="0"/>
          <w:numId w:val="11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Calls the private _init method to perform asynchronous initialization.</w:t>
      </w:r>
    </w:p>
    <w:p w14:paraId="26850DEF" w14:textId="77777777" w:rsidR="002F3C59" w:rsidRPr="002F3C59" w:rsidRDefault="002F3C59" w:rsidP="004603A9">
      <w:pPr>
        <w:numPr>
          <w:ilvl w:val="0"/>
          <w:numId w:val="11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 errors are handled within _init.</w:t>
      </w:r>
    </w:p>
    <w:p w14:paraId="1ADEB858" w14:textId="77777777" w:rsidR="00146B9B" w:rsidRPr="004603A9" w:rsidRDefault="00000000" w:rsidP="004603A9">
      <w:pPr>
        <w:pStyle w:val="Heading3"/>
        <w:spacing w:line="360" w:lineRule="auto"/>
        <w:rPr>
          <w:rFonts w:ascii="Times New Roman" w:hAnsi="Times New Roman" w:cs="Times New Roman"/>
          <w:sz w:val="24"/>
          <w:szCs w:val="24"/>
        </w:rPr>
      </w:pPr>
      <w:bookmarkStart w:id="41" w:name="_Toc225422709"/>
      <w:r w:rsidRPr="004603A9">
        <w:rPr>
          <w:rFonts w:ascii="Times New Roman" w:hAnsi="Times New Roman" w:cs="Times New Roman"/>
          <w:sz w:val="24"/>
          <w:szCs w:val="24"/>
        </w:rPr>
        <w:t>`_pseudoAuthLayer(): Promise&lt;boolean&gt;` (Private)</w:t>
      </w:r>
      <w:bookmarkEnd w:id="41"/>
    </w:p>
    <w:p w14:paraId="24F7DF58" w14:textId="77777777" w:rsidR="002F3C59" w:rsidRPr="002F3C59" w:rsidRDefault="002F3C59" w:rsidP="004603A9">
      <w:pPr>
        <w:numPr>
          <w:ilvl w:val="0"/>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Implements the authorization logic to determine if the user has access to the current activity's organizational context.</w:t>
      </w:r>
    </w:p>
    <w:p w14:paraId="543FFCC6" w14:textId="77777777" w:rsidR="002F3C59" w:rsidRPr="002F3C59" w:rsidRDefault="002F3C59" w:rsidP="004603A9">
      <w:pPr>
        <w:numPr>
          <w:ilvl w:val="0"/>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Enforces security by restricting access to tool reservation functionality based on predefined organizational levels. This is a critical security control.</w:t>
      </w:r>
    </w:p>
    <w:p w14:paraId="35D10E8C" w14:textId="77777777" w:rsidR="002F3C59" w:rsidRPr="002F3C59" w:rsidRDefault="002F3C59" w:rsidP="004603A9">
      <w:pPr>
        <w:numPr>
          <w:ilvl w:val="0"/>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 (uses this._ACTIVITY).</w:t>
      </w:r>
    </w:p>
    <w:p w14:paraId="3027E9CD" w14:textId="77777777" w:rsidR="002F3C59" w:rsidRPr="002F3C59" w:rsidRDefault="002F3C59" w:rsidP="004603A9">
      <w:pPr>
        <w:numPr>
          <w:ilvl w:val="0"/>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Promise&lt;boolean&gt; - true if authorized, false otherwise.</w:t>
      </w:r>
    </w:p>
    <w:p w14:paraId="06412841" w14:textId="77777777" w:rsidR="002F3C59" w:rsidRPr="002F3C59" w:rsidRDefault="002F3C59" w:rsidP="004603A9">
      <w:pPr>
        <w:numPr>
          <w:ilvl w:val="0"/>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getAllowedOrgLevelGroup, converttoUUIDAllowedOrgs, checkIsPlanningAndOrg, extractOrgLevelsFromPlanning, planningHasAMatch, getMainActivityOrgs, transformMainActivityOrgsToString (from ../tool/AuthLayer.ts), OrgLevels (from ../constant/Constants.ts).</w:t>
      </w:r>
    </w:p>
    <w:p w14:paraId="0CB203BB" w14:textId="77777777" w:rsidR="002F3C59" w:rsidRPr="002F3C59" w:rsidRDefault="002F3C59" w:rsidP="004603A9">
      <w:pPr>
        <w:numPr>
          <w:ilvl w:val="0"/>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2445E6AA" w14:textId="77777777" w:rsidR="002F3C59" w:rsidRPr="002F3C59" w:rsidRDefault="002F3C59" w:rsidP="004603A9">
      <w:pPr>
        <w:numPr>
          <w:ilvl w:val="1"/>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Fetches allowed organizational levels using getAllowedOrgLevelGroup and converts them to UUID format.</w:t>
      </w:r>
    </w:p>
    <w:p w14:paraId="28AED769" w14:textId="77777777" w:rsidR="002F3C59" w:rsidRPr="002F3C59" w:rsidRDefault="002F3C59" w:rsidP="004603A9">
      <w:pPr>
        <w:numPr>
          <w:ilvl w:val="1"/>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Checks if the current activity is a planning activity and retrieves its organizational context using checkIsPlanningAndOrg.</w:t>
      </w:r>
    </w:p>
    <w:p w14:paraId="568A8DD7" w14:textId="77777777" w:rsidR="002F3C59" w:rsidRPr="002F3C59" w:rsidRDefault="002F3C59" w:rsidP="004603A9">
      <w:pPr>
        <w:numPr>
          <w:ilvl w:val="1"/>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Attempts to match planning activity's org levels with allowed ones using planningHasAMatch.</w:t>
      </w:r>
    </w:p>
    <w:p w14:paraId="1C7061E0" w14:textId="77777777" w:rsidR="002F3C59" w:rsidRPr="002F3C59" w:rsidRDefault="002F3C59" w:rsidP="004603A9">
      <w:pPr>
        <w:numPr>
          <w:ilvl w:val="1"/>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If no direct match, it tries to find the main activity associated with the planning activity (if any) and checks its organizational context for a match.</w:t>
      </w:r>
    </w:p>
    <w:p w14:paraId="1E679004" w14:textId="77777777" w:rsidR="002F3C59" w:rsidRPr="002F3C59" w:rsidRDefault="002F3C59" w:rsidP="004603A9">
      <w:pPr>
        <w:numPr>
          <w:ilvl w:val="0"/>
          <w:numId w:val="11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Error Handling:</w:t>
      </w:r>
      <w:r w:rsidRPr="002F3C59">
        <w:rPr>
          <w:rFonts w:ascii="Times New Roman" w:eastAsia="Times New Roman" w:hAnsi="Times New Roman" w:cs="Times New Roman"/>
          <w:sz w:val="24"/>
          <w:szCs w:val="24"/>
          <w:lang w:val="en-US"/>
        </w:rPr>
        <w:t xml:space="preserve"> Returns false if any authorization step fails or no match is found, implicitly denying access.</w:t>
      </w:r>
    </w:p>
    <w:p w14:paraId="01EA9C91" w14:textId="77777777" w:rsidR="00146B9B" w:rsidRPr="004603A9" w:rsidRDefault="00000000" w:rsidP="004603A9">
      <w:pPr>
        <w:pStyle w:val="Heading3"/>
        <w:spacing w:line="360" w:lineRule="auto"/>
        <w:rPr>
          <w:rFonts w:ascii="Times New Roman" w:hAnsi="Times New Roman" w:cs="Times New Roman"/>
          <w:sz w:val="24"/>
          <w:szCs w:val="24"/>
        </w:rPr>
      </w:pPr>
      <w:bookmarkStart w:id="42" w:name="_Toc225422710"/>
      <w:r w:rsidRPr="004603A9">
        <w:rPr>
          <w:rFonts w:ascii="Times New Roman" w:hAnsi="Times New Roman" w:cs="Times New Roman"/>
          <w:sz w:val="24"/>
          <w:szCs w:val="24"/>
        </w:rPr>
        <w:t>`_init(): Promise&lt;void&gt;` (Private)</w:t>
      </w:r>
      <w:bookmarkEnd w:id="42"/>
    </w:p>
    <w:p w14:paraId="211F3EC8" w14:textId="77777777" w:rsidR="002F3C59" w:rsidRPr="002F3C59" w:rsidRDefault="002F3C59" w:rsidP="004603A9">
      <w:pPr>
        <w:numPr>
          <w:ilvl w:val="0"/>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Performs the main asynchronous initialization tasks for the controller.</w:t>
      </w:r>
    </w:p>
    <w:p w14:paraId="46B83D85" w14:textId="77777777" w:rsidR="002F3C59" w:rsidRPr="002F3C59" w:rsidRDefault="002F3C59" w:rsidP="004603A9">
      <w:pPr>
        <w:numPr>
          <w:ilvl w:val="0"/>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Establishes communication with the FSM Shell, retrieves the activity context, performs authorization checks, and then loads the initial tool data. This sets up the main UI for user interaction.</w:t>
      </w:r>
    </w:p>
    <w:p w14:paraId="251D005E" w14:textId="77777777" w:rsidR="002F3C59" w:rsidRPr="002F3C59" w:rsidRDefault="002F3C59" w:rsidP="004603A9">
      <w:pPr>
        <w:numPr>
          <w:ilvl w:val="0"/>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64A3E2F3" w14:textId="77777777" w:rsidR="002F3C59" w:rsidRPr="002F3C59" w:rsidRDefault="002F3C59" w:rsidP="004603A9">
      <w:pPr>
        <w:numPr>
          <w:ilvl w:val="0"/>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Promise&lt;void&gt;.</w:t>
      </w:r>
    </w:p>
    <w:p w14:paraId="7E466515" w14:textId="77777777" w:rsidR="002F3C59" w:rsidRPr="002F3C59" w:rsidRDefault="002F3C59" w:rsidP="004603A9">
      <w:pPr>
        <w:numPr>
          <w:ilvl w:val="0"/>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FSMShell, SHELL_EVENTS (from sap/coresystems/fsm-shell), getResourceBundle (from ../tool/Helper.ts), MessageToast, _pseudoAuthLayer, IllustratedMessage, _prepModelData, _createModel.</w:t>
      </w:r>
    </w:p>
    <w:p w14:paraId="6DA0CA8A" w14:textId="77777777" w:rsidR="002F3C59" w:rsidRPr="002F3C59" w:rsidRDefault="002F3C59" w:rsidP="004603A9">
      <w:pPr>
        <w:numPr>
          <w:ilvl w:val="0"/>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4C871056" w14:textId="77777777" w:rsidR="002F3C59" w:rsidRPr="002F3C59" w:rsidRDefault="002F3C59" w:rsidP="004603A9">
      <w:pPr>
        <w:numPr>
          <w:ilvl w:val="1"/>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Initializes the FSMShell SDK.</w:t>
      </w:r>
    </w:p>
    <w:p w14:paraId="748A84FC" w14:textId="77777777" w:rsidR="002F3C59" w:rsidRPr="002F3C59" w:rsidRDefault="002F3C59" w:rsidP="004603A9">
      <w:pPr>
        <w:numPr>
          <w:ilvl w:val="1"/>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If not running inside the FSM Shell, displays a message toast.</w:t>
      </w:r>
    </w:p>
    <w:p w14:paraId="011CBE46" w14:textId="77777777" w:rsidR="002F3C59" w:rsidRPr="002F3C59" w:rsidRDefault="002F3C59" w:rsidP="004603A9">
      <w:pPr>
        <w:numPr>
          <w:ilvl w:val="1"/>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If inside the FSM Shell, it emits a REQUIRE_CONTEXT event to get the current activity ID.</w:t>
      </w:r>
    </w:p>
    <w:p w14:paraId="46BC2752" w14:textId="77777777" w:rsidR="002F3C59" w:rsidRPr="002F3C59" w:rsidRDefault="002F3C59" w:rsidP="004603A9">
      <w:pPr>
        <w:numPr>
          <w:ilvl w:val="1"/>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On receiving the context:</w:t>
      </w:r>
    </w:p>
    <w:p w14:paraId="3B3D4EDB" w14:textId="77777777" w:rsidR="002F3C59" w:rsidRPr="002F3C59" w:rsidRDefault="002F3C59" w:rsidP="004603A9">
      <w:pPr>
        <w:numPr>
          <w:ilvl w:val="2"/>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Stores the selectedActivityId in this._ACTIVITY.</w:t>
      </w:r>
    </w:p>
    <w:p w14:paraId="3A06F33D" w14:textId="77777777" w:rsidR="002F3C59" w:rsidRPr="002F3C59" w:rsidRDefault="002F3C59" w:rsidP="004603A9">
      <w:pPr>
        <w:numPr>
          <w:ilvl w:val="2"/>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Calls _pseudoAuthLayer() to perform authorization.</w:t>
      </w:r>
    </w:p>
    <w:p w14:paraId="37AE302C" w14:textId="77777777" w:rsidR="002F3C59" w:rsidRPr="002F3C59" w:rsidRDefault="002F3C59" w:rsidP="004603A9">
      <w:pPr>
        <w:numPr>
          <w:ilvl w:val="2"/>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Based on authorization result, either displays a "No Data" message (IllustratedMessage) or proceeds to load and display tool data by calling _prepModelData and _createModel.</w:t>
      </w:r>
    </w:p>
    <w:p w14:paraId="307AC6A0" w14:textId="77777777" w:rsidR="002F3C59" w:rsidRPr="002F3C59" w:rsidRDefault="002F3C59" w:rsidP="004603A9">
      <w:pPr>
        <w:numPr>
          <w:ilvl w:val="0"/>
          <w:numId w:val="11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Displays a message toast if not in FSM Shell. Handles authorization failure by showing a "No Data" message.</w:t>
      </w:r>
    </w:p>
    <w:p w14:paraId="0B67ABE2" w14:textId="77777777" w:rsidR="00146B9B" w:rsidRPr="004603A9" w:rsidRDefault="00000000" w:rsidP="004603A9">
      <w:pPr>
        <w:pStyle w:val="Heading3"/>
        <w:spacing w:line="360" w:lineRule="auto"/>
        <w:rPr>
          <w:rFonts w:ascii="Times New Roman" w:hAnsi="Times New Roman" w:cs="Times New Roman"/>
          <w:sz w:val="24"/>
          <w:szCs w:val="24"/>
        </w:rPr>
      </w:pPr>
      <w:bookmarkStart w:id="43" w:name="_Toc225422711"/>
      <w:r w:rsidRPr="004603A9">
        <w:rPr>
          <w:rFonts w:ascii="Times New Roman" w:hAnsi="Times New Roman" w:cs="Times New Roman"/>
          <w:sz w:val="24"/>
          <w:szCs w:val="24"/>
        </w:rPr>
        <w:t>`_prepModelData(activity: string): Promise&lt;{ model: CombinedTools, size: number }&gt;` (Private)</w:t>
      </w:r>
      <w:bookmarkEnd w:id="43"/>
    </w:p>
    <w:p w14:paraId="54FA6E9A" w14:textId="77777777" w:rsidR="002F3C59" w:rsidRPr="002F3C59" w:rsidRDefault="002F3C59" w:rsidP="004603A9">
      <w:pPr>
        <w:numPr>
          <w:ilvl w:val="0"/>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Prepares the data for the main view's model, fetching and combining generic and serialized tools, and setting their booking status.</w:t>
      </w:r>
    </w:p>
    <w:p w14:paraId="2671DEFE" w14:textId="77777777" w:rsidR="002F3C59" w:rsidRPr="002F3C59" w:rsidRDefault="002F3C59" w:rsidP="004603A9">
      <w:pPr>
        <w:numPr>
          <w:ilvl w:val="0"/>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Gathers all necessary tool information for a given activity, including availability, to present a complete and up-to-date view to the user.</w:t>
      </w:r>
    </w:p>
    <w:p w14:paraId="79846FF7" w14:textId="77777777" w:rsidR="002F3C59" w:rsidRPr="002F3C59" w:rsidRDefault="002F3C59" w:rsidP="004603A9">
      <w:pPr>
        <w:numPr>
          <w:ilvl w:val="0"/>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activity (string) - The ID of the current activity.</w:t>
      </w:r>
    </w:p>
    <w:p w14:paraId="68C851B0" w14:textId="77777777" w:rsidR="002F3C59" w:rsidRPr="002F3C59" w:rsidRDefault="002F3C59" w:rsidP="004603A9">
      <w:pPr>
        <w:numPr>
          <w:ilvl w:val="0"/>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Outputs:</w:t>
      </w:r>
      <w:r w:rsidRPr="002F3C59">
        <w:rPr>
          <w:rFonts w:ascii="Times New Roman" w:eastAsia="Times New Roman" w:hAnsi="Times New Roman" w:cs="Times New Roman"/>
          <w:sz w:val="24"/>
          <w:szCs w:val="24"/>
          <w:lang w:val="en-US"/>
        </w:rPr>
        <w:t xml:space="preserve"> Promise&lt;{ model: CombinedTools, size: number }&gt; - A promise resolving to an object containing the prepared CombinedTools data and the total count of serialized tools.</w:t>
      </w:r>
    </w:p>
    <w:p w14:paraId="67F2A99F" w14:textId="77777777" w:rsidR="002F3C59" w:rsidRPr="002F3C59" w:rsidRDefault="002F3C59" w:rsidP="004603A9">
      <w:pPr>
        <w:numPr>
          <w:ilvl w:val="0"/>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processGenericTools, processSerializedTools, combineGenericSerialized, getActivityStartEndDates, setBookedTools, getMarkBookedToolsCount (from ../tool/Helper.ts).</w:t>
      </w:r>
    </w:p>
    <w:p w14:paraId="63622D0C" w14:textId="77777777" w:rsidR="002F3C59" w:rsidRPr="002F3C59" w:rsidRDefault="002F3C59" w:rsidP="004603A9">
      <w:pPr>
        <w:numPr>
          <w:ilvl w:val="0"/>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486721F7" w14:textId="77777777" w:rsidR="002F3C59" w:rsidRPr="002F3C59" w:rsidRDefault="002F3C59" w:rsidP="004603A9">
      <w:pPr>
        <w:numPr>
          <w:ilvl w:val="1"/>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Fetches generic tools using processGenericTools.</w:t>
      </w:r>
    </w:p>
    <w:p w14:paraId="378EDD31" w14:textId="77777777" w:rsidR="002F3C59" w:rsidRPr="002F3C59" w:rsidRDefault="002F3C59" w:rsidP="004603A9">
      <w:pPr>
        <w:numPr>
          <w:ilvl w:val="1"/>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Fetches serialized tools based on generic tools using processSerializedTools.</w:t>
      </w:r>
    </w:p>
    <w:p w14:paraId="7EC8802E" w14:textId="77777777" w:rsidR="002F3C59" w:rsidRPr="002F3C59" w:rsidRDefault="002F3C59" w:rsidP="004603A9">
      <w:pPr>
        <w:numPr>
          <w:ilvl w:val="1"/>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Combines them using combineGenericSerialized.</w:t>
      </w:r>
    </w:p>
    <w:p w14:paraId="6CEA6DAD" w14:textId="77777777" w:rsidR="002F3C59" w:rsidRPr="002F3C59" w:rsidRDefault="002F3C59" w:rsidP="004603A9">
      <w:pPr>
        <w:numPr>
          <w:ilvl w:val="1"/>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Retrieves activity start and end dates using getActivityStartEndDates.</w:t>
      </w:r>
    </w:p>
    <w:p w14:paraId="787E878C" w14:textId="77777777" w:rsidR="002F3C59" w:rsidRPr="002F3C59" w:rsidRDefault="002F3C59" w:rsidP="004603A9">
      <w:pPr>
        <w:numPr>
          <w:ilvl w:val="1"/>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Determines booked tools and updates the combined data using setBookedTools.</w:t>
      </w:r>
    </w:p>
    <w:p w14:paraId="2922EFE2" w14:textId="77777777" w:rsidR="002F3C59" w:rsidRPr="002F3C59" w:rsidRDefault="002F3C59" w:rsidP="004603A9">
      <w:pPr>
        <w:numPr>
          <w:ilvl w:val="1"/>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Calculates the total count of serialized tools using getMarkBookedToolsCount.</w:t>
      </w:r>
    </w:p>
    <w:p w14:paraId="3C598BD7" w14:textId="77777777" w:rsidR="002F3C59" w:rsidRPr="002F3C59" w:rsidRDefault="002F3C59" w:rsidP="004603A9">
      <w:pPr>
        <w:numPr>
          <w:ilvl w:val="0"/>
          <w:numId w:val="11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Relies on the error handling within the helper functions (e.g., fallback to mock data).</w:t>
      </w:r>
    </w:p>
    <w:p w14:paraId="203A2324" w14:textId="77777777" w:rsidR="00146B9B" w:rsidRPr="004603A9" w:rsidRDefault="00000000" w:rsidP="004603A9">
      <w:pPr>
        <w:pStyle w:val="Heading3"/>
        <w:spacing w:line="360" w:lineRule="auto"/>
        <w:rPr>
          <w:rFonts w:ascii="Times New Roman" w:hAnsi="Times New Roman" w:cs="Times New Roman"/>
          <w:sz w:val="24"/>
          <w:szCs w:val="24"/>
        </w:rPr>
      </w:pPr>
      <w:bookmarkStart w:id="44" w:name="_Toc225422712"/>
      <w:r w:rsidRPr="004603A9">
        <w:rPr>
          <w:rFonts w:ascii="Times New Roman" w:hAnsi="Times New Roman" w:cs="Times New Roman"/>
          <w:sz w:val="24"/>
          <w:szCs w:val="24"/>
        </w:rPr>
        <w:t>`_createModel(model: CombinedTools, size: number): void` (Private)</w:t>
      </w:r>
      <w:bookmarkEnd w:id="44"/>
    </w:p>
    <w:p w14:paraId="08BD23E7" w14:textId="77777777" w:rsidR="002F3C59" w:rsidRPr="002F3C59" w:rsidRDefault="002F3C59" w:rsidP="004603A9">
      <w:pPr>
        <w:numPr>
          <w:ilvl w:val="0"/>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Creates and sets the UI5 model for the main view based on the prepared tool data.</w:t>
      </w:r>
    </w:p>
    <w:p w14:paraId="5B170D56" w14:textId="77777777" w:rsidR="002F3C59" w:rsidRPr="002F3C59" w:rsidRDefault="002F3C59" w:rsidP="004603A9">
      <w:pPr>
        <w:numPr>
          <w:ilvl w:val="0"/>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Binds the processed tool data to the UI elements, making it visible and interactive for the user.</w:t>
      </w:r>
    </w:p>
    <w:p w14:paraId="1E6793D5" w14:textId="77777777" w:rsidR="002F3C59" w:rsidRPr="002F3C59" w:rsidRDefault="002F3C59" w:rsidP="004603A9">
      <w:pPr>
        <w:numPr>
          <w:ilvl w:val="0"/>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p>
    <w:p w14:paraId="069F01F6" w14:textId="77777777" w:rsidR="002F3C59" w:rsidRPr="002F3C59" w:rsidRDefault="002F3C59" w:rsidP="004603A9">
      <w:pPr>
        <w:numPr>
          <w:ilvl w:val="1"/>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model (CombinedTools) - The combined tool data.</w:t>
      </w:r>
    </w:p>
    <w:p w14:paraId="1D1AFAF5" w14:textId="77777777" w:rsidR="002F3C59" w:rsidRPr="002F3C59" w:rsidRDefault="002F3C59" w:rsidP="004603A9">
      <w:pPr>
        <w:numPr>
          <w:ilvl w:val="1"/>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size (number) - The size limit for the model.</w:t>
      </w:r>
    </w:p>
    <w:p w14:paraId="2F1A5283" w14:textId="77777777" w:rsidR="002F3C59" w:rsidRPr="002F3C59" w:rsidRDefault="002F3C59" w:rsidP="004603A9">
      <w:pPr>
        <w:numPr>
          <w:ilvl w:val="0"/>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None.</w:t>
      </w:r>
    </w:p>
    <w:p w14:paraId="1FDC2656" w14:textId="77777777" w:rsidR="002F3C59" w:rsidRPr="002F3C59" w:rsidRDefault="002F3C59" w:rsidP="004603A9">
      <w:pPr>
        <w:numPr>
          <w:ilvl w:val="0"/>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createCustomModel (from ../model/models.ts).</w:t>
      </w:r>
    </w:p>
    <w:p w14:paraId="5BB7744D" w14:textId="77777777" w:rsidR="002F3C59" w:rsidRPr="002F3C59" w:rsidRDefault="002F3C59" w:rsidP="004603A9">
      <w:pPr>
        <w:numPr>
          <w:ilvl w:val="0"/>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27F59D9E" w14:textId="77777777" w:rsidR="002F3C59" w:rsidRPr="002F3C59" w:rsidRDefault="002F3C59" w:rsidP="004603A9">
      <w:pPr>
        <w:numPr>
          <w:ilvl w:val="1"/>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Creates a custom JSON model using createCustomModel with the provided model data and size.</w:t>
      </w:r>
    </w:p>
    <w:p w14:paraId="14AC829A" w14:textId="77777777" w:rsidR="002F3C59" w:rsidRPr="002F3C59" w:rsidRDefault="002F3C59" w:rsidP="004603A9">
      <w:pPr>
        <w:numPr>
          <w:ilvl w:val="1"/>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Sets this model on the view with the name "GenericTools".</w:t>
      </w:r>
    </w:p>
    <w:p w14:paraId="391B1D5F" w14:textId="77777777" w:rsidR="002F3C59" w:rsidRPr="002F3C59" w:rsidRDefault="002F3C59" w:rsidP="004603A9">
      <w:pPr>
        <w:numPr>
          <w:ilvl w:val="0"/>
          <w:numId w:val="11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7BAE5843" w14:textId="77777777" w:rsidR="00146B9B" w:rsidRPr="004603A9" w:rsidRDefault="00000000" w:rsidP="004603A9">
      <w:pPr>
        <w:pStyle w:val="Heading3"/>
        <w:spacing w:line="360" w:lineRule="auto"/>
        <w:rPr>
          <w:rFonts w:ascii="Times New Roman" w:hAnsi="Times New Roman" w:cs="Times New Roman"/>
          <w:sz w:val="24"/>
          <w:szCs w:val="24"/>
        </w:rPr>
      </w:pPr>
      <w:bookmarkStart w:id="45" w:name="_Toc225422713"/>
      <w:r w:rsidRPr="004603A9">
        <w:rPr>
          <w:rFonts w:ascii="Times New Roman" w:hAnsi="Times New Roman" w:cs="Times New Roman"/>
          <w:sz w:val="24"/>
          <w:szCs w:val="24"/>
        </w:rPr>
        <w:t>`handleAddGenericTool(oEvent: Event): Promise&lt;void&gt;`</w:t>
      </w:r>
      <w:bookmarkEnd w:id="45"/>
    </w:p>
    <w:p w14:paraId="61734A7E" w14:textId="77777777" w:rsidR="002F3C59" w:rsidRPr="002F3C59" w:rsidRDefault="002F3C59" w:rsidP="004603A9">
      <w:pPr>
        <w:numPr>
          <w:ilvl w:val="0"/>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Event handler for the "Add Generic Tool" button. Opens a dialog to allow the user to select generic tools to add.</w:t>
      </w:r>
    </w:p>
    <w:p w14:paraId="1EFDBECF" w14:textId="77777777" w:rsidR="002F3C59" w:rsidRPr="002F3C59" w:rsidRDefault="002F3C59" w:rsidP="004603A9">
      <w:pPr>
        <w:numPr>
          <w:ilvl w:val="0"/>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Business Context:</w:t>
      </w:r>
      <w:r w:rsidRPr="002F3C59">
        <w:rPr>
          <w:rFonts w:ascii="Times New Roman" w:eastAsia="Times New Roman" w:hAnsi="Times New Roman" w:cs="Times New Roman"/>
          <w:sz w:val="24"/>
          <w:szCs w:val="24"/>
          <w:lang w:val="en-US"/>
        </w:rPr>
        <w:t xml:space="preserve"> Initiates the process of assigning new generic tools to the current activity.</w:t>
      </w:r>
    </w:p>
    <w:p w14:paraId="078DC86B" w14:textId="77777777" w:rsidR="002F3C59" w:rsidRPr="002F3C59" w:rsidRDefault="002F3C59" w:rsidP="004603A9">
      <w:pPr>
        <w:numPr>
          <w:ilvl w:val="0"/>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oEvent (Event) - The UI5 event object.</w:t>
      </w:r>
    </w:p>
    <w:p w14:paraId="654E73B5" w14:textId="77777777" w:rsidR="002F3C59" w:rsidRPr="002F3C59" w:rsidRDefault="002F3C59" w:rsidP="004603A9">
      <w:pPr>
        <w:numPr>
          <w:ilvl w:val="0"/>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Promise&lt;void&gt;.</w:t>
      </w:r>
    </w:p>
    <w:p w14:paraId="0DB9C17F" w14:textId="77777777" w:rsidR="002F3C59" w:rsidRPr="002F3C59" w:rsidRDefault="002F3C59" w:rsidP="004603A9">
      <w:pPr>
        <w:numPr>
          <w:ilvl w:val="0"/>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getAllGenericTools (from ../tool/Helper.ts), createCustomModel (from ../model/models.ts), Fragment.load, sap.m.Dialog.</w:t>
      </w:r>
    </w:p>
    <w:p w14:paraId="2A40D757" w14:textId="77777777" w:rsidR="002F3C59" w:rsidRPr="002F3C59" w:rsidRDefault="002F3C59" w:rsidP="004603A9">
      <w:pPr>
        <w:numPr>
          <w:ilvl w:val="0"/>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1491F2E9" w14:textId="77777777" w:rsidR="002F3C59" w:rsidRPr="002F3C59" w:rsidRDefault="002F3C59" w:rsidP="004603A9">
      <w:pPr>
        <w:numPr>
          <w:ilvl w:val="1"/>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Fetches all available generic tools using getAllGenericTools.</w:t>
      </w:r>
    </w:p>
    <w:p w14:paraId="3E208101" w14:textId="77777777" w:rsidR="002F3C59" w:rsidRPr="002F3C59" w:rsidRDefault="002F3C59" w:rsidP="004603A9">
      <w:pPr>
        <w:numPr>
          <w:ilvl w:val="1"/>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Creates a UI5 model (GenericToolsList) for the selection dialog.</w:t>
      </w:r>
    </w:p>
    <w:p w14:paraId="0001CB39" w14:textId="77777777" w:rsidR="002F3C59" w:rsidRPr="002F3C59" w:rsidRDefault="002F3C59" w:rsidP="004603A9">
      <w:pPr>
        <w:numPr>
          <w:ilvl w:val="1"/>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Loads the GenericToolAdd fragment (if not already loaded) to create the TableSelectDialog.</w:t>
      </w:r>
    </w:p>
    <w:p w14:paraId="5FDE0499" w14:textId="77777777" w:rsidR="002F3C59" w:rsidRPr="002F3C59" w:rsidRDefault="002F3C59" w:rsidP="004603A9">
      <w:pPr>
        <w:numPr>
          <w:ilvl w:val="1"/>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Opens the dialog, presenting the list of available generic tools for selection.</w:t>
      </w:r>
    </w:p>
    <w:p w14:paraId="636358F1" w14:textId="77777777" w:rsidR="002F3C59" w:rsidRPr="002F3C59" w:rsidRDefault="002F3C59" w:rsidP="004603A9">
      <w:pPr>
        <w:numPr>
          <w:ilvl w:val="0"/>
          <w:numId w:val="11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Implicit; errors during fragment loading or data fetching would be handled by their respective promises/functions.</w:t>
      </w:r>
    </w:p>
    <w:p w14:paraId="330C5365" w14:textId="77777777" w:rsidR="00146B9B" w:rsidRPr="004603A9" w:rsidRDefault="00000000" w:rsidP="004603A9">
      <w:pPr>
        <w:pStyle w:val="Heading3"/>
        <w:spacing w:line="360" w:lineRule="auto"/>
        <w:rPr>
          <w:rFonts w:ascii="Times New Roman" w:hAnsi="Times New Roman" w:cs="Times New Roman"/>
          <w:sz w:val="24"/>
          <w:szCs w:val="24"/>
        </w:rPr>
      </w:pPr>
      <w:bookmarkStart w:id="46" w:name="_Toc225422714"/>
      <w:r w:rsidRPr="004603A9">
        <w:rPr>
          <w:rFonts w:ascii="Times New Roman" w:hAnsi="Times New Roman" w:cs="Times New Roman"/>
          <w:sz w:val="24"/>
          <w:szCs w:val="24"/>
        </w:rPr>
        <w:t>`handleSearch(oEvent: Event): void`</w:t>
      </w:r>
      <w:bookmarkEnd w:id="46"/>
    </w:p>
    <w:p w14:paraId="4B3D2761" w14:textId="77777777" w:rsidR="002F3C59" w:rsidRPr="002F3C59" w:rsidRDefault="002F3C59" w:rsidP="004603A9">
      <w:pPr>
        <w:numPr>
          <w:ilvl w:val="0"/>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Event handler for the search field within the TableSelectDialog.</w:t>
      </w:r>
    </w:p>
    <w:p w14:paraId="041CA16A" w14:textId="77777777" w:rsidR="002F3C59" w:rsidRPr="002F3C59" w:rsidRDefault="002F3C59" w:rsidP="004603A9">
      <w:pPr>
        <w:numPr>
          <w:ilvl w:val="0"/>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Allows users to filter the list of available generic tools in the selection dialog, improving usability for large lists.</w:t>
      </w:r>
    </w:p>
    <w:p w14:paraId="59690592" w14:textId="77777777" w:rsidR="002F3C59" w:rsidRPr="002F3C59" w:rsidRDefault="002F3C59" w:rsidP="004603A9">
      <w:pPr>
        <w:numPr>
          <w:ilvl w:val="0"/>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oEvent (Event) - The UI5 event object containing the search value.</w:t>
      </w:r>
    </w:p>
    <w:p w14:paraId="2D07965F" w14:textId="77777777" w:rsidR="002F3C59" w:rsidRPr="002F3C59" w:rsidRDefault="002F3C59" w:rsidP="004603A9">
      <w:pPr>
        <w:numPr>
          <w:ilvl w:val="0"/>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None.</w:t>
      </w:r>
    </w:p>
    <w:p w14:paraId="1720764F" w14:textId="77777777" w:rsidR="002F3C59" w:rsidRPr="002F3C59" w:rsidRDefault="002F3C59" w:rsidP="004603A9">
      <w:pPr>
        <w:numPr>
          <w:ilvl w:val="0"/>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sap.ui.model.Filter, sap.ui.model.FilterOperator, sap.ui.model.ListBinding.</w:t>
      </w:r>
    </w:p>
    <w:p w14:paraId="5367663A" w14:textId="77777777" w:rsidR="002F3C59" w:rsidRPr="002F3C59" w:rsidRDefault="002F3C59" w:rsidP="004603A9">
      <w:pPr>
        <w:numPr>
          <w:ilvl w:val="0"/>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40C99B62" w14:textId="77777777" w:rsidR="002F3C59" w:rsidRPr="002F3C59" w:rsidRDefault="002F3C59" w:rsidP="004603A9">
      <w:pPr>
        <w:numPr>
          <w:ilvl w:val="1"/>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Retrieves the search value from the event parameter.</w:t>
      </w:r>
    </w:p>
    <w:p w14:paraId="115AD00D" w14:textId="77777777" w:rsidR="002F3C59" w:rsidRPr="002F3C59" w:rsidRDefault="002F3C59" w:rsidP="004603A9">
      <w:pPr>
        <w:numPr>
          <w:ilvl w:val="1"/>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Creates a new Filter object to search by tool name using Contains operator.</w:t>
      </w:r>
    </w:p>
    <w:p w14:paraId="63EC4735" w14:textId="77777777" w:rsidR="002F3C59" w:rsidRPr="002F3C59" w:rsidRDefault="002F3C59" w:rsidP="004603A9">
      <w:pPr>
        <w:numPr>
          <w:ilvl w:val="1"/>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Applies the filter to the items binding of the TableSelectDialog.</w:t>
      </w:r>
    </w:p>
    <w:p w14:paraId="7A7496D7" w14:textId="77777777" w:rsidR="002F3C59" w:rsidRPr="002F3C59" w:rsidRDefault="002F3C59" w:rsidP="004603A9">
      <w:pPr>
        <w:numPr>
          <w:ilvl w:val="0"/>
          <w:numId w:val="11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53F82E85" w14:textId="77777777" w:rsidR="00146B9B" w:rsidRPr="004603A9" w:rsidRDefault="00000000" w:rsidP="004603A9">
      <w:pPr>
        <w:pStyle w:val="Heading3"/>
        <w:spacing w:line="360" w:lineRule="auto"/>
        <w:rPr>
          <w:rFonts w:ascii="Times New Roman" w:hAnsi="Times New Roman" w:cs="Times New Roman"/>
          <w:sz w:val="24"/>
          <w:szCs w:val="24"/>
        </w:rPr>
      </w:pPr>
      <w:bookmarkStart w:id="47" w:name="_Toc225422715"/>
      <w:r w:rsidRPr="004603A9">
        <w:rPr>
          <w:rFonts w:ascii="Times New Roman" w:hAnsi="Times New Roman" w:cs="Times New Roman"/>
          <w:sz w:val="24"/>
          <w:szCs w:val="24"/>
        </w:rPr>
        <w:t>`handleClose(oEvent: Event): Promise&lt;void&gt;`</w:t>
      </w:r>
      <w:bookmarkEnd w:id="47"/>
    </w:p>
    <w:p w14:paraId="6836E1D8" w14:textId="77777777" w:rsidR="002F3C59" w:rsidRPr="002F3C59" w:rsidRDefault="002F3C59" w:rsidP="004603A9">
      <w:pPr>
        <w:numPr>
          <w:ilvl w:val="0"/>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Event handler for the "Confirm" action in the GenericToolAdd dialog. Processes the selected generic tools for assignment.</w:t>
      </w:r>
    </w:p>
    <w:p w14:paraId="1C831827" w14:textId="77777777" w:rsidR="002F3C59" w:rsidRPr="002F3C59" w:rsidRDefault="002F3C59" w:rsidP="004603A9">
      <w:pPr>
        <w:numPr>
          <w:ilvl w:val="0"/>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Completes the process of adding new generic tools, persisting the assignments to the backend and updating the UI.</w:t>
      </w:r>
    </w:p>
    <w:p w14:paraId="6C424D3B" w14:textId="77777777" w:rsidR="002F3C59" w:rsidRPr="002F3C59" w:rsidRDefault="002F3C59" w:rsidP="004603A9">
      <w:pPr>
        <w:numPr>
          <w:ilvl w:val="0"/>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oEvent (Event) - The UI5 event object containing selected items.</w:t>
      </w:r>
    </w:p>
    <w:p w14:paraId="4699D20F" w14:textId="77777777" w:rsidR="002F3C59" w:rsidRPr="002F3C59" w:rsidRDefault="002F3C59" w:rsidP="004603A9">
      <w:pPr>
        <w:numPr>
          <w:ilvl w:val="0"/>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Outputs:</w:t>
      </w:r>
      <w:r w:rsidRPr="002F3C59">
        <w:rPr>
          <w:rFonts w:ascii="Times New Roman" w:eastAsia="Times New Roman" w:hAnsi="Times New Roman" w:cs="Times New Roman"/>
          <w:sz w:val="24"/>
          <w:szCs w:val="24"/>
          <w:lang w:val="en-US"/>
        </w:rPr>
        <w:t xml:space="preserve"> Promise&lt;void&gt;.</w:t>
      </w:r>
    </w:p>
    <w:p w14:paraId="161C6C95" w14:textId="77777777" w:rsidR="002F3C59" w:rsidRPr="002F3C59" w:rsidRDefault="002F3C59" w:rsidP="004603A9">
      <w:pPr>
        <w:numPr>
          <w:ilvl w:val="0"/>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processToolAssignment (from ../tool/Helper.ts), MessageToast, _prepModelData, _createModel.</w:t>
      </w:r>
    </w:p>
    <w:p w14:paraId="5B7E4F84" w14:textId="77777777" w:rsidR="002F3C59" w:rsidRPr="002F3C59" w:rsidRDefault="002F3C59" w:rsidP="004603A9">
      <w:pPr>
        <w:numPr>
          <w:ilvl w:val="0"/>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17BD6E6C" w14:textId="77777777" w:rsidR="002F3C59" w:rsidRPr="002F3C59" w:rsidRDefault="002F3C59" w:rsidP="004603A9">
      <w:pPr>
        <w:numPr>
          <w:ilvl w:val="1"/>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Retrieves the selectedItems from the event and maps them to their underlying data objects (aSelectedData).</w:t>
      </w:r>
    </w:p>
    <w:p w14:paraId="5941D530" w14:textId="77777777" w:rsidR="002F3C59" w:rsidRPr="002F3C59" w:rsidRDefault="002F3C59" w:rsidP="004603A9">
      <w:pPr>
        <w:numPr>
          <w:ilvl w:val="1"/>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Calls processToolAssignment to send the selected tools to the backend for assignment.</w:t>
      </w:r>
    </w:p>
    <w:p w14:paraId="4D9C75DE" w14:textId="77777777" w:rsidR="002F3C59" w:rsidRPr="002F3C59" w:rsidRDefault="002F3C59" w:rsidP="004603A9">
      <w:pPr>
        <w:numPr>
          <w:ilvl w:val="1"/>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Displays a success/failure message using MessageToast.</w:t>
      </w:r>
    </w:p>
    <w:p w14:paraId="0662A0EA" w14:textId="77777777" w:rsidR="002F3C59" w:rsidRPr="002F3C59" w:rsidRDefault="002F3C59" w:rsidP="004603A9">
      <w:pPr>
        <w:numPr>
          <w:ilvl w:val="1"/>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Refreshes the main tool data by calling _prepModelData and _createModel.</w:t>
      </w:r>
    </w:p>
    <w:p w14:paraId="10C3EDA1" w14:textId="77777777" w:rsidR="002F3C59" w:rsidRPr="002F3C59" w:rsidRDefault="002F3C59" w:rsidP="004603A9">
      <w:pPr>
        <w:numPr>
          <w:ilvl w:val="0"/>
          <w:numId w:val="11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Displays MessageToast based on the result of processToolAssignment.</w:t>
      </w:r>
    </w:p>
    <w:p w14:paraId="667CE1B0" w14:textId="77777777" w:rsidR="00146B9B" w:rsidRPr="004603A9" w:rsidRDefault="00000000" w:rsidP="004603A9">
      <w:pPr>
        <w:pStyle w:val="Heading3"/>
        <w:spacing w:line="360" w:lineRule="auto"/>
        <w:rPr>
          <w:rFonts w:ascii="Times New Roman" w:hAnsi="Times New Roman" w:cs="Times New Roman"/>
          <w:sz w:val="24"/>
          <w:szCs w:val="24"/>
        </w:rPr>
      </w:pPr>
      <w:bookmarkStart w:id="48" w:name="_Toc225422716"/>
      <w:r w:rsidRPr="004603A9">
        <w:rPr>
          <w:rFonts w:ascii="Times New Roman" w:hAnsi="Times New Roman" w:cs="Times New Roman"/>
          <w:sz w:val="24"/>
          <w:szCs w:val="24"/>
        </w:rPr>
        <w:t>`deleteSingleGenericTool(oEvent: Event): Promise&lt;void&gt;`</w:t>
      </w:r>
      <w:bookmarkEnd w:id="48"/>
    </w:p>
    <w:p w14:paraId="7ED360A5" w14:textId="77777777" w:rsidR="002F3C59" w:rsidRPr="002F3C59" w:rsidRDefault="002F3C59" w:rsidP="004603A9">
      <w:pPr>
        <w:numPr>
          <w:ilvl w:val="0"/>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Event handler for deleting a single generic tool assignment. Opens a confirmation dialog first.</w:t>
      </w:r>
    </w:p>
    <w:p w14:paraId="0E2F968D" w14:textId="77777777" w:rsidR="002F3C59" w:rsidRPr="002F3C59" w:rsidRDefault="002F3C59" w:rsidP="004603A9">
      <w:pPr>
        <w:numPr>
          <w:ilvl w:val="0"/>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Allows users to remove a generic tool and all its associated serialized tools from an activity after a confirmation step, preventing accidental deletions.</w:t>
      </w:r>
    </w:p>
    <w:p w14:paraId="52AF5565" w14:textId="77777777" w:rsidR="002F3C59" w:rsidRPr="002F3C59" w:rsidRDefault="002F3C59" w:rsidP="004603A9">
      <w:pPr>
        <w:numPr>
          <w:ilvl w:val="0"/>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oEvent (Event) - The UI5 event object.</w:t>
      </w:r>
    </w:p>
    <w:p w14:paraId="2B6BEA0C" w14:textId="77777777" w:rsidR="002F3C59" w:rsidRPr="002F3C59" w:rsidRDefault="002F3C59" w:rsidP="004603A9">
      <w:pPr>
        <w:numPr>
          <w:ilvl w:val="0"/>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Promise&lt;void&gt;.</w:t>
      </w:r>
    </w:p>
    <w:p w14:paraId="65FE867B" w14:textId="77777777" w:rsidR="002F3C59" w:rsidRPr="002F3C59" w:rsidRDefault="002F3C59" w:rsidP="004603A9">
      <w:pPr>
        <w:numPr>
          <w:ilvl w:val="0"/>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_getClickedTool (private method), getResourceBundle (from ../tool/Helper.ts), sap.m.Dialog, sap.m.Button, sap.m.Text, processDeleteSingleGenericTool (from ../tool/Helper.ts), MessageToast, _prepModelData, _createModel.</w:t>
      </w:r>
    </w:p>
    <w:p w14:paraId="7079F865" w14:textId="77777777" w:rsidR="002F3C59" w:rsidRPr="002F3C59" w:rsidRDefault="002F3C59" w:rsidP="004603A9">
      <w:pPr>
        <w:numPr>
          <w:ilvl w:val="0"/>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123B211F" w14:textId="77777777" w:rsidR="002F3C59" w:rsidRPr="002F3C59" w:rsidRDefault="002F3C59" w:rsidP="004603A9">
      <w:pPr>
        <w:numPr>
          <w:ilvl w:val="1"/>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Gets the genericToolToDelete using _getClickedTool.</w:t>
      </w:r>
    </w:p>
    <w:p w14:paraId="0172616E" w14:textId="77777777" w:rsidR="002F3C59" w:rsidRPr="002F3C59" w:rsidRDefault="002F3C59" w:rsidP="004603A9">
      <w:pPr>
        <w:numPr>
          <w:ilvl w:val="1"/>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If _oApproveDialog is not yet instantiated, it creates a confirmation dialog.</w:t>
      </w:r>
    </w:p>
    <w:p w14:paraId="1C107129" w14:textId="77777777" w:rsidR="002F3C59" w:rsidRPr="002F3C59" w:rsidRDefault="002F3C59" w:rsidP="004603A9">
      <w:pPr>
        <w:numPr>
          <w:ilvl w:val="1"/>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The confirmation dialog's "OK" button handler calls processDeleteSingleGenericTool and then refreshes the data.</w:t>
      </w:r>
    </w:p>
    <w:p w14:paraId="3DD1EE37" w14:textId="77777777" w:rsidR="002F3C59" w:rsidRPr="002F3C59" w:rsidRDefault="002F3C59" w:rsidP="004603A9">
      <w:pPr>
        <w:numPr>
          <w:ilvl w:val="1"/>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Opens the confirmation dialog.</w:t>
      </w:r>
    </w:p>
    <w:p w14:paraId="39AC7B6D" w14:textId="77777777" w:rsidR="002F3C59" w:rsidRPr="002F3C59" w:rsidRDefault="002F3C59" w:rsidP="004603A9">
      <w:pPr>
        <w:numPr>
          <w:ilvl w:val="0"/>
          <w:numId w:val="10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Displays MessageToast based on the result of processDeleteSingleGenericTool. The confirmation dialog itself serves as a user-level error prevention mechanism.</w:t>
      </w:r>
    </w:p>
    <w:p w14:paraId="03FF2368" w14:textId="77777777" w:rsidR="00146B9B" w:rsidRPr="004603A9" w:rsidRDefault="00000000" w:rsidP="004603A9">
      <w:pPr>
        <w:pStyle w:val="Heading3"/>
        <w:spacing w:line="360" w:lineRule="auto"/>
        <w:rPr>
          <w:rFonts w:ascii="Times New Roman" w:hAnsi="Times New Roman" w:cs="Times New Roman"/>
          <w:sz w:val="24"/>
          <w:szCs w:val="24"/>
        </w:rPr>
      </w:pPr>
      <w:bookmarkStart w:id="49" w:name="_Toc225422717"/>
      <w:r w:rsidRPr="004603A9">
        <w:rPr>
          <w:rFonts w:ascii="Times New Roman" w:hAnsi="Times New Roman" w:cs="Times New Roman"/>
          <w:sz w:val="24"/>
          <w:szCs w:val="24"/>
        </w:rPr>
        <w:lastRenderedPageBreak/>
        <w:t>`_getClickedTool(model: string, oEvent: Event): any` (Private)</w:t>
      </w:r>
      <w:bookmarkEnd w:id="49"/>
    </w:p>
    <w:p w14:paraId="7AF2F311" w14:textId="77777777" w:rsidR="002F3C59" w:rsidRPr="002F3C59" w:rsidRDefault="002F3C59" w:rsidP="004603A9">
      <w:pPr>
        <w:numPr>
          <w:ilvl w:val="0"/>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Helper method to retrieve the data object corresponding to the UI element (e.g., button) that triggered an event.</w:t>
      </w:r>
    </w:p>
    <w:p w14:paraId="5563D16E" w14:textId="77777777" w:rsidR="002F3C59" w:rsidRPr="002F3C59" w:rsidRDefault="002F3C59" w:rsidP="004603A9">
      <w:pPr>
        <w:numPr>
          <w:ilvl w:val="0"/>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Centralizes the logic for getting the context of a clicked item in a list or table, simplifying event handlers.</w:t>
      </w:r>
    </w:p>
    <w:p w14:paraId="71664558" w14:textId="77777777" w:rsidR="002F3C59" w:rsidRPr="002F3C59" w:rsidRDefault="002F3C59" w:rsidP="004603A9">
      <w:pPr>
        <w:numPr>
          <w:ilvl w:val="0"/>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p>
    <w:p w14:paraId="7B7F3FBE" w14:textId="77777777" w:rsidR="002F3C59" w:rsidRPr="002F3C59" w:rsidRDefault="002F3C59" w:rsidP="004603A9">
      <w:pPr>
        <w:numPr>
          <w:ilvl w:val="1"/>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model (string) - The name of the model associated with the UI element.</w:t>
      </w:r>
    </w:p>
    <w:p w14:paraId="5BBD691D" w14:textId="77777777" w:rsidR="002F3C59" w:rsidRPr="002F3C59" w:rsidRDefault="002F3C59" w:rsidP="004603A9">
      <w:pPr>
        <w:numPr>
          <w:ilvl w:val="1"/>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oEvent (Event) - The UI5 event object.</w:t>
      </w:r>
    </w:p>
    <w:p w14:paraId="0C765894" w14:textId="77777777" w:rsidR="002F3C59" w:rsidRPr="002F3C59" w:rsidRDefault="002F3C59" w:rsidP="004603A9">
      <w:pPr>
        <w:numPr>
          <w:ilvl w:val="0"/>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any - The data object from the model.</w:t>
      </w:r>
    </w:p>
    <w:p w14:paraId="3330CD7B" w14:textId="77777777" w:rsidR="002F3C59" w:rsidRPr="002F3C59" w:rsidRDefault="002F3C59" w:rsidP="004603A9">
      <w:pPr>
        <w:numPr>
          <w:ilvl w:val="0"/>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sap.m.Button, sap.ui.model.Context, sap.ui.core.mvc.View.</w:t>
      </w:r>
    </w:p>
    <w:p w14:paraId="7247A57F" w14:textId="77777777" w:rsidR="002F3C59" w:rsidRPr="002F3C59" w:rsidRDefault="002F3C59" w:rsidP="004603A9">
      <w:pPr>
        <w:numPr>
          <w:ilvl w:val="0"/>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41A4F3B8" w14:textId="77777777" w:rsidR="002F3C59" w:rsidRPr="002F3C59" w:rsidRDefault="002F3C59" w:rsidP="004603A9">
      <w:pPr>
        <w:numPr>
          <w:ilvl w:val="1"/>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Gets the bindingContext from the event source (Button).</w:t>
      </w:r>
    </w:p>
    <w:p w14:paraId="7026B9F9" w14:textId="77777777" w:rsidR="002F3C59" w:rsidRPr="002F3C59" w:rsidRDefault="002F3C59" w:rsidP="004603A9">
      <w:pPr>
        <w:numPr>
          <w:ilvl w:val="1"/>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Gets the path from the bindingContext.</w:t>
      </w:r>
    </w:p>
    <w:p w14:paraId="18B98763" w14:textId="77777777" w:rsidR="002F3C59" w:rsidRPr="002F3C59" w:rsidRDefault="002F3C59" w:rsidP="004603A9">
      <w:pPr>
        <w:numPr>
          <w:ilvl w:val="1"/>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Binds the view element to this path and model to retrieve the actual data object.</w:t>
      </w:r>
    </w:p>
    <w:p w14:paraId="208B933E" w14:textId="77777777" w:rsidR="002F3C59" w:rsidRPr="002F3C59" w:rsidRDefault="002F3C59" w:rsidP="004603A9">
      <w:pPr>
        <w:numPr>
          <w:ilvl w:val="0"/>
          <w:numId w:val="10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 relies on valid binding context.</w:t>
      </w:r>
    </w:p>
    <w:p w14:paraId="757ECCF9" w14:textId="77777777" w:rsidR="00146B9B" w:rsidRPr="004603A9" w:rsidRDefault="00000000" w:rsidP="004603A9">
      <w:pPr>
        <w:pStyle w:val="Heading3"/>
        <w:spacing w:line="360" w:lineRule="auto"/>
        <w:rPr>
          <w:rFonts w:ascii="Times New Roman" w:hAnsi="Times New Roman" w:cs="Times New Roman"/>
          <w:sz w:val="24"/>
          <w:szCs w:val="24"/>
        </w:rPr>
      </w:pPr>
      <w:bookmarkStart w:id="50" w:name="_Toc225422718"/>
      <w:r w:rsidRPr="004603A9">
        <w:rPr>
          <w:rFonts w:ascii="Times New Roman" w:hAnsi="Times New Roman" w:cs="Times New Roman"/>
          <w:sz w:val="24"/>
          <w:szCs w:val="24"/>
        </w:rPr>
        <w:t>`deleteSingleSerializedTool(oEvent: Event): Promise&lt;void&gt;`</w:t>
      </w:r>
      <w:bookmarkEnd w:id="50"/>
    </w:p>
    <w:p w14:paraId="4226BEC7" w14:textId="77777777" w:rsidR="002F3C59" w:rsidRPr="002F3C59" w:rsidRDefault="002F3C59" w:rsidP="004603A9">
      <w:pPr>
        <w:numPr>
          <w:ilvl w:val="0"/>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Event handler for canceling a single serialized tool booking. Opens a confirmation dialog first.</w:t>
      </w:r>
    </w:p>
    <w:p w14:paraId="6371A757" w14:textId="77777777" w:rsidR="002F3C59" w:rsidRPr="002F3C59" w:rsidRDefault="002F3C59" w:rsidP="004603A9">
      <w:pPr>
        <w:numPr>
          <w:ilvl w:val="0"/>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Allows users to unbook a specific physical tool from an activity after a confirmation step.</w:t>
      </w:r>
    </w:p>
    <w:p w14:paraId="1A2DA6A6" w14:textId="77777777" w:rsidR="002F3C59" w:rsidRPr="002F3C59" w:rsidRDefault="002F3C59" w:rsidP="004603A9">
      <w:pPr>
        <w:numPr>
          <w:ilvl w:val="0"/>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oEvent (Event) - The UI5 event object.</w:t>
      </w:r>
    </w:p>
    <w:p w14:paraId="645EF350" w14:textId="77777777" w:rsidR="002F3C59" w:rsidRPr="002F3C59" w:rsidRDefault="002F3C59" w:rsidP="004603A9">
      <w:pPr>
        <w:numPr>
          <w:ilvl w:val="0"/>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Promise&lt;void&gt;.</w:t>
      </w:r>
    </w:p>
    <w:p w14:paraId="29A92911" w14:textId="77777777" w:rsidR="002F3C59" w:rsidRPr="002F3C59" w:rsidRDefault="002F3C59" w:rsidP="004603A9">
      <w:pPr>
        <w:numPr>
          <w:ilvl w:val="0"/>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_getClickedTool (private method), getResourceBundle (from ../tool/Helper.ts), sap.m.Dialog, sap.m.Button, sap.m.Text, procesDeleteSingleSerializedTool (from ../tool/Helper.ts), MessageToast, _prepModelData, _createModel.</w:t>
      </w:r>
    </w:p>
    <w:p w14:paraId="59994552" w14:textId="77777777" w:rsidR="002F3C59" w:rsidRPr="002F3C59" w:rsidRDefault="002F3C59" w:rsidP="004603A9">
      <w:pPr>
        <w:numPr>
          <w:ilvl w:val="0"/>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680533F4" w14:textId="77777777" w:rsidR="002F3C59" w:rsidRPr="002F3C59" w:rsidRDefault="002F3C59" w:rsidP="004603A9">
      <w:pPr>
        <w:numPr>
          <w:ilvl w:val="1"/>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Gets the serializedToolToDelete using _getClickedTool.</w:t>
      </w:r>
    </w:p>
    <w:p w14:paraId="2AA6F753" w14:textId="77777777" w:rsidR="002F3C59" w:rsidRPr="002F3C59" w:rsidRDefault="002F3C59" w:rsidP="004603A9">
      <w:pPr>
        <w:numPr>
          <w:ilvl w:val="1"/>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If _oApproveDialog is not yet instantiated, it creates a confirmation dialog.</w:t>
      </w:r>
    </w:p>
    <w:p w14:paraId="626B0344" w14:textId="77777777" w:rsidR="002F3C59" w:rsidRPr="002F3C59" w:rsidRDefault="002F3C59" w:rsidP="004603A9">
      <w:pPr>
        <w:numPr>
          <w:ilvl w:val="1"/>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The confirmation dialog's "OK" button handler calls procesDeleteSingleSerializedTool and then refreshes the data.</w:t>
      </w:r>
    </w:p>
    <w:p w14:paraId="3E6938EC" w14:textId="77777777" w:rsidR="002F3C59" w:rsidRPr="002F3C59" w:rsidRDefault="002F3C59" w:rsidP="004603A9">
      <w:pPr>
        <w:numPr>
          <w:ilvl w:val="1"/>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Opens the confirmation dialog.</w:t>
      </w:r>
    </w:p>
    <w:p w14:paraId="65B97AD1" w14:textId="77777777" w:rsidR="002F3C59" w:rsidRPr="002F3C59" w:rsidRDefault="002F3C59" w:rsidP="004603A9">
      <w:pPr>
        <w:numPr>
          <w:ilvl w:val="0"/>
          <w:numId w:val="10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Error Handling:</w:t>
      </w:r>
      <w:r w:rsidRPr="002F3C59">
        <w:rPr>
          <w:rFonts w:ascii="Times New Roman" w:eastAsia="Times New Roman" w:hAnsi="Times New Roman" w:cs="Times New Roman"/>
          <w:sz w:val="24"/>
          <w:szCs w:val="24"/>
          <w:lang w:val="en-US"/>
        </w:rPr>
        <w:t xml:space="preserve"> Displays MessageToast based on the result of procesDeleteSingleSerializedTool.</w:t>
      </w:r>
    </w:p>
    <w:p w14:paraId="1F537A79" w14:textId="77777777" w:rsidR="00146B9B" w:rsidRPr="004603A9" w:rsidRDefault="00000000" w:rsidP="004603A9">
      <w:pPr>
        <w:pStyle w:val="Heading3"/>
        <w:spacing w:line="360" w:lineRule="auto"/>
        <w:rPr>
          <w:rFonts w:ascii="Times New Roman" w:hAnsi="Times New Roman" w:cs="Times New Roman"/>
          <w:sz w:val="24"/>
          <w:szCs w:val="24"/>
        </w:rPr>
      </w:pPr>
      <w:bookmarkStart w:id="51" w:name="_Toc225422719"/>
      <w:r w:rsidRPr="004603A9">
        <w:rPr>
          <w:rFonts w:ascii="Times New Roman" w:hAnsi="Times New Roman" w:cs="Times New Roman"/>
          <w:sz w:val="24"/>
          <w:szCs w:val="24"/>
        </w:rPr>
        <w:t>`handleCancelAllSerializedTools(): void`</w:t>
      </w:r>
      <w:bookmarkEnd w:id="51"/>
    </w:p>
    <w:p w14:paraId="6E4DB70B" w14:textId="77777777" w:rsidR="002F3C59" w:rsidRPr="002F3C59" w:rsidRDefault="002F3C59" w:rsidP="004603A9">
      <w:pPr>
        <w:numPr>
          <w:ilvl w:val="0"/>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Event handler for canceling all booked serialized tools within the current view. Opens a confirmation dialog first.</w:t>
      </w:r>
    </w:p>
    <w:p w14:paraId="36740B05" w14:textId="77777777" w:rsidR="002F3C59" w:rsidRPr="002F3C59" w:rsidRDefault="002F3C59" w:rsidP="004603A9">
      <w:pPr>
        <w:numPr>
          <w:ilvl w:val="0"/>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Provides a mass action to efficiently unbook all physical tools associated with the generic tools currently displayed.</w:t>
      </w:r>
    </w:p>
    <w:p w14:paraId="1CD7998F" w14:textId="77777777" w:rsidR="002F3C59" w:rsidRPr="002F3C59" w:rsidRDefault="002F3C59" w:rsidP="004603A9">
      <w:pPr>
        <w:numPr>
          <w:ilvl w:val="0"/>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w:t>
      </w:r>
    </w:p>
    <w:p w14:paraId="162AB527" w14:textId="77777777" w:rsidR="002F3C59" w:rsidRPr="002F3C59" w:rsidRDefault="002F3C59" w:rsidP="004603A9">
      <w:pPr>
        <w:numPr>
          <w:ilvl w:val="0"/>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None.</w:t>
      </w:r>
    </w:p>
    <w:p w14:paraId="7F746777" w14:textId="77777777" w:rsidR="002F3C59" w:rsidRPr="002F3C59" w:rsidRDefault="002F3C59" w:rsidP="004603A9">
      <w:pPr>
        <w:numPr>
          <w:ilvl w:val="0"/>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getResourceBundle (from ../tool/Helper.ts), sap.m.Dialog, sap.m.Button, sap.m.Text, procesHandleCancelAllSerializedTools (from ../tool/Helper.ts), MessageToast, _prepModelData, _createModel.</w:t>
      </w:r>
    </w:p>
    <w:p w14:paraId="2FB23951" w14:textId="77777777" w:rsidR="002F3C59" w:rsidRPr="002F3C59" w:rsidRDefault="002F3C59" w:rsidP="004603A9">
      <w:pPr>
        <w:numPr>
          <w:ilvl w:val="0"/>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634DA048" w14:textId="77777777" w:rsidR="002F3C59" w:rsidRPr="002F3C59" w:rsidRDefault="002F3C59" w:rsidP="004603A9">
      <w:pPr>
        <w:numPr>
          <w:ilvl w:val="1"/>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Gets the current CombinedTools data from the "GenericTools" model.</w:t>
      </w:r>
    </w:p>
    <w:p w14:paraId="340ACB6A" w14:textId="77777777" w:rsidR="002F3C59" w:rsidRPr="002F3C59" w:rsidRDefault="002F3C59" w:rsidP="004603A9">
      <w:pPr>
        <w:numPr>
          <w:ilvl w:val="1"/>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If _oApproveDialog is not yet instantiated, it creates a confirmation dialog.</w:t>
      </w:r>
    </w:p>
    <w:p w14:paraId="1D2A7282" w14:textId="77777777" w:rsidR="002F3C59" w:rsidRPr="002F3C59" w:rsidRDefault="002F3C59" w:rsidP="004603A9">
      <w:pPr>
        <w:numPr>
          <w:ilvl w:val="1"/>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The confirmation dialog's "OK" button handler calls procesHandleCancelAllSerializedTools and then refreshes the data.</w:t>
      </w:r>
    </w:p>
    <w:p w14:paraId="0077A645" w14:textId="77777777" w:rsidR="002F3C59" w:rsidRPr="002F3C59" w:rsidRDefault="002F3C59" w:rsidP="004603A9">
      <w:pPr>
        <w:numPr>
          <w:ilvl w:val="1"/>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Opens the confirmation dialog.</w:t>
      </w:r>
    </w:p>
    <w:p w14:paraId="09324BA8" w14:textId="77777777" w:rsidR="002F3C59" w:rsidRPr="002F3C59" w:rsidRDefault="002F3C59" w:rsidP="004603A9">
      <w:pPr>
        <w:numPr>
          <w:ilvl w:val="0"/>
          <w:numId w:val="10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Displays MessageToast based on the result of procesHandleCancelAllSerializedTools.</w:t>
      </w:r>
    </w:p>
    <w:p w14:paraId="6E850A35" w14:textId="77777777" w:rsidR="00146B9B" w:rsidRPr="004603A9" w:rsidRDefault="00000000" w:rsidP="004603A9">
      <w:pPr>
        <w:pStyle w:val="Heading3"/>
        <w:spacing w:line="360" w:lineRule="auto"/>
        <w:rPr>
          <w:rFonts w:ascii="Times New Roman" w:hAnsi="Times New Roman" w:cs="Times New Roman"/>
          <w:sz w:val="24"/>
          <w:szCs w:val="24"/>
        </w:rPr>
      </w:pPr>
      <w:bookmarkStart w:id="52" w:name="_Toc225422720"/>
      <w:r w:rsidRPr="004603A9">
        <w:rPr>
          <w:rFonts w:ascii="Times New Roman" w:hAnsi="Times New Roman" w:cs="Times New Roman"/>
          <w:sz w:val="24"/>
          <w:szCs w:val="24"/>
        </w:rPr>
        <w:t>`reserveSerializedTool(oEvent: Event): Promise&lt;void&gt;`</w:t>
      </w:r>
      <w:bookmarkEnd w:id="52"/>
    </w:p>
    <w:p w14:paraId="49EF0089" w14:textId="77777777" w:rsidR="002F3C59" w:rsidRPr="002F3C59" w:rsidRDefault="002F3C59" w:rsidP="004603A9">
      <w:pPr>
        <w:numPr>
          <w:ilvl w:val="0"/>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Event handler for reserving a single serialized tool.</w:t>
      </w:r>
    </w:p>
    <w:p w14:paraId="70F471DE" w14:textId="77777777" w:rsidR="002F3C59" w:rsidRPr="002F3C59" w:rsidRDefault="002F3C59" w:rsidP="004603A9">
      <w:pPr>
        <w:numPr>
          <w:ilvl w:val="0"/>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Allows users to book a specific physical tool for the activity, updating its status.</w:t>
      </w:r>
    </w:p>
    <w:p w14:paraId="6CC13347" w14:textId="77777777" w:rsidR="002F3C59" w:rsidRPr="002F3C59" w:rsidRDefault="002F3C59" w:rsidP="004603A9">
      <w:pPr>
        <w:numPr>
          <w:ilvl w:val="0"/>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oEvent (Event) - The UI5 event object.</w:t>
      </w:r>
    </w:p>
    <w:p w14:paraId="4AD91EB5" w14:textId="77777777" w:rsidR="002F3C59" w:rsidRPr="002F3C59" w:rsidRDefault="002F3C59" w:rsidP="004603A9">
      <w:pPr>
        <w:numPr>
          <w:ilvl w:val="0"/>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Promise&lt;void&gt;.</w:t>
      </w:r>
    </w:p>
    <w:p w14:paraId="067BDF99" w14:textId="77777777" w:rsidR="002F3C59" w:rsidRPr="002F3C59" w:rsidRDefault="002F3C59" w:rsidP="004603A9">
      <w:pPr>
        <w:numPr>
          <w:ilvl w:val="0"/>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_getClickedTool (private method), processReserveSerializedTool (from ../tool/Helper.ts), MessageToast, _prepModelData, _createModel.</w:t>
      </w:r>
    </w:p>
    <w:p w14:paraId="593D9BE4" w14:textId="77777777" w:rsidR="002F3C59" w:rsidRPr="002F3C59" w:rsidRDefault="002F3C59" w:rsidP="004603A9">
      <w:pPr>
        <w:numPr>
          <w:ilvl w:val="0"/>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p>
    <w:p w14:paraId="2B925338" w14:textId="77777777" w:rsidR="002F3C59" w:rsidRPr="002F3C59" w:rsidRDefault="002F3C59" w:rsidP="004603A9">
      <w:pPr>
        <w:numPr>
          <w:ilvl w:val="1"/>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Gets the clickedSerializedTool using _getClickedTool.</w:t>
      </w:r>
    </w:p>
    <w:p w14:paraId="278F5992" w14:textId="77777777" w:rsidR="002F3C59" w:rsidRPr="002F3C59" w:rsidRDefault="002F3C59" w:rsidP="004603A9">
      <w:pPr>
        <w:numPr>
          <w:ilvl w:val="1"/>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Calls processReserveSerializedTool to attempt the reservation, passing activity dates and ID.</w:t>
      </w:r>
    </w:p>
    <w:p w14:paraId="416C01CB" w14:textId="77777777" w:rsidR="002F3C59" w:rsidRPr="002F3C59" w:rsidRDefault="002F3C59" w:rsidP="004603A9">
      <w:pPr>
        <w:numPr>
          <w:ilvl w:val="1"/>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lastRenderedPageBreak/>
        <w:t>Displays a message toast based on the success/failure returned by processReserveSerializedTool.</w:t>
      </w:r>
    </w:p>
    <w:p w14:paraId="678D94B9" w14:textId="77777777" w:rsidR="002F3C59" w:rsidRPr="002F3C59" w:rsidRDefault="002F3C59" w:rsidP="004603A9">
      <w:pPr>
        <w:numPr>
          <w:ilvl w:val="1"/>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If successful, refreshes the main tool data.</w:t>
      </w:r>
    </w:p>
    <w:p w14:paraId="3D8F5E17" w14:textId="77777777" w:rsidR="002F3C59" w:rsidRPr="002F3C59" w:rsidRDefault="002F3C59" w:rsidP="004603A9">
      <w:pPr>
        <w:numPr>
          <w:ilvl w:val="0"/>
          <w:numId w:val="10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Displays MessageToast based on the result of processReserveSerializedTool.</w:t>
      </w:r>
    </w:p>
    <w:p w14:paraId="0A1272D2" w14:textId="77777777" w:rsidR="00146B9B" w:rsidRPr="004603A9" w:rsidRDefault="00000000" w:rsidP="004603A9">
      <w:pPr>
        <w:pStyle w:val="Heading1"/>
        <w:spacing w:line="360" w:lineRule="auto"/>
        <w:rPr>
          <w:rFonts w:ascii="Times New Roman" w:hAnsi="Times New Roman" w:cs="Times New Roman"/>
          <w:sz w:val="24"/>
          <w:szCs w:val="24"/>
          <w:lang w:val="en-US"/>
        </w:rPr>
      </w:pPr>
      <w:bookmarkStart w:id="53" w:name="_Toc225422721"/>
      <w:r w:rsidRPr="004603A9">
        <w:rPr>
          <w:rFonts w:ascii="Times New Roman" w:hAnsi="Times New Roman" w:cs="Times New Roman"/>
          <w:sz w:val="24"/>
          <w:szCs w:val="24"/>
          <w:lang w:val="en-US"/>
        </w:rPr>
        <w:t>File: btptoolreservationextension/webapp/controller/App.controller.ts</w:t>
      </w:r>
      <w:bookmarkEnd w:id="53"/>
    </w:p>
    <w:p w14:paraId="1F9336FA"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54" w:name="_Toc225422722"/>
      <w:r w:rsidRPr="004603A9">
        <w:rPr>
          <w:rFonts w:ascii="Times New Roman" w:hAnsi="Times New Roman" w:cs="Times New Roman"/>
          <w:sz w:val="24"/>
          <w:szCs w:val="24"/>
          <w:lang w:val="en-US"/>
        </w:rPr>
        <w:t>Business Functionality</w:t>
      </w:r>
      <w:bookmarkEnd w:id="54"/>
    </w:p>
    <w:p w14:paraId="585C93D5" w14:textId="77777777" w:rsidR="002F3C59" w:rsidRPr="002F3C59" w:rsidRDefault="002F3C59"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This is a minimalist root controller for the application. In a typical UI5 application, this controller manages the top-level App control and might contain global logic or event handlers. However, in this specific application, its primary role appears to be a placeholder or a basic container, with most of the functional logic delegated to the Main.controller.ts.</w:t>
      </w:r>
    </w:p>
    <w:p w14:paraId="0EB3A8A7"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55" w:name="_Toc225422723"/>
      <w:r w:rsidRPr="004603A9">
        <w:rPr>
          <w:rFonts w:ascii="Times New Roman" w:hAnsi="Times New Roman" w:cs="Times New Roman"/>
          <w:sz w:val="24"/>
          <w:szCs w:val="24"/>
          <w:lang w:val="en-US"/>
        </w:rPr>
        <w:t>Technical Overview</w:t>
      </w:r>
      <w:bookmarkEnd w:id="55"/>
    </w:p>
    <w:p w14:paraId="7A550105" w14:textId="77777777" w:rsidR="002F3C59" w:rsidRPr="002F3C59" w:rsidRDefault="002F3C59"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App.controller.ts extends sap.ui.core.mvc.Controller. It has a very simple onInit lifecycle hook that currently performs no operations. This indicates that the global application shell or routing responsibilities are either handled declaratively in manifest.json or by Component.ts, or more commonly, that this controller is a base for future global logic that has not yet been implemented.</w:t>
      </w:r>
    </w:p>
    <w:p w14:paraId="39B19476" w14:textId="5D06EFDB" w:rsidR="00146B9B" w:rsidRPr="004603A9" w:rsidRDefault="00000000" w:rsidP="004603A9">
      <w:pPr>
        <w:pStyle w:val="Heading2"/>
        <w:spacing w:line="360" w:lineRule="auto"/>
        <w:rPr>
          <w:rFonts w:ascii="Times New Roman" w:hAnsi="Times New Roman" w:cs="Times New Roman"/>
          <w:sz w:val="24"/>
          <w:szCs w:val="24"/>
          <w:lang w:val="en-US"/>
        </w:rPr>
      </w:pPr>
      <w:bookmarkStart w:id="56" w:name="_Toc225422724"/>
      <w:r w:rsidRPr="004603A9">
        <w:rPr>
          <w:rFonts w:ascii="Times New Roman" w:hAnsi="Times New Roman" w:cs="Times New Roman"/>
          <w:sz w:val="24"/>
          <w:szCs w:val="24"/>
          <w:lang w:val="en-US"/>
        </w:rPr>
        <w:t>Functions / Methods</w:t>
      </w:r>
      <w:bookmarkEnd w:id="56"/>
    </w:p>
    <w:p w14:paraId="6C99516D" w14:textId="77777777" w:rsidR="00146B9B" w:rsidRPr="004603A9" w:rsidRDefault="00000000" w:rsidP="004603A9">
      <w:pPr>
        <w:pStyle w:val="Heading3"/>
        <w:spacing w:line="360" w:lineRule="auto"/>
        <w:rPr>
          <w:rFonts w:ascii="Times New Roman" w:hAnsi="Times New Roman" w:cs="Times New Roman"/>
          <w:sz w:val="24"/>
          <w:szCs w:val="24"/>
        </w:rPr>
      </w:pPr>
      <w:bookmarkStart w:id="57" w:name="_Toc225422725"/>
      <w:r w:rsidRPr="004603A9">
        <w:rPr>
          <w:rFonts w:ascii="Times New Roman" w:hAnsi="Times New Roman" w:cs="Times New Roman"/>
          <w:sz w:val="24"/>
          <w:szCs w:val="24"/>
        </w:rPr>
        <w:t>`constructor` (implicitly inherited)</w:t>
      </w:r>
      <w:bookmarkEnd w:id="57"/>
    </w:p>
    <w:p w14:paraId="08803AED" w14:textId="77777777" w:rsidR="002F3C59" w:rsidRPr="002F3C59" w:rsidRDefault="002F3C59" w:rsidP="004603A9">
      <w:pPr>
        <w:numPr>
          <w:ilvl w:val="0"/>
          <w:numId w:val="10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Initializes the base UI5 controller.</w:t>
      </w:r>
    </w:p>
    <w:p w14:paraId="3A61448E" w14:textId="77777777" w:rsidR="002F3C59" w:rsidRPr="002F3C59" w:rsidRDefault="002F3C59" w:rsidP="004603A9">
      <w:pPr>
        <w:numPr>
          <w:ilvl w:val="0"/>
          <w:numId w:val="10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Standard UI5 controller initialization for the root view.</w:t>
      </w:r>
    </w:p>
    <w:p w14:paraId="408FC6BD" w14:textId="77777777" w:rsidR="002F3C59" w:rsidRPr="002F3C59" w:rsidRDefault="002F3C59" w:rsidP="004603A9">
      <w:pPr>
        <w:numPr>
          <w:ilvl w:val="0"/>
          <w:numId w:val="10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 (implicitly inherited).</w:t>
      </w:r>
    </w:p>
    <w:p w14:paraId="66C8219E" w14:textId="77777777" w:rsidR="002F3C59" w:rsidRPr="002F3C59" w:rsidRDefault="002F3C59" w:rsidP="004603A9">
      <w:pPr>
        <w:numPr>
          <w:ilvl w:val="0"/>
          <w:numId w:val="10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An initialized App controller instance.</w:t>
      </w:r>
    </w:p>
    <w:p w14:paraId="26BE85E3" w14:textId="77777777" w:rsidR="002F3C59" w:rsidRPr="002F3C59" w:rsidRDefault="002F3C59" w:rsidP="004603A9">
      <w:pPr>
        <w:numPr>
          <w:ilvl w:val="0"/>
          <w:numId w:val="10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sap.ui.core.mvc.Controller.</w:t>
      </w:r>
    </w:p>
    <w:p w14:paraId="762326FC" w14:textId="77777777" w:rsidR="002F3C59" w:rsidRPr="002F3C59" w:rsidRDefault="002F3C59" w:rsidP="004603A9">
      <w:pPr>
        <w:numPr>
          <w:ilvl w:val="0"/>
          <w:numId w:val="10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Handled by the UI5 framework.</w:t>
      </w:r>
    </w:p>
    <w:p w14:paraId="3D9B835D" w14:textId="77777777" w:rsidR="002F3C59" w:rsidRPr="002F3C59" w:rsidRDefault="002F3C59" w:rsidP="004603A9">
      <w:pPr>
        <w:numPr>
          <w:ilvl w:val="0"/>
          <w:numId w:val="10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explicit.</w:t>
      </w:r>
    </w:p>
    <w:p w14:paraId="7FCAE055" w14:textId="77777777" w:rsidR="00146B9B" w:rsidRPr="004603A9" w:rsidRDefault="00000000" w:rsidP="004603A9">
      <w:pPr>
        <w:pStyle w:val="Heading3"/>
        <w:spacing w:line="360" w:lineRule="auto"/>
        <w:rPr>
          <w:rFonts w:ascii="Times New Roman" w:hAnsi="Times New Roman" w:cs="Times New Roman"/>
          <w:sz w:val="24"/>
          <w:szCs w:val="24"/>
        </w:rPr>
      </w:pPr>
      <w:bookmarkStart w:id="58" w:name="_Toc225422726"/>
      <w:r w:rsidRPr="004603A9">
        <w:rPr>
          <w:rFonts w:ascii="Times New Roman" w:hAnsi="Times New Roman" w:cs="Times New Roman"/>
          <w:sz w:val="24"/>
          <w:szCs w:val="24"/>
        </w:rPr>
        <w:t>`onInit(): void`</w:t>
      </w:r>
      <w:bookmarkEnd w:id="58"/>
    </w:p>
    <w:p w14:paraId="2101C66A" w14:textId="77777777" w:rsidR="002F3C59" w:rsidRPr="002F3C59" w:rsidRDefault="002F3C59" w:rsidP="004603A9">
      <w:pPr>
        <w:numPr>
          <w:ilvl w:val="0"/>
          <w:numId w:val="10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UI5 lifecycle hook called when the view is initialized.</w:t>
      </w:r>
    </w:p>
    <w:p w14:paraId="5C259B96" w14:textId="77777777" w:rsidR="002F3C59" w:rsidRPr="002F3C59" w:rsidRDefault="002F3C59" w:rsidP="004603A9">
      <w:pPr>
        <w:numPr>
          <w:ilvl w:val="0"/>
          <w:numId w:val="10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Currently, this method is empty, suggesting no specific initialization logic is needed at the root controller level beyond what the UI5 framework provides.</w:t>
      </w:r>
    </w:p>
    <w:p w14:paraId="29CEA37C" w14:textId="77777777" w:rsidR="002F3C59" w:rsidRPr="002F3C59" w:rsidRDefault="002F3C59" w:rsidP="004603A9">
      <w:pPr>
        <w:numPr>
          <w:ilvl w:val="0"/>
          <w:numId w:val="10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Inputs:</w:t>
      </w:r>
      <w:r w:rsidRPr="002F3C59">
        <w:rPr>
          <w:rFonts w:ascii="Times New Roman" w:eastAsia="Times New Roman" w:hAnsi="Times New Roman" w:cs="Times New Roman"/>
          <w:sz w:val="24"/>
          <w:szCs w:val="24"/>
          <w:lang w:val="en-US"/>
        </w:rPr>
        <w:t xml:space="preserve"> None.</w:t>
      </w:r>
    </w:p>
    <w:p w14:paraId="7762854A" w14:textId="77777777" w:rsidR="002F3C59" w:rsidRPr="002F3C59" w:rsidRDefault="002F3C59" w:rsidP="004603A9">
      <w:pPr>
        <w:numPr>
          <w:ilvl w:val="0"/>
          <w:numId w:val="10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None.</w:t>
      </w:r>
    </w:p>
    <w:p w14:paraId="19A05F65" w14:textId="77777777" w:rsidR="002F3C59" w:rsidRPr="002F3C59" w:rsidRDefault="002F3C59" w:rsidP="004603A9">
      <w:pPr>
        <w:numPr>
          <w:ilvl w:val="0"/>
          <w:numId w:val="10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None.</w:t>
      </w:r>
    </w:p>
    <w:p w14:paraId="387874BE" w14:textId="77777777" w:rsidR="002F3C59" w:rsidRPr="002F3C59" w:rsidRDefault="002F3C59" w:rsidP="004603A9">
      <w:pPr>
        <w:numPr>
          <w:ilvl w:val="0"/>
          <w:numId w:val="10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No custom implementation.</w:t>
      </w:r>
    </w:p>
    <w:p w14:paraId="002368B5" w14:textId="77777777" w:rsidR="002F3C59" w:rsidRPr="002F3C59" w:rsidRDefault="002F3C59" w:rsidP="004603A9">
      <w:pPr>
        <w:numPr>
          <w:ilvl w:val="0"/>
          <w:numId w:val="10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w:t>
      </w:r>
    </w:p>
    <w:p w14:paraId="2B901887" w14:textId="77777777" w:rsidR="00146B9B" w:rsidRPr="004603A9" w:rsidRDefault="00000000" w:rsidP="004603A9">
      <w:pPr>
        <w:pStyle w:val="Heading1"/>
        <w:spacing w:line="360" w:lineRule="auto"/>
        <w:rPr>
          <w:rFonts w:ascii="Times New Roman" w:hAnsi="Times New Roman" w:cs="Times New Roman"/>
          <w:sz w:val="24"/>
          <w:szCs w:val="24"/>
          <w:lang w:val="en-US"/>
        </w:rPr>
      </w:pPr>
      <w:bookmarkStart w:id="59" w:name="_Toc225422727"/>
      <w:r w:rsidRPr="004603A9">
        <w:rPr>
          <w:rFonts w:ascii="Times New Roman" w:hAnsi="Times New Roman" w:cs="Times New Roman"/>
          <w:sz w:val="24"/>
          <w:szCs w:val="24"/>
          <w:lang w:val="en-US"/>
        </w:rPr>
        <w:t>File: btptoolreservationextension/webapp/constant/Constants.ts</w:t>
      </w:r>
      <w:bookmarkEnd w:id="59"/>
    </w:p>
    <w:p w14:paraId="5C1176C4"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60" w:name="_Toc225422728"/>
      <w:r w:rsidRPr="004603A9">
        <w:rPr>
          <w:rFonts w:ascii="Times New Roman" w:hAnsi="Times New Roman" w:cs="Times New Roman"/>
          <w:sz w:val="24"/>
          <w:szCs w:val="24"/>
          <w:lang w:val="en-US"/>
        </w:rPr>
        <w:t>Business Functionality</w:t>
      </w:r>
      <w:bookmarkEnd w:id="60"/>
    </w:p>
    <w:p w14:paraId="25061B9D"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This file serves as a centralized repository for application-wide constants, specifically defining a list of organizational levels relevant to the application's authorization logic.</w:t>
      </w:r>
    </w:p>
    <w:p w14:paraId="159BFED8"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61" w:name="_Toc225422729"/>
      <w:r w:rsidRPr="004603A9">
        <w:rPr>
          <w:rFonts w:ascii="Times New Roman" w:hAnsi="Times New Roman" w:cs="Times New Roman"/>
          <w:sz w:val="24"/>
          <w:szCs w:val="24"/>
          <w:lang w:val="en-US"/>
        </w:rPr>
        <w:t>Technical Overview</w:t>
      </w:r>
      <w:bookmarkEnd w:id="61"/>
    </w:p>
    <w:p w14:paraId="2FB0ACCF" w14:textId="77777777" w:rsidR="002F3C59" w:rsidRPr="002F3C59" w:rsidRDefault="002F3C59"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Constants.ts is a simple TypeScript file that exports an array of strings. This array, OrgLevels, is directly consumed by the authorization layer (AuthLayer.ts) to filter and match organizational units. Using a dedicated constants file improves maintainability and readability by centralizing configurable values.</w:t>
      </w:r>
    </w:p>
    <w:p w14:paraId="2E502344"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62" w:name="_Toc225422730"/>
      <w:r w:rsidRPr="004603A9">
        <w:rPr>
          <w:rFonts w:ascii="Times New Roman" w:hAnsi="Times New Roman" w:cs="Times New Roman"/>
          <w:sz w:val="24"/>
          <w:szCs w:val="24"/>
          <w:lang w:val="en-US"/>
        </w:rPr>
        <w:t>Functions / Methods</w:t>
      </w:r>
      <w:bookmarkEnd w:id="62"/>
    </w:p>
    <w:p w14:paraId="5365A225"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This file exports a constant array and does not contain any functions or methods.</w:t>
      </w:r>
    </w:p>
    <w:p w14:paraId="1112D1D3" w14:textId="77777777" w:rsidR="00146B9B" w:rsidRPr="004603A9" w:rsidRDefault="00000000" w:rsidP="004603A9">
      <w:pPr>
        <w:pStyle w:val="Heading3"/>
        <w:spacing w:line="360" w:lineRule="auto"/>
        <w:rPr>
          <w:rFonts w:ascii="Times New Roman" w:hAnsi="Times New Roman" w:cs="Times New Roman"/>
          <w:sz w:val="24"/>
          <w:szCs w:val="24"/>
        </w:rPr>
      </w:pPr>
      <w:bookmarkStart w:id="63" w:name="_Toc225422731"/>
      <w:r w:rsidRPr="004603A9">
        <w:rPr>
          <w:rFonts w:ascii="Times New Roman" w:hAnsi="Times New Roman" w:cs="Times New Roman"/>
          <w:sz w:val="24"/>
          <w:szCs w:val="24"/>
        </w:rPr>
        <w:t>`OrgLevels: string[]` (Exported Constant)</w:t>
      </w:r>
      <w:bookmarkEnd w:id="63"/>
    </w:p>
    <w:p w14:paraId="67503F62" w14:textId="77777777" w:rsidR="002F3C59" w:rsidRPr="002F3C59" w:rsidRDefault="002F3C59" w:rsidP="004603A9">
      <w:pPr>
        <w:numPr>
          <w:ilvl w:val="0"/>
          <w:numId w:val="10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Defines a list of organizational levels.</w:t>
      </w:r>
    </w:p>
    <w:p w14:paraId="0C9C8F83" w14:textId="77777777" w:rsidR="002F3C59" w:rsidRPr="002F3C59" w:rsidRDefault="002F3C59" w:rsidP="004603A9">
      <w:pPr>
        <w:numPr>
          <w:ilvl w:val="0"/>
          <w:numId w:val="10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These organizational levels are used by the application's authorization mechanism (AuthLayer.ts) to determine if a user or activity has permission to access certain features or data. The specific value "2130" likely refers to a predefined organizational unit ID or type within the SAP FSM environment.</w:t>
      </w:r>
    </w:p>
    <w:p w14:paraId="6D3A4032" w14:textId="77777777" w:rsidR="002F3C59" w:rsidRPr="002F3C59" w:rsidRDefault="002F3C59" w:rsidP="004603A9">
      <w:pPr>
        <w:numPr>
          <w:ilvl w:val="0"/>
          <w:numId w:val="10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Inputs:</w:t>
      </w:r>
      <w:r w:rsidRPr="002F3C59">
        <w:rPr>
          <w:rFonts w:ascii="Times New Roman" w:eastAsia="Times New Roman" w:hAnsi="Times New Roman" w:cs="Times New Roman"/>
          <w:sz w:val="24"/>
          <w:szCs w:val="24"/>
          <w:lang w:val="en-US"/>
        </w:rPr>
        <w:t xml:space="preserve"> None (it is a constant).</w:t>
      </w:r>
    </w:p>
    <w:p w14:paraId="6EBDB36D" w14:textId="77777777" w:rsidR="002F3C59" w:rsidRPr="002F3C59" w:rsidRDefault="002F3C59" w:rsidP="004603A9">
      <w:pPr>
        <w:numPr>
          <w:ilvl w:val="0"/>
          <w:numId w:val="10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Outputs:</w:t>
      </w:r>
      <w:r w:rsidRPr="002F3C59">
        <w:rPr>
          <w:rFonts w:ascii="Times New Roman" w:eastAsia="Times New Roman" w:hAnsi="Times New Roman" w:cs="Times New Roman"/>
          <w:sz w:val="24"/>
          <w:szCs w:val="24"/>
          <w:lang w:val="en-US"/>
        </w:rPr>
        <w:t xml:space="preserve"> An array of strings.</w:t>
      </w:r>
    </w:p>
    <w:p w14:paraId="7E9940C6" w14:textId="77777777" w:rsidR="002F3C59" w:rsidRPr="002F3C59" w:rsidRDefault="002F3C59" w:rsidP="004603A9">
      <w:pPr>
        <w:numPr>
          <w:ilvl w:val="0"/>
          <w:numId w:val="10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Dependencies:</w:t>
      </w:r>
      <w:r w:rsidRPr="002F3C59">
        <w:rPr>
          <w:rFonts w:ascii="Times New Roman" w:eastAsia="Times New Roman" w:hAnsi="Times New Roman" w:cs="Times New Roman"/>
          <w:sz w:val="24"/>
          <w:szCs w:val="24"/>
          <w:lang w:val="en-US"/>
        </w:rPr>
        <w:t xml:space="preserve"> None inherent in its definition; consumed by AuthLayer.ts.</w:t>
      </w:r>
    </w:p>
    <w:p w14:paraId="5856E696" w14:textId="77777777" w:rsidR="002F3C59" w:rsidRPr="002F3C59" w:rsidRDefault="002F3C59" w:rsidP="004603A9">
      <w:pPr>
        <w:numPr>
          <w:ilvl w:val="0"/>
          <w:numId w:val="10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A simple export const declaration.</w:t>
      </w:r>
    </w:p>
    <w:p w14:paraId="18D8EFAC" w14:textId="77777777" w:rsidR="002F3C59" w:rsidRPr="002F3C59" w:rsidRDefault="002F3C59" w:rsidP="004603A9">
      <w:pPr>
        <w:numPr>
          <w:ilvl w:val="0"/>
          <w:numId w:val="10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Error Handling:</w:t>
      </w:r>
      <w:r w:rsidRPr="002F3C59">
        <w:rPr>
          <w:rFonts w:ascii="Times New Roman" w:eastAsia="Times New Roman" w:hAnsi="Times New Roman" w:cs="Times New Roman"/>
          <w:sz w:val="24"/>
          <w:szCs w:val="24"/>
          <w:lang w:val="en-US"/>
        </w:rPr>
        <w:t xml:space="preserve"> None; it's a static data definition.</w:t>
      </w:r>
    </w:p>
    <w:p w14:paraId="5DCB501F" w14:textId="077FE234" w:rsidR="00146B9B" w:rsidRPr="004603A9" w:rsidRDefault="00000000" w:rsidP="004603A9">
      <w:pPr>
        <w:pStyle w:val="Heading1"/>
        <w:spacing w:line="360" w:lineRule="auto"/>
        <w:rPr>
          <w:rFonts w:ascii="Times New Roman" w:hAnsi="Times New Roman" w:cs="Times New Roman"/>
          <w:sz w:val="24"/>
          <w:szCs w:val="24"/>
          <w:lang w:val="en-US"/>
        </w:rPr>
      </w:pPr>
      <w:bookmarkStart w:id="64" w:name="_Toc225422732"/>
      <w:r w:rsidRPr="004603A9">
        <w:rPr>
          <w:rFonts w:ascii="Times New Roman" w:hAnsi="Times New Roman" w:cs="Times New Roman"/>
          <w:sz w:val="24"/>
          <w:szCs w:val="24"/>
          <w:lang w:val="en-US"/>
        </w:rPr>
        <w:lastRenderedPageBreak/>
        <w:t>File: btptoolreservationextension/webapp/view/Main.view.xml</w:t>
      </w:r>
      <w:bookmarkEnd w:id="64"/>
    </w:p>
    <w:p w14:paraId="5BCDAB92"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65" w:name="_Toc225422733"/>
      <w:r w:rsidRPr="004603A9">
        <w:rPr>
          <w:rFonts w:ascii="Times New Roman" w:hAnsi="Times New Roman" w:cs="Times New Roman"/>
          <w:sz w:val="24"/>
          <w:szCs w:val="24"/>
          <w:lang w:val="en-US"/>
        </w:rPr>
        <w:t>Business Functionality</w:t>
      </w:r>
      <w:bookmarkEnd w:id="65"/>
    </w:p>
    <w:p w14:paraId="1F0576BA" w14:textId="77777777" w:rsidR="002F3C59" w:rsidRPr="002F3C59" w:rsidRDefault="002F3C59"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This XML view defines the primary user interface for the tool reservation application. It presents a list of generic tools, each expandable to show its associated serialized tools. Users can interact with this view to add new generic tools, delete existing generic or serialized tools, cancel all reserved tools, and reserve individual serialized tools. It also includes a mechanism to display a "No Data" message if authorization fails or no data is available.</w:t>
      </w:r>
    </w:p>
    <w:p w14:paraId="48B2643C"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66" w:name="_Toc225422734"/>
      <w:r w:rsidRPr="004603A9">
        <w:rPr>
          <w:rFonts w:ascii="Times New Roman" w:hAnsi="Times New Roman" w:cs="Times New Roman"/>
          <w:sz w:val="24"/>
          <w:szCs w:val="24"/>
          <w:lang w:val="en-US"/>
        </w:rPr>
        <w:t>Technical Overview</w:t>
      </w:r>
      <w:bookmarkEnd w:id="66"/>
    </w:p>
    <w:p w14:paraId="66DCEA78" w14:textId="77777777" w:rsidR="002F3C59" w:rsidRPr="002F3C59" w:rsidRDefault="002F3C59"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sz w:val="24"/>
          <w:szCs w:val="24"/>
          <w:lang w:val="en-US"/>
        </w:rPr>
        <w:t>Main.view.xml is an SAP UI5 XML view that follows the MVC pattern, associating itself with reservation.tool.controller.Main. It uses various UI5 controls such as Page, VBox, Panel, Toolbar, Title, Text, Button, Table, Column, ColumnListItem, ObjectIdentifier, and IllustratedMessage. Data binding is extensively used (GenericTools&gt;/, i18n&gt;) to display dynamic content and localized texts. Event handlers (press, search, confirm) are linked to methods in the Main controller. Conditional visibility and enablement of UI elements are managed through expression binding (visible="{= ${GenericTools&gt;isBooked}}", enabled="{= !${GenericTools&gt;isBooked}}").</w:t>
      </w:r>
    </w:p>
    <w:p w14:paraId="6DC6ACC1"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67" w:name="_Toc225422735"/>
      <w:r w:rsidRPr="004603A9">
        <w:rPr>
          <w:rFonts w:ascii="Times New Roman" w:hAnsi="Times New Roman" w:cs="Times New Roman"/>
          <w:sz w:val="24"/>
          <w:szCs w:val="24"/>
          <w:lang w:val="en-US"/>
        </w:rPr>
        <w:t>Controls and Their Business Context</w:t>
      </w:r>
      <w:bookmarkEnd w:id="67"/>
    </w:p>
    <w:p w14:paraId="61AB7BE5" w14:textId="77777777" w:rsidR="00146B9B" w:rsidRPr="004603A9" w:rsidRDefault="00000000" w:rsidP="004603A9">
      <w:pPr>
        <w:pStyle w:val="Heading3"/>
        <w:spacing w:line="360" w:lineRule="auto"/>
        <w:rPr>
          <w:rFonts w:ascii="Times New Roman" w:hAnsi="Times New Roman" w:cs="Times New Roman"/>
          <w:sz w:val="24"/>
          <w:szCs w:val="24"/>
        </w:rPr>
      </w:pPr>
      <w:bookmarkStart w:id="68" w:name="_Toc225422736"/>
      <w:r w:rsidRPr="004603A9">
        <w:rPr>
          <w:rFonts w:ascii="Times New Roman" w:hAnsi="Times New Roman" w:cs="Times New Roman"/>
          <w:sz w:val="24"/>
          <w:szCs w:val="24"/>
        </w:rPr>
        <w:t>`sap.ui.layout.ResponsiveSplitter` (id="NoDataId")</w:t>
      </w:r>
      <w:bookmarkEnd w:id="68"/>
    </w:p>
    <w:p w14:paraId="2937EB35" w14:textId="77777777" w:rsidR="002F3C59" w:rsidRPr="002F3C59" w:rsidRDefault="002F3C59" w:rsidP="004603A9">
      <w:pPr>
        <w:numPr>
          <w:ilvl w:val="0"/>
          <w:numId w:val="10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A layout control used to display a "No Data" message when the application is not authorized or no relevant data can be loaded.</w:t>
      </w:r>
    </w:p>
    <w:p w14:paraId="61470C7F" w14:textId="77777777" w:rsidR="002F3C59" w:rsidRPr="002F3C59" w:rsidRDefault="002F3C59" w:rsidP="004603A9">
      <w:pPr>
        <w:numPr>
          <w:ilvl w:val="0"/>
          <w:numId w:val="10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Provides clear feedback to the user when the main content cannot be displayed due to authorization issues or data unavailability, preventing confusion.</w:t>
      </w:r>
    </w:p>
    <w:p w14:paraId="7DB73F79" w14:textId="77777777" w:rsidR="002F3C59" w:rsidRPr="002F3C59" w:rsidRDefault="002F3C59" w:rsidP="004603A9">
      <w:pPr>
        <w:numPr>
          <w:ilvl w:val="0"/>
          <w:numId w:val="101"/>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Contains an IllustratedMessage control and is conditionally visible (visible="false" by default, controlled by the controller).</w:t>
      </w:r>
    </w:p>
    <w:p w14:paraId="2A9980BC" w14:textId="77777777" w:rsidR="00146B9B" w:rsidRPr="004603A9" w:rsidRDefault="00000000" w:rsidP="004603A9">
      <w:pPr>
        <w:pStyle w:val="Heading3"/>
        <w:spacing w:line="360" w:lineRule="auto"/>
        <w:rPr>
          <w:rFonts w:ascii="Times New Roman" w:hAnsi="Times New Roman" w:cs="Times New Roman"/>
          <w:sz w:val="24"/>
          <w:szCs w:val="24"/>
        </w:rPr>
      </w:pPr>
      <w:bookmarkStart w:id="69" w:name="_Toc225422737"/>
      <w:r w:rsidRPr="004603A9">
        <w:rPr>
          <w:rFonts w:ascii="Times New Roman" w:hAnsi="Times New Roman" w:cs="Times New Roman"/>
          <w:sz w:val="24"/>
          <w:szCs w:val="24"/>
        </w:rPr>
        <w:t>`sap.m.Page` (id="page")</w:t>
      </w:r>
      <w:bookmarkEnd w:id="69"/>
    </w:p>
    <w:p w14:paraId="2513DBB1" w14:textId="77777777" w:rsidR="002F3C59" w:rsidRPr="002F3C59" w:rsidRDefault="002F3C59" w:rsidP="004603A9">
      <w:pPr>
        <w:numPr>
          <w:ilvl w:val="0"/>
          <w:numId w:val="10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The main container for the application's content, providing a title and areas for content and footer.</w:t>
      </w:r>
    </w:p>
    <w:p w14:paraId="05DFDCB6" w14:textId="77777777" w:rsidR="002F3C59" w:rsidRPr="002F3C59" w:rsidRDefault="002F3C59" w:rsidP="004603A9">
      <w:pPr>
        <w:numPr>
          <w:ilvl w:val="0"/>
          <w:numId w:val="10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Standard UI5 container for application screens, providing consistent layout and branding with the application title.</w:t>
      </w:r>
    </w:p>
    <w:p w14:paraId="7822E990" w14:textId="77777777" w:rsidR="002F3C59" w:rsidRPr="002F3C59" w:rsidRDefault="002F3C59" w:rsidP="004603A9">
      <w:pPr>
        <w:numPr>
          <w:ilvl w:val="0"/>
          <w:numId w:val="10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title="{i18n&gt;title}" binds the page title to an i18n text.</w:t>
      </w:r>
    </w:p>
    <w:p w14:paraId="7F4DD059" w14:textId="77777777" w:rsidR="00146B9B" w:rsidRPr="004603A9" w:rsidRDefault="00000000" w:rsidP="004603A9">
      <w:pPr>
        <w:pStyle w:val="Heading3"/>
        <w:spacing w:line="360" w:lineRule="auto"/>
        <w:rPr>
          <w:rFonts w:ascii="Times New Roman" w:hAnsi="Times New Roman" w:cs="Times New Roman"/>
          <w:sz w:val="24"/>
          <w:szCs w:val="24"/>
        </w:rPr>
      </w:pPr>
      <w:bookmarkStart w:id="70" w:name="_Toc225422738"/>
      <w:r w:rsidRPr="004603A9">
        <w:rPr>
          <w:rFonts w:ascii="Times New Roman" w:hAnsi="Times New Roman" w:cs="Times New Roman"/>
          <w:sz w:val="24"/>
          <w:szCs w:val="24"/>
        </w:rPr>
        <w:lastRenderedPageBreak/>
        <w:t>`sap.m.VBox` (id="vbox")</w:t>
      </w:r>
      <w:bookmarkEnd w:id="70"/>
    </w:p>
    <w:p w14:paraId="587E82D5" w14:textId="77777777" w:rsidR="002F3C59" w:rsidRPr="002F3C59" w:rsidRDefault="002F3C59" w:rsidP="004603A9">
      <w:pPr>
        <w:numPr>
          <w:ilvl w:val="0"/>
          <w:numId w:val="9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A vertical box layout that displays a list of Panel controls, one for each generic tool.</w:t>
      </w:r>
    </w:p>
    <w:p w14:paraId="086E11A7" w14:textId="77777777" w:rsidR="002F3C59" w:rsidRPr="002F3C59" w:rsidRDefault="002F3C59" w:rsidP="004603A9">
      <w:pPr>
        <w:numPr>
          <w:ilvl w:val="0"/>
          <w:numId w:val="9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Organizes the main content, allowing for an iterative display of generic tools and their sub-items.</w:t>
      </w:r>
    </w:p>
    <w:p w14:paraId="01A7F935" w14:textId="77777777" w:rsidR="002F3C59" w:rsidRPr="002F3C59" w:rsidRDefault="002F3C59" w:rsidP="004603A9">
      <w:pPr>
        <w:numPr>
          <w:ilvl w:val="0"/>
          <w:numId w:val="9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items="{path: 'GenericTools&gt;/', templateShareable: false}" binds this VBox to the "GenericTools" model, creating a new Panel for each entry.</w:t>
      </w:r>
    </w:p>
    <w:p w14:paraId="5C243D86" w14:textId="77777777" w:rsidR="00146B9B" w:rsidRPr="004603A9" w:rsidRDefault="00000000" w:rsidP="004603A9">
      <w:pPr>
        <w:pStyle w:val="Heading3"/>
        <w:spacing w:line="360" w:lineRule="auto"/>
        <w:rPr>
          <w:rFonts w:ascii="Times New Roman" w:hAnsi="Times New Roman" w:cs="Times New Roman"/>
          <w:sz w:val="24"/>
          <w:szCs w:val="24"/>
        </w:rPr>
      </w:pPr>
      <w:bookmarkStart w:id="71" w:name="_Toc225422739"/>
      <w:r w:rsidRPr="004603A9">
        <w:rPr>
          <w:rFonts w:ascii="Times New Roman" w:hAnsi="Times New Roman" w:cs="Times New Roman"/>
          <w:sz w:val="24"/>
          <w:szCs w:val="24"/>
        </w:rPr>
        <w:t>`sap.m.Panel` (id="panel")</w:t>
      </w:r>
      <w:bookmarkEnd w:id="71"/>
    </w:p>
    <w:p w14:paraId="5AEF1800" w14:textId="77777777" w:rsidR="002F3C59" w:rsidRPr="002F3C59" w:rsidRDefault="002F3C59" w:rsidP="004603A9">
      <w:pPr>
        <w:numPr>
          <w:ilvl w:val="0"/>
          <w:numId w:val="9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An expandable container for each generic tool, displaying its details and a table of associated serialized tools.</w:t>
      </w:r>
    </w:p>
    <w:p w14:paraId="2178AFAA" w14:textId="77777777" w:rsidR="002F3C59" w:rsidRPr="002F3C59" w:rsidRDefault="002F3C59" w:rsidP="004603A9">
      <w:pPr>
        <w:numPr>
          <w:ilvl w:val="0"/>
          <w:numId w:val="9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Visually groups a generic tool with its specific serialized instances, providing an organized and expandable view.</w:t>
      </w:r>
    </w:p>
    <w:p w14:paraId="2DF7C34F" w14:textId="77777777" w:rsidR="002F3C59" w:rsidRPr="002F3C59" w:rsidRDefault="002F3C59" w:rsidP="004603A9">
      <w:pPr>
        <w:numPr>
          <w:ilvl w:val="0"/>
          <w:numId w:val="9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expandable="true" allows users to show/hide serialized tools. Contains a headerToolbar and a Table.</w:t>
      </w:r>
    </w:p>
    <w:p w14:paraId="739EEAC6" w14:textId="77777777" w:rsidR="00146B9B" w:rsidRPr="004603A9" w:rsidRDefault="00000000" w:rsidP="004603A9">
      <w:pPr>
        <w:pStyle w:val="Heading3"/>
        <w:spacing w:line="360" w:lineRule="auto"/>
        <w:rPr>
          <w:rFonts w:ascii="Times New Roman" w:hAnsi="Times New Roman" w:cs="Times New Roman"/>
          <w:sz w:val="24"/>
          <w:szCs w:val="24"/>
        </w:rPr>
      </w:pPr>
      <w:bookmarkStart w:id="72" w:name="_Toc225422740"/>
      <w:r w:rsidRPr="004603A9">
        <w:rPr>
          <w:rFonts w:ascii="Times New Roman" w:hAnsi="Times New Roman" w:cs="Times New Roman"/>
          <w:sz w:val="24"/>
          <w:szCs w:val="24"/>
        </w:rPr>
        <w:t>`sap.m.Toolbar` (id="toolbar")</w:t>
      </w:r>
      <w:bookmarkEnd w:id="72"/>
    </w:p>
    <w:p w14:paraId="5FD9BF20" w14:textId="77777777" w:rsidR="002F3C59" w:rsidRPr="002F3C59" w:rsidRDefault="002F3C59" w:rsidP="004603A9">
      <w:pPr>
        <w:numPr>
          <w:ilvl w:val="0"/>
          <w:numId w:val="9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Displays the name and code of the generic tool, along with action buttons.</w:t>
      </w:r>
    </w:p>
    <w:p w14:paraId="3F862756" w14:textId="77777777" w:rsidR="002F3C59" w:rsidRPr="002F3C59" w:rsidRDefault="002F3C59" w:rsidP="004603A9">
      <w:pPr>
        <w:numPr>
          <w:ilvl w:val="0"/>
          <w:numId w:val="9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Provides a clear header for each generic tool entry and includes actions directly related to the generic tool.</w:t>
      </w:r>
    </w:p>
    <w:p w14:paraId="189FD99F" w14:textId="77777777" w:rsidR="002F3C59" w:rsidRPr="002F3C59" w:rsidRDefault="002F3C59" w:rsidP="004603A9">
      <w:pPr>
        <w:numPr>
          <w:ilvl w:val="0"/>
          <w:numId w:val="9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Contains Title controls for name and code, ToolbarSpacer, ToolbarSeparator, Text for "generic tool" label, and a Button for deleting the generic tool.</w:t>
      </w:r>
    </w:p>
    <w:p w14:paraId="6185A608" w14:textId="77777777" w:rsidR="00146B9B" w:rsidRPr="004603A9" w:rsidRDefault="00000000" w:rsidP="004603A9">
      <w:pPr>
        <w:pStyle w:val="Heading3"/>
        <w:spacing w:line="360" w:lineRule="auto"/>
        <w:rPr>
          <w:rFonts w:ascii="Times New Roman" w:hAnsi="Times New Roman" w:cs="Times New Roman"/>
          <w:sz w:val="24"/>
          <w:szCs w:val="24"/>
        </w:rPr>
      </w:pPr>
      <w:bookmarkStart w:id="73" w:name="_Toc225422741"/>
      <w:r w:rsidRPr="004603A9">
        <w:rPr>
          <w:rFonts w:ascii="Times New Roman" w:hAnsi="Times New Roman" w:cs="Times New Roman"/>
          <w:sz w:val="24"/>
          <w:szCs w:val="24"/>
        </w:rPr>
        <w:t>`sap.m.Button` (id="bDeleteGeneric")</w:t>
      </w:r>
      <w:bookmarkEnd w:id="73"/>
    </w:p>
    <w:p w14:paraId="161D3500" w14:textId="77777777" w:rsidR="002F3C59" w:rsidRPr="002F3C59" w:rsidRDefault="002F3C59" w:rsidP="004603A9">
      <w:pPr>
        <w:numPr>
          <w:ilvl w:val="0"/>
          <w:numId w:val="9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Button to delete a generic tool assignment.</w:t>
      </w:r>
    </w:p>
    <w:p w14:paraId="798707A7" w14:textId="77777777" w:rsidR="002F3C59" w:rsidRPr="002F3C59" w:rsidRDefault="002F3C59" w:rsidP="004603A9">
      <w:pPr>
        <w:numPr>
          <w:ilvl w:val="0"/>
          <w:numId w:val="9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Allows users to remove a generic tool and all its associated serialized tools from an activity.</w:t>
      </w:r>
    </w:p>
    <w:p w14:paraId="4C3D9CE2" w14:textId="77777777" w:rsidR="002F3C59" w:rsidRPr="002F3C59" w:rsidRDefault="002F3C59" w:rsidP="004603A9">
      <w:pPr>
        <w:numPr>
          <w:ilvl w:val="0"/>
          <w:numId w:val="9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icon="sap-icon://delete", press="deleteSingleGenericTool" links to the controller method.</w:t>
      </w:r>
    </w:p>
    <w:p w14:paraId="0FD6B0C8" w14:textId="77777777" w:rsidR="00146B9B" w:rsidRPr="004603A9" w:rsidRDefault="00000000" w:rsidP="004603A9">
      <w:pPr>
        <w:pStyle w:val="Heading3"/>
        <w:spacing w:line="360" w:lineRule="auto"/>
        <w:rPr>
          <w:rFonts w:ascii="Times New Roman" w:hAnsi="Times New Roman" w:cs="Times New Roman"/>
          <w:sz w:val="24"/>
          <w:szCs w:val="24"/>
        </w:rPr>
      </w:pPr>
      <w:bookmarkStart w:id="74" w:name="_Toc225422742"/>
      <w:r w:rsidRPr="004603A9">
        <w:rPr>
          <w:rFonts w:ascii="Times New Roman" w:hAnsi="Times New Roman" w:cs="Times New Roman"/>
          <w:sz w:val="24"/>
          <w:szCs w:val="24"/>
        </w:rPr>
        <w:t>`sap.m.Table` (id="data")</w:t>
      </w:r>
      <w:bookmarkEnd w:id="74"/>
    </w:p>
    <w:p w14:paraId="2B3A8976" w14:textId="77777777" w:rsidR="002F3C59" w:rsidRPr="002F3C59" w:rsidRDefault="002F3C59" w:rsidP="004603A9">
      <w:pPr>
        <w:numPr>
          <w:ilvl w:val="0"/>
          <w:numId w:val="9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Displays a list of serialized tools associated with a generic tool.</w:t>
      </w:r>
    </w:p>
    <w:p w14:paraId="7FB84469" w14:textId="77777777" w:rsidR="002F3C59" w:rsidRPr="002F3C59" w:rsidRDefault="002F3C59" w:rsidP="004603A9">
      <w:pPr>
        <w:numPr>
          <w:ilvl w:val="0"/>
          <w:numId w:val="9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lastRenderedPageBreak/>
        <w:t>Business Context:</w:t>
      </w:r>
      <w:r w:rsidRPr="002F3C59">
        <w:rPr>
          <w:rFonts w:ascii="Times New Roman" w:eastAsia="Times New Roman" w:hAnsi="Times New Roman" w:cs="Times New Roman"/>
          <w:sz w:val="24"/>
          <w:szCs w:val="24"/>
          <w:lang w:val="en-US"/>
        </w:rPr>
        <w:t xml:space="preserve"> Presents detailed information about each physical tool, including its booking status and various properties.</w:t>
      </w:r>
    </w:p>
    <w:p w14:paraId="5B257A76" w14:textId="77777777" w:rsidR="002F3C59" w:rsidRPr="002F3C59" w:rsidRDefault="002F3C59" w:rsidP="004603A9">
      <w:pPr>
        <w:numPr>
          <w:ilvl w:val="0"/>
          <w:numId w:val="9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items="{path: 'GenericTools&gt;data', ...}" binds to the data array within each generic tool entry in the "GenericTools" model. Defines multiple Columns for various tool properties and a ColumnListItem template. growing="true" enables lazy loading for potentially large lists.</w:t>
      </w:r>
    </w:p>
    <w:p w14:paraId="578671B3" w14:textId="77777777" w:rsidR="00146B9B" w:rsidRPr="004603A9" w:rsidRDefault="00000000" w:rsidP="004603A9">
      <w:pPr>
        <w:pStyle w:val="Heading3"/>
        <w:spacing w:line="360" w:lineRule="auto"/>
        <w:rPr>
          <w:rFonts w:ascii="Times New Roman" w:hAnsi="Times New Roman" w:cs="Times New Roman"/>
          <w:sz w:val="24"/>
          <w:szCs w:val="24"/>
        </w:rPr>
      </w:pPr>
      <w:bookmarkStart w:id="75" w:name="_Toc225422743"/>
      <w:r w:rsidRPr="004603A9">
        <w:rPr>
          <w:rFonts w:ascii="Times New Roman" w:hAnsi="Times New Roman" w:cs="Times New Roman"/>
          <w:sz w:val="24"/>
          <w:szCs w:val="24"/>
        </w:rPr>
        <w:t>`sap.m.Column`</w:t>
      </w:r>
      <w:bookmarkEnd w:id="75"/>
    </w:p>
    <w:p w14:paraId="1CF8823C" w14:textId="77777777" w:rsidR="002F3C59" w:rsidRPr="002F3C59" w:rsidRDefault="002F3C59" w:rsidP="004603A9">
      <w:pPr>
        <w:numPr>
          <w:ilvl w:val="0"/>
          <w:numId w:val="9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Defines the columns for the Table, such as "name", "code", "serialNumber", "status", etc.</w:t>
      </w:r>
    </w:p>
    <w:p w14:paraId="04A90520" w14:textId="77777777" w:rsidR="002F3C59" w:rsidRPr="002F3C59" w:rsidRDefault="002F3C59" w:rsidP="004603A9">
      <w:pPr>
        <w:numPr>
          <w:ilvl w:val="0"/>
          <w:numId w:val="9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Structures the display of serialized tool attributes, making them readable and sortable.</w:t>
      </w:r>
    </w:p>
    <w:p w14:paraId="6336617B" w14:textId="77777777" w:rsidR="002F3C59" w:rsidRPr="002F3C59" w:rsidRDefault="002F3C59" w:rsidP="004603A9">
      <w:pPr>
        <w:numPr>
          <w:ilvl w:val="0"/>
          <w:numId w:val="9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minScreenWidth and demandPopin ensure responsiveness. header contains Text controls for column titles, bound to i18n texts.</w:t>
      </w:r>
    </w:p>
    <w:p w14:paraId="6A018823" w14:textId="77777777" w:rsidR="00146B9B" w:rsidRPr="004603A9" w:rsidRDefault="00000000" w:rsidP="004603A9">
      <w:pPr>
        <w:pStyle w:val="Heading3"/>
        <w:spacing w:line="360" w:lineRule="auto"/>
        <w:rPr>
          <w:rFonts w:ascii="Times New Roman" w:hAnsi="Times New Roman" w:cs="Times New Roman"/>
          <w:sz w:val="24"/>
          <w:szCs w:val="24"/>
        </w:rPr>
      </w:pPr>
      <w:bookmarkStart w:id="76" w:name="_Toc225422744"/>
      <w:r w:rsidRPr="004603A9">
        <w:rPr>
          <w:rFonts w:ascii="Times New Roman" w:hAnsi="Times New Roman" w:cs="Times New Roman"/>
          <w:sz w:val="24"/>
          <w:szCs w:val="24"/>
        </w:rPr>
        <w:t>`sap.m.ColumnListItem`</w:t>
      </w:r>
      <w:bookmarkEnd w:id="76"/>
    </w:p>
    <w:p w14:paraId="0C1DF4CB" w14:textId="77777777" w:rsidR="002F3C59" w:rsidRPr="002F3C59" w:rsidRDefault="002F3C59" w:rsidP="004603A9">
      <w:pPr>
        <w:numPr>
          <w:ilvl w:val="0"/>
          <w:numId w:val="9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Purpose:</w:t>
      </w:r>
      <w:r w:rsidRPr="002F3C59">
        <w:rPr>
          <w:rFonts w:ascii="Times New Roman" w:eastAsia="Times New Roman" w:hAnsi="Times New Roman" w:cs="Times New Roman"/>
          <w:sz w:val="24"/>
          <w:szCs w:val="24"/>
          <w:lang w:val="en-US"/>
        </w:rPr>
        <w:t xml:space="preserve"> The template for each row in the Table, displaying a single serialized tool's details.</w:t>
      </w:r>
    </w:p>
    <w:p w14:paraId="7444DA4C" w14:textId="77777777" w:rsidR="002F3C59" w:rsidRPr="002F3C59" w:rsidRDefault="002F3C59" w:rsidP="004603A9">
      <w:pPr>
        <w:numPr>
          <w:ilvl w:val="0"/>
          <w:numId w:val="9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Business Context:</w:t>
      </w:r>
      <w:r w:rsidRPr="002F3C59">
        <w:rPr>
          <w:rFonts w:ascii="Times New Roman" w:eastAsia="Times New Roman" w:hAnsi="Times New Roman" w:cs="Times New Roman"/>
          <w:sz w:val="24"/>
          <w:szCs w:val="24"/>
          <w:lang w:val="en-US"/>
        </w:rPr>
        <w:t xml:space="preserve"> Represents an individual physical tool within the table, allowing for granular interaction.</w:t>
      </w:r>
    </w:p>
    <w:p w14:paraId="10778B8D" w14:textId="77777777" w:rsidR="002F3C59" w:rsidRPr="002F3C59" w:rsidRDefault="002F3C59" w:rsidP="004603A9">
      <w:pPr>
        <w:numPr>
          <w:ilvl w:val="0"/>
          <w:numId w:val="9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2F3C59">
        <w:rPr>
          <w:rFonts w:ascii="Times New Roman" w:eastAsia="Times New Roman" w:hAnsi="Times New Roman" w:cs="Times New Roman"/>
          <w:b/>
          <w:bCs/>
          <w:sz w:val="24"/>
          <w:szCs w:val="24"/>
          <w:lang w:val="en-US"/>
        </w:rPr>
        <w:t>Implementation Details:</w:t>
      </w:r>
      <w:r w:rsidRPr="002F3C59">
        <w:rPr>
          <w:rFonts w:ascii="Times New Roman" w:eastAsia="Times New Roman" w:hAnsi="Times New Roman" w:cs="Times New Roman"/>
          <w:sz w:val="24"/>
          <w:szCs w:val="24"/>
          <w:lang w:val="en-US"/>
        </w:rPr>
        <w:t xml:space="preserve"> Uses ObjectIdentifier for text display and VBox to group action buttons.</w:t>
      </w:r>
    </w:p>
    <w:p w14:paraId="6751C025" w14:textId="77777777" w:rsidR="00146B9B" w:rsidRPr="004603A9" w:rsidRDefault="00000000" w:rsidP="004603A9">
      <w:pPr>
        <w:pStyle w:val="Heading3"/>
        <w:spacing w:line="360" w:lineRule="auto"/>
        <w:rPr>
          <w:rFonts w:ascii="Times New Roman" w:hAnsi="Times New Roman" w:cs="Times New Roman"/>
          <w:sz w:val="24"/>
          <w:szCs w:val="24"/>
        </w:rPr>
      </w:pPr>
      <w:bookmarkStart w:id="77" w:name="_Toc225422745"/>
      <w:r w:rsidRPr="004603A9">
        <w:rPr>
          <w:rFonts w:ascii="Times New Roman" w:hAnsi="Times New Roman" w:cs="Times New Roman"/>
          <w:sz w:val="24"/>
          <w:szCs w:val="24"/>
        </w:rPr>
        <w:t>`sap.m.ObjectIdentifier`</w:t>
      </w:r>
      <w:bookmarkEnd w:id="77"/>
    </w:p>
    <w:p w14:paraId="48BF3748" w14:textId="77777777" w:rsidR="006034A6" w:rsidRPr="006034A6" w:rsidRDefault="006034A6" w:rsidP="004603A9">
      <w:pPr>
        <w:numPr>
          <w:ilvl w:val="0"/>
          <w:numId w:val="9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6034A6">
        <w:rPr>
          <w:rFonts w:ascii="Times New Roman" w:eastAsia="Times New Roman" w:hAnsi="Times New Roman" w:cs="Times New Roman"/>
          <w:b/>
          <w:bCs/>
          <w:sz w:val="24"/>
          <w:szCs w:val="24"/>
          <w:lang w:val="en-US"/>
        </w:rPr>
        <w:t>Purpose:</w:t>
      </w:r>
      <w:r w:rsidRPr="006034A6">
        <w:rPr>
          <w:rFonts w:ascii="Times New Roman" w:eastAsia="Times New Roman" w:hAnsi="Times New Roman" w:cs="Times New Roman"/>
          <w:sz w:val="24"/>
          <w:szCs w:val="24"/>
          <w:lang w:val="en-US"/>
        </w:rPr>
        <w:t xml:space="preserve"> Displays a title and optional text for an object property.</w:t>
      </w:r>
    </w:p>
    <w:p w14:paraId="6AB8B399" w14:textId="77777777" w:rsidR="006034A6" w:rsidRPr="006034A6" w:rsidRDefault="006034A6" w:rsidP="004603A9">
      <w:pPr>
        <w:numPr>
          <w:ilvl w:val="0"/>
          <w:numId w:val="9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6034A6">
        <w:rPr>
          <w:rFonts w:ascii="Times New Roman" w:eastAsia="Times New Roman" w:hAnsi="Times New Roman" w:cs="Times New Roman"/>
          <w:b/>
          <w:bCs/>
          <w:sz w:val="24"/>
          <w:szCs w:val="24"/>
          <w:lang w:val="en-US"/>
        </w:rPr>
        <w:t>Business Context:</w:t>
      </w:r>
      <w:r w:rsidRPr="006034A6">
        <w:rPr>
          <w:rFonts w:ascii="Times New Roman" w:eastAsia="Times New Roman" w:hAnsi="Times New Roman" w:cs="Times New Roman"/>
          <w:sz w:val="24"/>
          <w:szCs w:val="24"/>
          <w:lang w:val="en-US"/>
        </w:rPr>
        <w:t xml:space="preserve"> Presents key textual information for generic and serialized tools in a standard, readable format.</w:t>
      </w:r>
    </w:p>
    <w:p w14:paraId="4ACEEABE" w14:textId="77777777" w:rsidR="006034A6" w:rsidRPr="006034A6" w:rsidRDefault="006034A6" w:rsidP="004603A9">
      <w:pPr>
        <w:numPr>
          <w:ilvl w:val="0"/>
          <w:numId w:val="9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6034A6">
        <w:rPr>
          <w:rFonts w:ascii="Times New Roman" w:eastAsia="Times New Roman" w:hAnsi="Times New Roman" w:cs="Times New Roman"/>
          <w:b/>
          <w:bCs/>
          <w:sz w:val="24"/>
          <w:szCs w:val="24"/>
          <w:lang w:val="en-US"/>
        </w:rPr>
        <w:t>Implementation Details:</w:t>
      </w:r>
      <w:r w:rsidRPr="006034A6">
        <w:rPr>
          <w:rFonts w:ascii="Times New Roman" w:eastAsia="Times New Roman" w:hAnsi="Times New Roman" w:cs="Times New Roman"/>
          <w:sz w:val="24"/>
          <w:szCs w:val="24"/>
          <w:lang w:val="en-US"/>
        </w:rPr>
        <w:t xml:space="preserve"> Binds text property to specific fields of the GenericTools model (e.g., "{GenericTools&gt;name}").</w:t>
      </w:r>
    </w:p>
    <w:p w14:paraId="42AD8C1C" w14:textId="77777777" w:rsidR="00146B9B" w:rsidRPr="004603A9" w:rsidRDefault="00000000" w:rsidP="004603A9">
      <w:pPr>
        <w:pStyle w:val="Heading3"/>
        <w:spacing w:line="360" w:lineRule="auto"/>
        <w:rPr>
          <w:rFonts w:ascii="Times New Roman" w:hAnsi="Times New Roman" w:cs="Times New Roman"/>
          <w:sz w:val="24"/>
          <w:szCs w:val="24"/>
        </w:rPr>
      </w:pPr>
      <w:bookmarkStart w:id="78" w:name="_Toc225422746"/>
      <w:r w:rsidRPr="004603A9">
        <w:rPr>
          <w:rFonts w:ascii="Times New Roman" w:hAnsi="Times New Roman" w:cs="Times New Roman"/>
          <w:sz w:val="24"/>
          <w:szCs w:val="24"/>
        </w:rPr>
        <w:t>`sap.m.Button` (type="Reject", text="{i18n&gt;cancel}", press="deleteSingleSerializedTool")</w:t>
      </w:r>
      <w:bookmarkEnd w:id="78"/>
    </w:p>
    <w:p w14:paraId="69C08B35" w14:textId="77777777" w:rsidR="0084511E" w:rsidRPr="004603A9" w:rsidRDefault="0084511E" w:rsidP="004603A9">
      <w:pPr>
        <w:pStyle w:val="NormalWeb"/>
        <w:numPr>
          <w:ilvl w:val="0"/>
          <w:numId w:val="91"/>
        </w:numPr>
        <w:spacing w:line="360" w:lineRule="auto"/>
        <w:contextualSpacing w:val="0"/>
      </w:pPr>
      <w:r w:rsidRPr="004603A9">
        <w:rPr>
          <w:rStyle w:val="Strong"/>
        </w:rPr>
        <w:t>Purpose:</w:t>
      </w:r>
      <w:r w:rsidRPr="004603A9">
        <w:t xml:space="preserve"> Button to cancel the booking of a single serialized tool.</w:t>
      </w:r>
    </w:p>
    <w:p w14:paraId="1AA9655F" w14:textId="77777777" w:rsidR="0084511E" w:rsidRPr="004603A9" w:rsidRDefault="0084511E" w:rsidP="004603A9">
      <w:pPr>
        <w:pStyle w:val="NormalWeb"/>
        <w:numPr>
          <w:ilvl w:val="0"/>
          <w:numId w:val="91"/>
        </w:numPr>
        <w:spacing w:line="360" w:lineRule="auto"/>
        <w:contextualSpacing w:val="0"/>
      </w:pPr>
      <w:r w:rsidRPr="004603A9">
        <w:rPr>
          <w:rStyle w:val="Strong"/>
        </w:rPr>
        <w:lastRenderedPageBreak/>
        <w:t>Business Context:</w:t>
      </w:r>
      <w:r w:rsidRPr="004603A9">
        <w:t xml:space="preserve"> Allows users to specifically unbook a physical tool from an activity.</w:t>
      </w:r>
    </w:p>
    <w:p w14:paraId="6FA29D50" w14:textId="77777777" w:rsidR="0084511E" w:rsidRPr="004603A9" w:rsidRDefault="0084511E" w:rsidP="004603A9">
      <w:pPr>
        <w:pStyle w:val="NormalWeb"/>
        <w:numPr>
          <w:ilvl w:val="0"/>
          <w:numId w:val="91"/>
        </w:numPr>
        <w:spacing w:line="360" w:lineRule="auto"/>
        <w:contextualSpacing w:val="0"/>
      </w:pPr>
      <w:r w:rsidRPr="004603A9">
        <w:rPr>
          <w:rStyle w:val="Strong"/>
        </w:rPr>
        <w:t>Implementation Details:</w:t>
      </w:r>
      <w:r w:rsidRPr="004603A9">
        <w:t xml:space="preserve"> </w:t>
      </w:r>
      <w:r w:rsidRPr="004603A9">
        <w:rPr>
          <w:rStyle w:val="HTMLCode"/>
          <w:rFonts w:ascii="Times New Roman" w:hAnsi="Times New Roman" w:cs="Times New Roman"/>
          <w:sz w:val="24"/>
          <w:szCs w:val="24"/>
        </w:rPr>
        <w:t>enabled="{= ${GenericTools&gt;isBooked}}"</w:t>
      </w:r>
      <w:r w:rsidRPr="004603A9">
        <w:t xml:space="preserve"> and </w:t>
      </w:r>
      <w:r w:rsidRPr="004603A9">
        <w:rPr>
          <w:rStyle w:val="HTMLCode"/>
          <w:rFonts w:ascii="Times New Roman" w:hAnsi="Times New Roman" w:cs="Times New Roman"/>
          <w:sz w:val="24"/>
          <w:szCs w:val="24"/>
        </w:rPr>
        <w:t>visible="{= ${GenericTools&gt;isBooked}}"</w:t>
      </w:r>
      <w:r w:rsidRPr="004603A9">
        <w:t xml:space="preserve"> make it active only if the tool is currently booked.</w:t>
      </w:r>
    </w:p>
    <w:p w14:paraId="4C7A01EB" w14:textId="77777777" w:rsidR="0084511E" w:rsidRPr="004603A9" w:rsidRDefault="0084511E" w:rsidP="004603A9">
      <w:pPr>
        <w:pStyle w:val="Heading4"/>
        <w:spacing w:line="360" w:lineRule="auto"/>
        <w:rPr>
          <w:rFonts w:ascii="Times New Roman" w:hAnsi="Times New Roman" w:cs="Times New Roman"/>
          <w:szCs w:val="24"/>
        </w:rPr>
      </w:pPr>
      <w:bookmarkStart w:id="79" w:name="_Toc225422747"/>
      <w:r w:rsidRPr="004603A9">
        <w:rPr>
          <w:rStyle w:val="HTMLCode"/>
          <w:rFonts w:ascii="Times New Roman" w:eastAsiaTheme="majorEastAsia" w:hAnsi="Times New Roman" w:cs="Times New Roman"/>
          <w:sz w:val="24"/>
          <w:szCs w:val="24"/>
        </w:rPr>
        <w:t>sap.m.Button</w:t>
      </w:r>
      <w:r w:rsidRPr="004603A9">
        <w:rPr>
          <w:rFonts w:ascii="Times New Roman" w:hAnsi="Times New Roman" w:cs="Times New Roman"/>
          <w:szCs w:val="24"/>
        </w:rPr>
        <w:t xml:space="preserve"> (type="Accept", text="{i1</w:t>
      </w:r>
      <w:bookmarkEnd w:id="79"/>
    </w:p>
    <w:p w14:paraId="60C4CDBD" w14:textId="77777777" w:rsidR="00146B9B" w:rsidRPr="004603A9" w:rsidRDefault="00000000" w:rsidP="004603A9">
      <w:pPr>
        <w:pStyle w:val="Heading3"/>
        <w:spacing w:line="360" w:lineRule="auto"/>
        <w:rPr>
          <w:rFonts w:ascii="Times New Roman" w:hAnsi="Times New Roman" w:cs="Times New Roman"/>
          <w:sz w:val="24"/>
          <w:szCs w:val="24"/>
        </w:rPr>
      </w:pPr>
      <w:bookmarkStart w:id="80" w:name="_Toc225422748"/>
      <w:r w:rsidRPr="004603A9">
        <w:rPr>
          <w:rFonts w:ascii="Times New Roman" w:hAnsi="Times New Roman" w:cs="Times New Roman"/>
          <w:sz w:val="24"/>
          <w:szCs w:val="24"/>
        </w:rPr>
        <w:t>`sap.m.Button` (type="Accept", text="{i18n&gt;reserve}", press="reserveSerializedTool")</w:t>
      </w:r>
      <w:bookmarkEnd w:id="80"/>
    </w:p>
    <w:p w14:paraId="309D872F" w14:textId="77777777" w:rsidR="0084511E" w:rsidRPr="0084511E" w:rsidRDefault="0084511E" w:rsidP="004603A9">
      <w:pPr>
        <w:numPr>
          <w:ilvl w:val="0"/>
          <w:numId w:val="9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Purpose:</w:t>
      </w:r>
      <w:r w:rsidRPr="0084511E">
        <w:rPr>
          <w:rFonts w:ascii="Times New Roman" w:eastAsia="Times New Roman" w:hAnsi="Times New Roman" w:cs="Times New Roman"/>
          <w:sz w:val="24"/>
          <w:szCs w:val="24"/>
          <w:lang w:val="en-US"/>
        </w:rPr>
        <w:t xml:space="preserve"> Button to reserve a single serialized tool.</w:t>
      </w:r>
    </w:p>
    <w:p w14:paraId="2657D3D1" w14:textId="77777777" w:rsidR="0084511E" w:rsidRPr="0084511E" w:rsidRDefault="0084511E" w:rsidP="004603A9">
      <w:pPr>
        <w:numPr>
          <w:ilvl w:val="0"/>
          <w:numId w:val="9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Business Context:</w:t>
      </w:r>
      <w:r w:rsidRPr="0084511E">
        <w:rPr>
          <w:rFonts w:ascii="Times New Roman" w:eastAsia="Times New Roman" w:hAnsi="Times New Roman" w:cs="Times New Roman"/>
          <w:sz w:val="24"/>
          <w:szCs w:val="24"/>
          <w:lang w:val="en-US"/>
        </w:rPr>
        <w:t xml:space="preserve"> Allows users to book a specific physical tool for an activity.</w:t>
      </w:r>
    </w:p>
    <w:p w14:paraId="1265C62E" w14:textId="77777777" w:rsidR="0084511E" w:rsidRPr="0084511E" w:rsidRDefault="0084511E" w:rsidP="004603A9">
      <w:pPr>
        <w:numPr>
          <w:ilvl w:val="0"/>
          <w:numId w:val="90"/>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Implementation Details:</w:t>
      </w:r>
      <w:r w:rsidRPr="0084511E">
        <w:rPr>
          <w:rFonts w:ascii="Times New Roman" w:eastAsia="Times New Roman" w:hAnsi="Times New Roman" w:cs="Times New Roman"/>
          <w:sz w:val="24"/>
          <w:szCs w:val="24"/>
          <w:lang w:val="en-US"/>
        </w:rPr>
        <w:t xml:space="preserve"> enabled="{= !${GenericTools&gt;isBooked}}" and visible="{= !${GenericTools&gt;isBooked}}" make it active only if the tool is </w:t>
      </w:r>
      <w:r w:rsidRPr="0084511E">
        <w:rPr>
          <w:rFonts w:ascii="Times New Roman" w:eastAsia="Times New Roman" w:hAnsi="Times New Roman" w:cs="Times New Roman"/>
          <w:i/>
          <w:iCs/>
          <w:sz w:val="24"/>
          <w:szCs w:val="24"/>
          <w:lang w:val="en-US"/>
        </w:rPr>
        <w:t>not</w:t>
      </w:r>
      <w:r w:rsidRPr="0084511E">
        <w:rPr>
          <w:rFonts w:ascii="Times New Roman" w:eastAsia="Times New Roman" w:hAnsi="Times New Roman" w:cs="Times New Roman"/>
          <w:sz w:val="24"/>
          <w:szCs w:val="24"/>
          <w:lang w:val="en-US"/>
        </w:rPr>
        <w:t xml:space="preserve"> currently booked.</w:t>
      </w:r>
    </w:p>
    <w:p w14:paraId="7D9F948A" w14:textId="77777777" w:rsidR="00146B9B" w:rsidRPr="004603A9" w:rsidRDefault="00000000" w:rsidP="004603A9">
      <w:pPr>
        <w:pStyle w:val="Heading3"/>
        <w:spacing w:line="360" w:lineRule="auto"/>
        <w:rPr>
          <w:rFonts w:ascii="Times New Roman" w:hAnsi="Times New Roman" w:cs="Times New Roman"/>
          <w:sz w:val="24"/>
          <w:szCs w:val="24"/>
        </w:rPr>
      </w:pPr>
      <w:bookmarkStart w:id="81" w:name="_Toc225422749"/>
      <w:r w:rsidRPr="004603A9">
        <w:rPr>
          <w:rFonts w:ascii="Times New Roman" w:hAnsi="Times New Roman" w:cs="Times New Roman"/>
          <w:sz w:val="24"/>
          <w:szCs w:val="24"/>
        </w:rPr>
        <w:t>`sap.m.OverflowToolbar` (id="footer")</w:t>
      </w:r>
      <w:bookmarkEnd w:id="81"/>
    </w:p>
    <w:p w14:paraId="4C0ED417" w14:textId="77777777" w:rsidR="0084511E" w:rsidRPr="0084511E" w:rsidRDefault="0084511E" w:rsidP="004603A9">
      <w:pPr>
        <w:numPr>
          <w:ilvl w:val="0"/>
          <w:numId w:val="8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Purpose:</w:t>
      </w:r>
      <w:r w:rsidRPr="0084511E">
        <w:rPr>
          <w:rFonts w:ascii="Times New Roman" w:eastAsia="Times New Roman" w:hAnsi="Times New Roman" w:cs="Times New Roman"/>
          <w:sz w:val="24"/>
          <w:szCs w:val="24"/>
          <w:lang w:val="en-US"/>
        </w:rPr>
        <w:t xml:space="preserve"> Provides action buttons at the bottom of the page.</w:t>
      </w:r>
    </w:p>
    <w:p w14:paraId="6FEB5AAF" w14:textId="77777777" w:rsidR="0084511E" w:rsidRPr="0084511E" w:rsidRDefault="0084511E" w:rsidP="004603A9">
      <w:pPr>
        <w:numPr>
          <w:ilvl w:val="0"/>
          <w:numId w:val="8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Business Context:</w:t>
      </w:r>
      <w:r w:rsidRPr="0084511E">
        <w:rPr>
          <w:rFonts w:ascii="Times New Roman" w:eastAsia="Times New Roman" w:hAnsi="Times New Roman" w:cs="Times New Roman"/>
          <w:sz w:val="24"/>
          <w:szCs w:val="24"/>
          <w:lang w:val="en-US"/>
        </w:rPr>
        <w:t xml:space="preserve"> Offers global actions that apply to the overall tool reservation process, such as adding new tools or canceling multiple existing bookings.</w:t>
      </w:r>
    </w:p>
    <w:p w14:paraId="3302E4BC" w14:textId="77777777" w:rsidR="0084511E" w:rsidRPr="0084511E" w:rsidRDefault="0084511E" w:rsidP="004603A9">
      <w:pPr>
        <w:numPr>
          <w:ilvl w:val="0"/>
          <w:numId w:val="8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Implementation Details:</w:t>
      </w:r>
      <w:r w:rsidRPr="0084511E">
        <w:rPr>
          <w:rFonts w:ascii="Times New Roman" w:eastAsia="Times New Roman" w:hAnsi="Times New Roman" w:cs="Times New Roman"/>
          <w:sz w:val="24"/>
          <w:szCs w:val="24"/>
          <w:lang w:val="en-US"/>
        </w:rPr>
        <w:t xml:space="preserve"> Contains ToolbarSpacer and action Buttons.</w:t>
      </w:r>
    </w:p>
    <w:p w14:paraId="0BBA7865" w14:textId="77777777" w:rsidR="00146B9B" w:rsidRPr="004603A9" w:rsidRDefault="00000000" w:rsidP="004603A9">
      <w:pPr>
        <w:pStyle w:val="Heading3"/>
        <w:spacing w:line="360" w:lineRule="auto"/>
        <w:rPr>
          <w:rFonts w:ascii="Times New Roman" w:hAnsi="Times New Roman" w:cs="Times New Roman"/>
          <w:sz w:val="24"/>
          <w:szCs w:val="24"/>
        </w:rPr>
      </w:pPr>
      <w:bookmarkStart w:id="82" w:name="_Toc225422750"/>
      <w:r w:rsidRPr="004603A9">
        <w:rPr>
          <w:rFonts w:ascii="Times New Roman" w:hAnsi="Times New Roman" w:cs="Times New Roman"/>
          <w:sz w:val="24"/>
          <w:szCs w:val="24"/>
        </w:rPr>
        <w:t>`sap.m.Button` (type="Accept", text="{i18n&gt;addgenerictool}", press="handleAddGenericTool")</w:t>
      </w:r>
      <w:bookmarkEnd w:id="82"/>
    </w:p>
    <w:p w14:paraId="24F5AA98" w14:textId="77777777" w:rsidR="0084511E" w:rsidRPr="0084511E" w:rsidRDefault="0084511E" w:rsidP="004603A9">
      <w:pPr>
        <w:numPr>
          <w:ilvl w:val="0"/>
          <w:numId w:val="8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Purpose:</w:t>
      </w:r>
      <w:r w:rsidRPr="0084511E">
        <w:rPr>
          <w:rFonts w:ascii="Times New Roman" w:eastAsia="Times New Roman" w:hAnsi="Times New Roman" w:cs="Times New Roman"/>
          <w:sz w:val="24"/>
          <w:szCs w:val="24"/>
          <w:lang w:val="en-US"/>
        </w:rPr>
        <w:t xml:space="preserve"> Button in the footer to add new generic tools.</w:t>
      </w:r>
    </w:p>
    <w:p w14:paraId="7F9E4E00" w14:textId="77777777" w:rsidR="0084511E" w:rsidRPr="0084511E" w:rsidRDefault="0084511E" w:rsidP="004603A9">
      <w:pPr>
        <w:numPr>
          <w:ilvl w:val="0"/>
          <w:numId w:val="8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Business Context:</w:t>
      </w:r>
      <w:r w:rsidRPr="0084511E">
        <w:rPr>
          <w:rFonts w:ascii="Times New Roman" w:eastAsia="Times New Roman" w:hAnsi="Times New Roman" w:cs="Times New Roman"/>
          <w:sz w:val="24"/>
          <w:szCs w:val="24"/>
          <w:lang w:val="en-US"/>
        </w:rPr>
        <w:t xml:space="preserve"> Triggers the selection process for new generic tools to be assigned to the activity.</w:t>
      </w:r>
    </w:p>
    <w:p w14:paraId="77234C75" w14:textId="77777777" w:rsidR="0084511E" w:rsidRPr="0084511E" w:rsidRDefault="0084511E" w:rsidP="004603A9">
      <w:pPr>
        <w:numPr>
          <w:ilvl w:val="0"/>
          <w:numId w:val="88"/>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Implementation Details:</w:t>
      </w:r>
      <w:r w:rsidRPr="0084511E">
        <w:rPr>
          <w:rFonts w:ascii="Times New Roman" w:eastAsia="Times New Roman" w:hAnsi="Times New Roman" w:cs="Times New Roman"/>
          <w:sz w:val="24"/>
          <w:szCs w:val="24"/>
          <w:lang w:val="en-US"/>
        </w:rPr>
        <w:t xml:space="preserve"> icon="sap-icon://add-equipment".</w:t>
      </w:r>
    </w:p>
    <w:p w14:paraId="1272CFA9" w14:textId="77777777" w:rsidR="00146B9B" w:rsidRPr="004603A9" w:rsidRDefault="00146B9B" w:rsidP="004603A9">
      <w:pPr>
        <w:spacing w:line="360" w:lineRule="auto"/>
        <w:rPr>
          <w:rFonts w:ascii="Times New Roman" w:hAnsi="Times New Roman" w:cs="Times New Roman"/>
          <w:sz w:val="24"/>
          <w:szCs w:val="24"/>
          <w:lang w:val="en-US"/>
        </w:rPr>
      </w:pPr>
    </w:p>
    <w:p w14:paraId="599554C5" w14:textId="77777777" w:rsidR="00146B9B" w:rsidRPr="004603A9" w:rsidRDefault="00000000" w:rsidP="004603A9">
      <w:pPr>
        <w:pStyle w:val="Heading3"/>
        <w:spacing w:line="360" w:lineRule="auto"/>
        <w:rPr>
          <w:rFonts w:ascii="Times New Roman" w:hAnsi="Times New Roman" w:cs="Times New Roman"/>
          <w:sz w:val="24"/>
          <w:szCs w:val="24"/>
        </w:rPr>
      </w:pPr>
      <w:bookmarkStart w:id="83" w:name="_Toc225422751"/>
      <w:r w:rsidRPr="004603A9">
        <w:rPr>
          <w:rFonts w:ascii="Times New Roman" w:hAnsi="Times New Roman" w:cs="Times New Roman"/>
          <w:sz w:val="24"/>
          <w:szCs w:val="24"/>
        </w:rPr>
        <w:t>`sap.m.Button` (type="Reject", text="{i18n&gt;cancellallreserved}", press="handleCancelAllSerializedTools")</w:t>
      </w:r>
      <w:bookmarkEnd w:id="83"/>
    </w:p>
    <w:p w14:paraId="5B702E6C" w14:textId="77777777" w:rsidR="0084511E" w:rsidRPr="0084511E" w:rsidRDefault="0084511E" w:rsidP="004603A9">
      <w:pPr>
        <w:numPr>
          <w:ilvl w:val="0"/>
          <w:numId w:val="8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Purpose:</w:t>
      </w:r>
      <w:r w:rsidRPr="0084511E">
        <w:rPr>
          <w:rFonts w:ascii="Times New Roman" w:eastAsia="Times New Roman" w:hAnsi="Times New Roman" w:cs="Times New Roman"/>
          <w:sz w:val="24"/>
          <w:szCs w:val="24"/>
          <w:lang w:val="en-US"/>
        </w:rPr>
        <w:t xml:space="preserve"> Button in the footer to cancel all reserved serialized tools.</w:t>
      </w:r>
    </w:p>
    <w:p w14:paraId="79B1D88C" w14:textId="77777777" w:rsidR="0084511E" w:rsidRPr="0084511E" w:rsidRDefault="0084511E" w:rsidP="004603A9">
      <w:pPr>
        <w:numPr>
          <w:ilvl w:val="0"/>
          <w:numId w:val="8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Business Context:</w:t>
      </w:r>
      <w:r w:rsidRPr="0084511E">
        <w:rPr>
          <w:rFonts w:ascii="Times New Roman" w:eastAsia="Times New Roman" w:hAnsi="Times New Roman" w:cs="Times New Roman"/>
          <w:sz w:val="24"/>
          <w:szCs w:val="24"/>
          <w:lang w:val="en-US"/>
        </w:rPr>
        <w:t xml:space="preserve"> Provides a mass action to efficiently unbook all physical tools associated with the generic tools currently displayed.</w:t>
      </w:r>
    </w:p>
    <w:p w14:paraId="36CD619B" w14:textId="77777777" w:rsidR="0084511E" w:rsidRPr="0084511E" w:rsidRDefault="0084511E" w:rsidP="004603A9">
      <w:pPr>
        <w:numPr>
          <w:ilvl w:val="0"/>
          <w:numId w:val="87"/>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Implementation Details:</w:t>
      </w:r>
      <w:r w:rsidRPr="0084511E">
        <w:rPr>
          <w:rFonts w:ascii="Times New Roman" w:eastAsia="Times New Roman" w:hAnsi="Times New Roman" w:cs="Times New Roman"/>
          <w:sz w:val="24"/>
          <w:szCs w:val="24"/>
          <w:lang w:val="en-US"/>
        </w:rPr>
        <w:t xml:space="preserve"> icon="sap-icon://decline".</w:t>
      </w:r>
    </w:p>
    <w:p w14:paraId="5EFC2004" w14:textId="1A74EA24" w:rsidR="00146B9B" w:rsidRPr="004603A9" w:rsidRDefault="00000000" w:rsidP="004603A9">
      <w:pPr>
        <w:pStyle w:val="Heading1"/>
        <w:spacing w:line="360" w:lineRule="auto"/>
        <w:rPr>
          <w:rFonts w:ascii="Times New Roman" w:hAnsi="Times New Roman" w:cs="Times New Roman"/>
          <w:sz w:val="24"/>
          <w:szCs w:val="24"/>
          <w:lang w:val="en-US"/>
        </w:rPr>
      </w:pPr>
      <w:bookmarkStart w:id="84" w:name="_Toc225422752"/>
      <w:r w:rsidRPr="004603A9">
        <w:rPr>
          <w:rFonts w:ascii="Times New Roman" w:hAnsi="Times New Roman" w:cs="Times New Roman"/>
          <w:sz w:val="24"/>
          <w:szCs w:val="24"/>
          <w:lang w:val="en-US"/>
        </w:rPr>
        <w:lastRenderedPageBreak/>
        <w:t>File: btptoolreservationextension/webapp/view/App.view.xml</w:t>
      </w:r>
      <w:bookmarkEnd w:id="84"/>
    </w:p>
    <w:p w14:paraId="09651638"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85" w:name="_Toc225422753"/>
      <w:r w:rsidRPr="004603A9">
        <w:rPr>
          <w:rFonts w:ascii="Times New Roman" w:hAnsi="Times New Roman" w:cs="Times New Roman"/>
          <w:sz w:val="24"/>
          <w:szCs w:val="24"/>
          <w:lang w:val="en-US"/>
        </w:rPr>
        <w:t>Business Functionality</w:t>
      </w:r>
      <w:bookmarkEnd w:id="85"/>
    </w:p>
    <w:p w14:paraId="061210E1"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This XML view serves as the root container for the entire SAP UI5 application. Its main purpose is to host the `sap.m.App` control, which is essential for managing the application's pages and navigation.</w:t>
      </w:r>
    </w:p>
    <w:p w14:paraId="67AA6BF9"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86" w:name="_Toc225422754"/>
      <w:r w:rsidRPr="004603A9">
        <w:rPr>
          <w:rFonts w:ascii="Times New Roman" w:hAnsi="Times New Roman" w:cs="Times New Roman"/>
          <w:sz w:val="24"/>
          <w:szCs w:val="24"/>
          <w:lang w:val="en-US"/>
        </w:rPr>
        <w:t>Technical Overview</w:t>
      </w:r>
      <w:bookmarkEnd w:id="86"/>
    </w:p>
    <w:p w14:paraId="48B5C764" w14:textId="77777777" w:rsidR="0084511E" w:rsidRPr="0084511E" w:rsidRDefault="0084511E"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sz w:val="24"/>
          <w:szCs w:val="24"/>
          <w:lang w:val="en-US"/>
        </w:rPr>
        <w:t>App.view.xml is a straightforward SAP UI5 XML view associated with reservation.tool.controller.App. It contains a single sap.m.App control (id="app"). The displayBlock="true" property ensures that the view occupies the full available width. As a root view, it acts as a shell for other views (like Main.view.xml) which are dynamically loaded and managed by the UI5 router (configured in manifest.json).</w:t>
      </w:r>
    </w:p>
    <w:p w14:paraId="2EC58A7C"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87" w:name="_Toc225422755"/>
      <w:r w:rsidRPr="004603A9">
        <w:rPr>
          <w:rFonts w:ascii="Times New Roman" w:hAnsi="Times New Roman" w:cs="Times New Roman"/>
          <w:sz w:val="24"/>
          <w:szCs w:val="24"/>
          <w:lang w:val="en-US"/>
        </w:rPr>
        <w:t>Controls and Their Business Context</w:t>
      </w:r>
      <w:bookmarkEnd w:id="87"/>
    </w:p>
    <w:p w14:paraId="6B5E8FD6" w14:textId="77777777" w:rsidR="00146B9B" w:rsidRPr="004603A9" w:rsidRDefault="00146B9B" w:rsidP="004603A9">
      <w:pPr>
        <w:spacing w:line="360" w:lineRule="auto"/>
        <w:rPr>
          <w:rFonts w:ascii="Times New Roman" w:hAnsi="Times New Roman" w:cs="Times New Roman"/>
          <w:sz w:val="24"/>
          <w:szCs w:val="24"/>
          <w:lang w:val="en-US"/>
        </w:rPr>
      </w:pPr>
    </w:p>
    <w:p w14:paraId="25C0E7F3" w14:textId="77777777" w:rsidR="00146B9B" w:rsidRPr="004603A9" w:rsidRDefault="00000000" w:rsidP="004603A9">
      <w:pPr>
        <w:pStyle w:val="Heading3"/>
        <w:spacing w:line="360" w:lineRule="auto"/>
        <w:rPr>
          <w:rFonts w:ascii="Times New Roman" w:hAnsi="Times New Roman" w:cs="Times New Roman"/>
          <w:sz w:val="24"/>
          <w:szCs w:val="24"/>
        </w:rPr>
      </w:pPr>
      <w:bookmarkStart w:id="88" w:name="_Toc225422756"/>
      <w:r w:rsidRPr="004603A9">
        <w:rPr>
          <w:rFonts w:ascii="Times New Roman" w:hAnsi="Times New Roman" w:cs="Times New Roman"/>
          <w:sz w:val="24"/>
          <w:szCs w:val="24"/>
        </w:rPr>
        <w:t>`sap.m.App` (id="app")</w:t>
      </w:r>
      <w:bookmarkEnd w:id="88"/>
    </w:p>
    <w:p w14:paraId="366C06F0" w14:textId="77777777" w:rsidR="0084511E" w:rsidRPr="0084511E" w:rsidRDefault="0084511E" w:rsidP="004603A9">
      <w:pPr>
        <w:numPr>
          <w:ilvl w:val="0"/>
          <w:numId w:val="8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Purpose:</w:t>
      </w:r>
      <w:r w:rsidRPr="0084511E">
        <w:rPr>
          <w:rFonts w:ascii="Times New Roman" w:eastAsia="Times New Roman" w:hAnsi="Times New Roman" w:cs="Times New Roman"/>
          <w:sz w:val="24"/>
          <w:szCs w:val="24"/>
          <w:lang w:val="en-US"/>
        </w:rPr>
        <w:t xml:space="preserve"> The central container control for UI5 mobile applications, responsible for managing pages and handling navigation between them.</w:t>
      </w:r>
    </w:p>
    <w:p w14:paraId="6952F3A3" w14:textId="77777777" w:rsidR="0084511E" w:rsidRPr="0084511E" w:rsidRDefault="0084511E" w:rsidP="004603A9">
      <w:pPr>
        <w:numPr>
          <w:ilvl w:val="0"/>
          <w:numId w:val="8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Business Context:</w:t>
      </w:r>
      <w:r w:rsidRPr="0084511E">
        <w:rPr>
          <w:rFonts w:ascii="Times New Roman" w:eastAsia="Times New Roman" w:hAnsi="Times New Roman" w:cs="Times New Roman"/>
          <w:sz w:val="24"/>
          <w:szCs w:val="24"/>
          <w:lang w:val="en-US"/>
        </w:rPr>
        <w:t xml:space="preserve"> Provides the fundamental structure for the application, ensuring proper page rendering and transitions.</w:t>
      </w:r>
    </w:p>
    <w:p w14:paraId="2E5994E0" w14:textId="77777777" w:rsidR="0084511E" w:rsidRPr="0084511E" w:rsidRDefault="0084511E" w:rsidP="004603A9">
      <w:pPr>
        <w:numPr>
          <w:ilvl w:val="0"/>
          <w:numId w:val="86"/>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b/>
          <w:bCs/>
          <w:sz w:val="24"/>
          <w:szCs w:val="24"/>
          <w:lang w:val="en-US"/>
        </w:rPr>
        <w:t>Implementation Details:</w:t>
      </w:r>
      <w:r w:rsidRPr="0084511E">
        <w:rPr>
          <w:rFonts w:ascii="Times New Roman" w:eastAsia="Times New Roman" w:hAnsi="Times New Roman" w:cs="Times New Roman"/>
          <w:sz w:val="24"/>
          <w:szCs w:val="24"/>
          <w:lang w:val="en-US"/>
        </w:rPr>
        <w:t xml:space="preserve"> It is the direct child of the mvc:View and serves as the aggregation target for the router, as defined in manifest.json (controlId: "app").</w:t>
      </w:r>
    </w:p>
    <w:p w14:paraId="4920F008" w14:textId="0B4CA80F" w:rsidR="00146B9B" w:rsidRPr="004603A9" w:rsidRDefault="00000000" w:rsidP="004603A9">
      <w:pPr>
        <w:pStyle w:val="Heading1"/>
        <w:spacing w:line="360" w:lineRule="auto"/>
        <w:rPr>
          <w:rFonts w:ascii="Times New Roman" w:hAnsi="Times New Roman" w:cs="Times New Roman"/>
          <w:sz w:val="24"/>
          <w:szCs w:val="24"/>
          <w:lang w:val="en-US"/>
        </w:rPr>
      </w:pPr>
      <w:bookmarkStart w:id="89" w:name="_Toc225422757"/>
      <w:r w:rsidRPr="004603A9">
        <w:rPr>
          <w:rFonts w:ascii="Times New Roman" w:hAnsi="Times New Roman" w:cs="Times New Roman"/>
          <w:sz w:val="24"/>
          <w:szCs w:val="24"/>
          <w:lang w:val="en-US"/>
        </w:rPr>
        <w:t>File: btptoolreservationextension/webapp/view/fragments/GenericToolAdd.fragment.xml</w:t>
      </w:r>
      <w:bookmarkEnd w:id="89"/>
    </w:p>
    <w:p w14:paraId="0FA54883"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90" w:name="_Toc225422758"/>
      <w:r w:rsidRPr="004603A9">
        <w:rPr>
          <w:rFonts w:ascii="Times New Roman" w:hAnsi="Times New Roman" w:cs="Times New Roman"/>
          <w:sz w:val="24"/>
          <w:szCs w:val="24"/>
          <w:lang w:val="en-US"/>
        </w:rPr>
        <w:t>Business Functionality</w:t>
      </w:r>
      <w:bookmarkEnd w:id="90"/>
    </w:p>
    <w:p w14:paraId="2D015A50" w14:textId="77777777" w:rsidR="0084511E" w:rsidRPr="0084511E" w:rsidRDefault="0084511E"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sz w:val="24"/>
          <w:szCs w:val="24"/>
          <w:lang w:val="en-US"/>
        </w:rPr>
        <w:t>This XML fragment defines a reusable UI component, specifically a dialog, for selecting generic tools to be added to an activity. It provides a searchable list of available generic tools, allowing users to choose one or more for assignment.</w:t>
      </w:r>
    </w:p>
    <w:p w14:paraId="4716D32A"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91" w:name="_Toc225422759"/>
      <w:r w:rsidRPr="004603A9">
        <w:rPr>
          <w:rFonts w:ascii="Times New Roman" w:hAnsi="Times New Roman" w:cs="Times New Roman"/>
          <w:sz w:val="24"/>
          <w:szCs w:val="24"/>
          <w:lang w:val="en-US"/>
        </w:rPr>
        <w:lastRenderedPageBreak/>
        <w:t>Technical Overview</w:t>
      </w:r>
      <w:bookmarkEnd w:id="91"/>
    </w:p>
    <w:p w14:paraId="141DEB7A" w14:textId="77777777" w:rsidR="0084511E" w:rsidRPr="0084511E" w:rsidRDefault="0084511E" w:rsidP="004603A9">
      <w:p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84511E">
        <w:rPr>
          <w:rFonts w:ascii="Times New Roman" w:eastAsia="Times New Roman" w:hAnsi="Times New Roman" w:cs="Times New Roman"/>
          <w:sz w:val="24"/>
          <w:szCs w:val="24"/>
          <w:lang w:val="en-US"/>
        </w:rPr>
        <w:t>GenericToolAdd.fragment.xml is an SAP UI5 XML fragment containing a sap.m.TableSelectDialog control. Fragments are lightweight, reusable pieces of UI that do not have their own controllers but can be loaded and used by views. This fragment is loaded dynamically by Main.controller.ts when the "Add Generic Tool" button is pressed. It binds to the "GenericToolsList" model, which is populated with all available generic tools. It supports multi-selection, searching, and confirmation.</w:t>
      </w:r>
    </w:p>
    <w:p w14:paraId="3345FF26"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92" w:name="_Toc225422760"/>
      <w:r w:rsidRPr="004603A9">
        <w:rPr>
          <w:rFonts w:ascii="Times New Roman" w:hAnsi="Times New Roman" w:cs="Times New Roman"/>
          <w:sz w:val="24"/>
          <w:szCs w:val="24"/>
          <w:lang w:val="en-US"/>
        </w:rPr>
        <w:t>Controls and Their Business Context</w:t>
      </w:r>
      <w:bookmarkEnd w:id="92"/>
    </w:p>
    <w:p w14:paraId="1F5A2701" w14:textId="77777777" w:rsidR="00146B9B" w:rsidRPr="004603A9" w:rsidRDefault="00146B9B" w:rsidP="004603A9">
      <w:pPr>
        <w:spacing w:line="360" w:lineRule="auto"/>
        <w:rPr>
          <w:rFonts w:ascii="Times New Roman" w:hAnsi="Times New Roman" w:cs="Times New Roman"/>
          <w:sz w:val="24"/>
          <w:szCs w:val="24"/>
          <w:lang w:val="en-US"/>
        </w:rPr>
      </w:pPr>
    </w:p>
    <w:p w14:paraId="60970ECE" w14:textId="77777777" w:rsidR="00146B9B" w:rsidRPr="004603A9" w:rsidRDefault="00000000" w:rsidP="004603A9">
      <w:pPr>
        <w:pStyle w:val="Heading3"/>
        <w:spacing w:line="360" w:lineRule="auto"/>
        <w:rPr>
          <w:rFonts w:ascii="Times New Roman" w:hAnsi="Times New Roman" w:cs="Times New Roman"/>
          <w:sz w:val="24"/>
          <w:szCs w:val="24"/>
        </w:rPr>
      </w:pPr>
      <w:bookmarkStart w:id="93" w:name="_Toc225422761"/>
      <w:r w:rsidRPr="004603A9">
        <w:rPr>
          <w:rFonts w:ascii="Times New Roman" w:hAnsi="Times New Roman" w:cs="Times New Roman"/>
          <w:sz w:val="24"/>
          <w:szCs w:val="24"/>
        </w:rPr>
        <w:t>`sap.m.TableSelectDialog` (id="genericToolAdd")</w:t>
      </w:r>
      <w:bookmarkEnd w:id="93"/>
    </w:p>
    <w:p w14:paraId="2E539680" w14:textId="77777777" w:rsidR="00E033A3" w:rsidRPr="00E033A3" w:rsidRDefault="00E033A3" w:rsidP="004603A9">
      <w:pPr>
        <w:numPr>
          <w:ilvl w:val="0"/>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Purpose:</w:t>
      </w:r>
      <w:r w:rsidRPr="00E033A3">
        <w:rPr>
          <w:rFonts w:ascii="Times New Roman" w:eastAsia="Times New Roman" w:hAnsi="Times New Roman" w:cs="Times New Roman"/>
          <w:sz w:val="24"/>
          <w:szCs w:val="24"/>
          <w:lang w:val="en-US"/>
        </w:rPr>
        <w:t xml:space="preserve"> A dialog that presents a table of items for selection, allowing for single or multiple selections and includes search functionality.</w:t>
      </w:r>
    </w:p>
    <w:p w14:paraId="57C17F5F" w14:textId="77777777" w:rsidR="00E033A3" w:rsidRPr="00E033A3" w:rsidRDefault="00E033A3" w:rsidP="004603A9">
      <w:pPr>
        <w:numPr>
          <w:ilvl w:val="0"/>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Business Context:</w:t>
      </w:r>
      <w:r w:rsidRPr="00E033A3">
        <w:rPr>
          <w:rFonts w:ascii="Times New Roman" w:eastAsia="Times New Roman" w:hAnsi="Times New Roman" w:cs="Times New Roman"/>
          <w:sz w:val="24"/>
          <w:szCs w:val="24"/>
          <w:lang w:val="en-US"/>
        </w:rPr>
        <w:t xml:space="preserve"> Provides a user-friendly way to select from a potentially large list of generic tools, ensuring efficiency and accuracy in tool assignment.</w:t>
      </w:r>
    </w:p>
    <w:p w14:paraId="3540354E" w14:textId="77777777" w:rsidR="00E033A3" w:rsidRPr="00E033A3" w:rsidRDefault="00E033A3" w:rsidP="004603A9">
      <w:pPr>
        <w:numPr>
          <w:ilvl w:val="0"/>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Implementation Details:</w:t>
      </w:r>
    </w:p>
    <w:p w14:paraId="7B49CA59" w14:textId="77777777" w:rsidR="00E033A3" w:rsidRPr="00E033A3" w:rsidRDefault="00E033A3" w:rsidP="004603A9">
      <w:pPr>
        <w:numPr>
          <w:ilvl w:val="1"/>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sz w:val="24"/>
          <w:szCs w:val="24"/>
          <w:lang w:val="en-US"/>
        </w:rPr>
        <w:t>noDataText="{i18n&gt;nogenerictools}": Displays a localized message if no tools are available.</w:t>
      </w:r>
    </w:p>
    <w:p w14:paraId="58E4B071" w14:textId="77777777" w:rsidR="00E033A3" w:rsidRPr="00E033A3" w:rsidRDefault="00E033A3" w:rsidP="004603A9">
      <w:pPr>
        <w:numPr>
          <w:ilvl w:val="1"/>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sz w:val="24"/>
          <w:szCs w:val="24"/>
          <w:lang w:val="en-US"/>
        </w:rPr>
        <w:t>title="{i18n&gt;selectgenerictool}": Sets the dialog title using i18n.</w:t>
      </w:r>
    </w:p>
    <w:p w14:paraId="5851BF7B" w14:textId="77777777" w:rsidR="00E033A3" w:rsidRPr="00E033A3" w:rsidRDefault="00E033A3" w:rsidP="004603A9">
      <w:pPr>
        <w:numPr>
          <w:ilvl w:val="1"/>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sz w:val="24"/>
          <w:szCs w:val="24"/>
          <w:lang w:val="en-US"/>
        </w:rPr>
        <w:t>search="handleSearch": Links to the handleSearch method in Main.controller.ts for filtering the list.</w:t>
      </w:r>
    </w:p>
    <w:p w14:paraId="532BC91E" w14:textId="77777777" w:rsidR="00E033A3" w:rsidRPr="00E033A3" w:rsidRDefault="00E033A3" w:rsidP="004603A9">
      <w:pPr>
        <w:numPr>
          <w:ilvl w:val="1"/>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sz w:val="24"/>
          <w:szCs w:val="24"/>
          <w:lang w:val="en-US"/>
        </w:rPr>
        <w:t>confirm="handleClose": Links to the handleClose method in Main.controller.ts when selections are confirmed.</w:t>
      </w:r>
    </w:p>
    <w:p w14:paraId="51CF7244" w14:textId="77777777" w:rsidR="00E033A3" w:rsidRPr="00E033A3" w:rsidRDefault="00E033A3" w:rsidP="004603A9">
      <w:pPr>
        <w:numPr>
          <w:ilvl w:val="1"/>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sz w:val="24"/>
          <w:szCs w:val="24"/>
          <w:lang w:val="en-US"/>
        </w:rPr>
        <w:t>multiSelect="true": Allows selection of multiple generic tools.</w:t>
      </w:r>
    </w:p>
    <w:p w14:paraId="1E5F89E6" w14:textId="77777777" w:rsidR="00E033A3" w:rsidRPr="00E033A3" w:rsidRDefault="00E033A3" w:rsidP="004603A9">
      <w:pPr>
        <w:numPr>
          <w:ilvl w:val="1"/>
          <w:numId w:val="85"/>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sz w:val="24"/>
          <w:szCs w:val="24"/>
          <w:lang w:val="en-US"/>
        </w:rPr>
        <w:t>items="{path : 'GenericToolsList&gt;/', sorter : {path : 'name', descending : false}}": Binds the dialog's items to the "GenericToolsList" model, which is populated with all available generic tools.</w:t>
      </w:r>
    </w:p>
    <w:p w14:paraId="00FA6A7F" w14:textId="77777777" w:rsidR="00146B9B" w:rsidRPr="004603A9" w:rsidRDefault="00000000" w:rsidP="004603A9">
      <w:pPr>
        <w:pStyle w:val="Heading3"/>
        <w:spacing w:line="360" w:lineRule="auto"/>
        <w:rPr>
          <w:rFonts w:ascii="Times New Roman" w:hAnsi="Times New Roman" w:cs="Times New Roman"/>
          <w:sz w:val="24"/>
          <w:szCs w:val="24"/>
        </w:rPr>
      </w:pPr>
      <w:bookmarkStart w:id="94" w:name="_Toc225422762"/>
      <w:r w:rsidRPr="004603A9">
        <w:rPr>
          <w:rFonts w:ascii="Times New Roman" w:hAnsi="Times New Roman" w:cs="Times New Roman"/>
          <w:sz w:val="24"/>
          <w:szCs w:val="24"/>
        </w:rPr>
        <w:t>`sap.m.ColumnListItem`</w:t>
      </w:r>
      <w:bookmarkEnd w:id="94"/>
    </w:p>
    <w:p w14:paraId="0A909284" w14:textId="77777777" w:rsidR="00E033A3" w:rsidRPr="00E033A3" w:rsidRDefault="00E033A3" w:rsidP="004603A9">
      <w:pPr>
        <w:numPr>
          <w:ilvl w:val="0"/>
          <w:numId w:val="8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Purpose:</w:t>
      </w:r>
      <w:r w:rsidRPr="00E033A3">
        <w:rPr>
          <w:rFonts w:ascii="Times New Roman" w:eastAsia="Times New Roman" w:hAnsi="Times New Roman" w:cs="Times New Roman"/>
          <w:sz w:val="24"/>
          <w:szCs w:val="24"/>
          <w:lang w:val="en-US"/>
        </w:rPr>
        <w:t xml:space="preserve"> Defines the template for each row in the TableSelectDialog.</w:t>
      </w:r>
    </w:p>
    <w:p w14:paraId="675199BB" w14:textId="77777777" w:rsidR="00E033A3" w:rsidRPr="00E033A3" w:rsidRDefault="00E033A3" w:rsidP="004603A9">
      <w:pPr>
        <w:numPr>
          <w:ilvl w:val="0"/>
          <w:numId w:val="8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Business Context:</w:t>
      </w:r>
      <w:r w:rsidRPr="00E033A3">
        <w:rPr>
          <w:rFonts w:ascii="Times New Roman" w:eastAsia="Times New Roman" w:hAnsi="Times New Roman" w:cs="Times New Roman"/>
          <w:sz w:val="24"/>
          <w:szCs w:val="24"/>
          <w:lang w:val="en-US"/>
        </w:rPr>
        <w:t xml:space="preserve"> Visually represents a single generic tool within the selection list.</w:t>
      </w:r>
    </w:p>
    <w:p w14:paraId="40839B96" w14:textId="77777777" w:rsidR="00E033A3" w:rsidRPr="00E033A3" w:rsidRDefault="00E033A3" w:rsidP="004603A9">
      <w:pPr>
        <w:numPr>
          <w:ilvl w:val="0"/>
          <w:numId w:val="84"/>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Implementation Details:</w:t>
      </w:r>
      <w:r w:rsidRPr="00E033A3">
        <w:rPr>
          <w:rFonts w:ascii="Times New Roman" w:eastAsia="Times New Roman" w:hAnsi="Times New Roman" w:cs="Times New Roman"/>
          <w:sz w:val="24"/>
          <w:szCs w:val="24"/>
          <w:lang w:val="en-US"/>
        </w:rPr>
        <w:t xml:space="preserve"> Contains an ObjectIdentifier to display the tool's name and code.</w:t>
      </w:r>
    </w:p>
    <w:p w14:paraId="3F071EDE" w14:textId="77777777" w:rsidR="00146B9B" w:rsidRPr="004603A9" w:rsidRDefault="00000000" w:rsidP="004603A9">
      <w:pPr>
        <w:pStyle w:val="Heading3"/>
        <w:spacing w:line="360" w:lineRule="auto"/>
        <w:rPr>
          <w:rFonts w:ascii="Times New Roman" w:hAnsi="Times New Roman" w:cs="Times New Roman"/>
          <w:sz w:val="24"/>
          <w:szCs w:val="24"/>
        </w:rPr>
      </w:pPr>
      <w:bookmarkStart w:id="95" w:name="_Toc225422763"/>
      <w:r w:rsidRPr="004603A9">
        <w:rPr>
          <w:rFonts w:ascii="Times New Roman" w:hAnsi="Times New Roman" w:cs="Times New Roman"/>
          <w:sz w:val="24"/>
          <w:szCs w:val="24"/>
        </w:rPr>
        <w:lastRenderedPageBreak/>
        <w:t>`sap.m.ObjectIdentifier`</w:t>
      </w:r>
      <w:bookmarkEnd w:id="95"/>
    </w:p>
    <w:p w14:paraId="2A145BFD" w14:textId="77777777" w:rsidR="00E033A3" w:rsidRPr="00E033A3" w:rsidRDefault="00E033A3" w:rsidP="004603A9">
      <w:pPr>
        <w:numPr>
          <w:ilvl w:val="0"/>
          <w:numId w:val="8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Purpose:</w:t>
      </w:r>
      <w:r w:rsidRPr="00E033A3">
        <w:rPr>
          <w:rFonts w:ascii="Times New Roman" w:eastAsia="Times New Roman" w:hAnsi="Times New Roman" w:cs="Times New Roman"/>
          <w:sz w:val="24"/>
          <w:szCs w:val="24"/>
          <w:lang w:val="en-US"/>
        </w:rPr>
        <w:t xml:space="preserve"> Displays a title and optional text for an object property.</w:t>
      </w:r>
    </w:p>
    <w:p w14:paraId="6A19CA35" w14:textId="77777777" w:rsidR="00E033A3" w:rsidRPr="00E033A3" w:rsidRDefault="00E033A3" w:rsidP="004603A9">
      <w:pPr>
        <w:numPr>
          <w:ilvl w:val="0"/>
          <w:numId w:val="8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Business Context:</w:t>
      </w:r>
      <w:r w:rsidRPr="00E033A3">
        <w:rPr>
          <w:rFonts w:ascii="Times New Roman" w:eastAsia="Times New Roman" w:hAnsi="Times New Roman" w:cs="Times New Roman"/>
          <w:sz w:val="24"/>
          <w:szCs w:val="24"/>
          <w:lang w:val="en-US"/>
        </w:rPr>
        <w:t xml:space="preserve"> Presents the key identifying information (name and code) for each generic tool in the selection list.</w:t>
      </w:r>
    </w:p>
    <w:p w14:paraId="291DFE0B" w14:textId="203D1CBB" w:rsidR="00146B9B" w:rsidRPr="004603A9" w:rsidRDefault="00E033A3" w:rsidP="004603A9">
      <w:pPr>
        <w:numPr>
          <w:ilvl w:val="0"/>
          <w:numId w:val="83"/>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Implementation Details:</w:t>
      </w:r>
      <w:r w:rsidRPr="00E033A3">
        <w:rPr>
          <w:rFonts w:ascii="Times New Roman" w:eastAsia="Times New Roman" w:hAnsi="Times New Roman" w:cs="Times New Roman"/>
          <w:sz w:val="24"/>
          <w:szCs w:val="24"/>
          <w:lang w:val="en-US"/>
        </w:rPr>
        <w:t xml:space="preserve"> Binds title to GenericToolsList&gt;name and text to GenericToolsList&gt;code.</w:t>
      </w:r>
    </w:p>
    <w:p w14:paraId="7EA7B4BF" w14:textId="77777777" w:rsidR="00146B9B" w:rsidRPr="004603A9" w:rsidRDefault="00000000" w:rsidP="004603A9">
      <w:pPr>
        <w:pStyle w:val="Heading3"/>
        <w:spacing w:line="360" w:lineRule="auto"/>
        <w:rPr>
          <w:rFonts w:ascii="Times New Roman" w:hAnsi="Times New Roman" w:cs="Times New Roman"/>
          <w:sz w:val="24"/>
          <w:szCs w:val="24"/>
        </w:rPr>
      </w:pPr>
      <w:bookmarkStart w:id="96" w:name="_Toc225422764"/>
      <w:r w:rsidRPr="004603A9">
        <w:rPr>
          <w:rFonts w:ascii="Times New Roman" w:hAnsi="Times New Roman" w:cs="Times New Roman"/>
          <w:sz w:val="24"/>
          <w:szCs w:val="24"/>
        </w:rPr>
        <w:t>`sap.m.Column`</w:t>
      </w:r>
      <w:bookmarkEnd w:id="96"/>
    </w:p>
    <w:p w14:paraId="2449A1A9" w14:textId="77777777" w:rsidR="00E033A3" w:rsidRPr="00E033A3" w:rsidRDefault="00E033A3" w:rsidP="004603A9">
      <w:pPr>
        <w:numPr>
          <w:ilvl w:val="0"/>
          <w:numId w:val="8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Purpose:</w:t>
      </w:r>
      <w:r w:rsidRPr="00E033A3">
        <w:rPr>
          <w:rFonts w:ascii="Times New Roman" w:eastAsia="Times New Roman" w:hAnsi="Times New Roman" w:cs="Times New Roman"/>
          <w:sz w:val="24"/>
          <w:szCs w:val="24"/>
          <w:lang w:val="en-US"/>
        </w:rPr>
        <w:t xml:space="preserve"> Defines the column structure within the internal table of the TableSelectDialog.</w:t>
      </w:r>
    </w:p>
    <w:p w14:paraId="37CBA284" w14:textId="77777777" w:rsidR="00E033A3" w:rsidRPr="00E033A3" w:rsidRDefault="00E033A3" w:rsidP="004603A9">
      <w:pPr>
        <w:numPr>
          <w:ilvl w:val="0"/>
          <w:numId w:val="8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Business Context:</w:t>
      </w:r>
      <w:r w:rsidRPr="00E033A3">
        <w:rPr>
          <w:rFonts w:ascii="Times New Roman" w:eastAsia="Times New Roman" w:hAnsi="Times New Roman" w:cs="Times New Roman"/>
          <w:sz w:val="24"/>
          <w:szCs w:val="24"/>
          <w:lang w:val="en-US"/>
        </w:rPr>
        <w:t xml:space="preserve"> Provides a clear header for the list of generic tools being displayed for selection.</w:t>
      </w:r>
    </w:p>
    <w:p w14:paraId="3062C628" w14:textId="53B31055" w:rsidR="00146B9B" w:rsidRPr="004603A9" w:rsidRDefault="00E033A3" w:rsidP="004603A9">
      <w:pPr>
        <w:numPr>
          <w:ilvl w:val="0"/>
          <w:numId w:val="82"/>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E033A3">
        <w:rPr>
          <w:rFonts w:ascii="Times New Roman" w:eastAsia="Times New Roman" w:hAnsi="Times New Roman" w:cs="Times New Roman"/>
          <w:b/>
          <w:bCs/>
          <w:sz w:val="24"/>
          <w:szCs w:val="24"/>
          <w:lang w:val="en-US"/>
        </w:rPr>
        <w:t>Implementation Details:</w:t>
      </w:r>
      <w:r w:rsidRPr="00E033A3">
        <w:rPr>
          <w:rFonts w:ascii="Times New Roman" w:eastAsia="Times New Roman" w:hAnsi="Times New Roman" w:cs="Times New Roman"/>
          <w:sz w:val="24"/>
          <w:szCs w:val="24"/>
          <w:lang w:val="en-US"/>
        </w:rPr>
        <w:t xml:space="preserve"> header contains a Text control bound to i18n&gt;generictools for the column title.</w:t>
      </w:r>
    </w:p>
    <w:p w14:paraId="5858C219" w14:textId="77777777" w:rsidR="00146B9B" w:rsidRPr="004603A9" w:rsidRDefault="00000000" w:rsidP="004603A9">
      <w:pPr>
        <w:pStyle w:val="Heading1"/>
        <w:spacing w:line="360" w:lineRule="auto"/>
        <w:rPr>
          <w:rFonts w:ascii="Times New Roman" w:hAnsi="Times New Roman" w:cs="Times New Roman"/>
          <w:sz w:val="24"/>
          <w:szCs w:val="24"/>
          <w:lang w:val="en-US"/>
        </w:rPr>
      </w:pPr>
      <w:bookmarkStart w:id="97" w:name="_Toc225422765"/>
      <w:r w:rsidRPr="004603A9">
        <w:rPr>
          <w:rFonts w:ascii="Times New Roman" w:hAnsi="Times New Roman" w:cs="Times New Roman"/>
          <w:sz w:val="24"/>
          <w:szCs w:val="24"/>
          <w:lang w:val="en-US"/>
        </w:rPr>
        <w:t>Architectural Analysis</w:t>
      </w:r>
      <w:bookmarkEnd w:id="97"/>
    </w:p>
    <w:p w14:paraId="601B238E" w14:textId="77777777" w:rsidR="00146B9B" w:rsidRPr="004603A9" w:rsidRDefault="00146B9B" w:rsidP="004603A9">
      <w:pPr>
        <w:spacing w:line="360" w:lineRule="auto"/>
        <w:rPr>
          <w:rFonts w:ascii="Times New Roman" w:hAnsi="Times New Roman" w:cs="Times New Roman"/>
          <w:sz w:val="24"/>
          <w:szCs w:val="24"/>
          <w:lang w:val="en-US"/>
        </w:rPr>
      </w:pPr>
    </w:p>
    <w:p w14:paraId="0C2FDCB3"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98" w:name="_Toc225422766"/>
      <w:r w:rsidRPr="004603A9">
        <w:rPr>
          <w:rFonts w:ascii="Times New Roman" w:hAnsi="Times New Roman" w:cs="Times New Roman"/>
          <w:sz w:val="24"/>
          <w:szCs w:val="24"/>
          <w:lang w:val="en-US"/>
        </w:rPr>
        <w:t>Architectural Patterns</w:t>
      </w:r>
      <w:bookmarkEnd w:id="98"/>
    </w:p>
    <w:p w14:paraId="772F77C1" w14:textId="77777777" w:rsidR="00FC3C0E" w:rsidRPr="00FC3C0E" w:rsidRDefault="00FC3C0E" w:rsidP="004603A9">
      <w:pPr>
        <w:spacing w:line="360" w:lineRule="auto"/>
        <w:rPr>
          <w:rFonts w:ascii="Times New Roman" w:hAnsi="Times New Roman" w:cs="Times New Roman"/>
          <w:sz w:val="24"/>
          <w:szCs w:val="24"/>
          <w:lang w:val="en-US"/>
        </w:rPr>
      </w:pPr>
      <w:r w:rsidRPr="00FC3C0E">
        <w:rPr>
          <w:rFonts w:ascii="Times New Roman" w:hAnsi="Times New Roman" w:cs="Times New Roman"/>
          <w:sz w:val="24"/>
          <w:szCs w:val="24"/>
          <w:lang w:val="en-US"/>
        </w:rPr>
        <w:t xml:space="preserve">The application largely adheres to the </w:t>
      </w:r>
      <w:r w:rsidRPr="00FC3C0E">
        <w:rPr>
          <w:rFonts w:ascii="Times New Roman" w:hAnsi="Times New Roman" w:cs="Times New Roman"/>
          <w:b/>
          <w:bCs/>
          <w:sz w:val="24"/>
          <w:szCs w:val="24"/>
          <w:lang w:val="en-US"/>
        </w:rPr>
        <w:t>Model-View-Controller (MVC)</w:t>
      </w:r>
      <w:r w:rsidRPr="00FC3C0E">
        <w:rPr>
          <w:rFonts w:ascii="Times New Roman" w:hAnsi="Times New Roman" w:cs="Times New Roman"/>
          <w:sz w:val="24"/>
          <w:szCs w:val="24"/>
          <w:lang w:val="en-US"/>
        </w:rPr>
        <w:t xml:space="preserve"> architectural pattern, which is standard for SAP UI5 applications:</w:t>
      </w:r>
    </w:p>
    <w:p w14:paraId="73121D7F" w14:textId="77777777" w:rsidR="00FC3C0E" w:rsidRPr="00FC3C0E" w:rsidRDefault="00FC3C0E" w:rsidP="004603A9">
      <w:pPr>
        <w:numPr>
          <w:ilvl w:val="0"/>
          <w:numId w:val="80"/>
        </w:numPr>
        <w:spacing w:line="360" w:lineRule="auto"/>
        <w:rPr>
          <w:rFonts w:ascii="Times New Roman" w:hAnsi="Times New Roman" w:cs="Times New Roman"/>
          <w:sz w:val="24"/>
          <w:szCs w:val="24"/>
          <w:lang w:val="en-US"/>
        </w:rPr>
      </w:pPr>
      <w:r w:rsidRPr="00FC3C0E">
        <w:rPr>
          <w:rFonts w:ascii="Times New Roman" w:hAnsi="Times New Roman" w:cs="Times New Roman"/>
          <w:b/>
          <w:bCs/>
          <w:sz w:val="24"/>
          <w:szCs w:val="24"/>
          <w:lang w:val="en-US"/>
        </w:rPr>
        <w:t>Views (.view.xml files):</w:t>
      </w:r>
      <w:r w:rsidRPr="00FC3C0E">
        <w:rPr>
          <w:rFonts w:ascii="Times New Roman" w:hAnsi="Times New Roman" w:cs="Times New Roman"/>
          <w:sz w:val="24"/>
          <w:szCs w:val="24"/>
          <w:lang w:val="en-US"/>
        </w:rPr>
        <w:t xml:space="preserve"> Define the user interface structure and layout. They are declarative and use data binding to connect to models.</w:t>
      </w:r>
    </w:p>
    <w:p w14:paraId="1902910B" w14:textId="77777777" w:rsidR="00FC3C0E" w:rsidRPr="00FC3C0E" w:rsidRDefault="00FC3C0E" w:rsidP="004603A9">
      <w:pPr>
        <w:numPr>
          <w:ilvl w:val="0"/>
          <w:numId w:val="80"/>
        </w:numPr>
        <w:spacing w:line="360" w:lineRule="auto"/>
        <w:rPr>
          <w:rFonts w:ascii="Times New Roman" w:hAnsi="Times New Roman" w:cs="Times New Roman"/>
          <w:sz w:val="24"/>
          <w:szCs w:val="24"/>
          <w:lang w:val="en-US"/>
        </w:rPr>
      </w:pPr>
      <w:r w:rsidRPr="00FC3C0E">
        <w:rPr>
          <w:rFonts w:ascii="Times New Roman" w:hAnsi="Times New Roman" w:cs="Times New Roman"/>
          <w:b/>
          <w:bCs/>
          <w:sz w:val="24"/>
          <w:szCs w:val="24"/>
          <w:lang w:val="en-US"/>
        </w:rPr>
        <w:t>Controllers (.controller.ts files):</w:t>
      </w:r>
      <w:r w:rsidRPr="00FC3C0E">
        <w:rPr>
          <w:rFonts w:ascii="Times New Roman" w:hAnsi="Times New Roman" w:cs="Times New Roman"/>
          <w:sz w:val="24"/>
          <w:szCs w:val="24"/>
          <w:lang w:val="en-US"/>
        </w:rPr>
        <w:t xml:space="preserve"> Handle user interaction, manipulate models, and update views. They contain the application's logic. Main.controller.ts is the primary orchestrator.</w:t>
      </w:r>
    </w:p>
    <w:p w14:paraId="128308DF" w14:textId="77777777" w:rsidR="00FC3C0E" w:rsidRPr="00FC3C0E" w:rsidRDefault="00FC3C0E" w:rsidP="004603A9">
      <w:pPr>
        <w:numPr>
          <w:ilvl w:val="0"/>
          <w:numId w:val="80"/>
        </w:numPr>
        <w:spacing w:line="360" w:lineRule="auto"/>
        <w:rPr>
          <w:rFonts w:ascii="Times New Roman" w:hAnsi="Times New Roman" w:cs="Times New Roman"/>
          <w:sz w:val="24"/>
          <w:szCs w:val="24"/>
          <w:lang w:val="en-US"/>
        </w:rPr>
      </w:pPr>
      <w:r w:rsidRPr="00FC3C0E">
        <w:rPr>
          <w:rFonts w:ascii="Times New Roman" w:hAnsi="Times New Roman" w:cs="Times New Roman"/>
          <w:b/>
          <w:bCs/>
          <w:sz w:val="24"/>
          <w:szCs w:val="24"/>
          <w:lang w:val="en-US"/>
        </w:rPr>
        <w:t>Models (models.ts, and implicit data structures within Helper.ts and AuthLayer.ts):</w:t>
      </w:r>
      <w:r w:rsidRPr="00FC3C0E">
        <w:rPr>
          <w:rFonts w:ascii="Times New Roman" w:hAnsi="Times New Roman" w:cs="Times New Roman"/>
          <w:sz w:val="24"/>
          <w:szCs w:val="24"/>
          <w:lang w:val="en-US"/>
        </w:rPr>
        <w:t xml:space="preserve"> Store and manage application data. models.ts provides utility for creating UI5 JSONModels, while data fetching and structuring logic resides in helper files.</w:t>
      </w:r>
    </w:p>
    <w:p w14:paraId="47F81D7E" w14:textId="77777777" w:rsidR="00FC3C0E" w:rsidRPr="00FC3C0E" w:rsidRDefault="00FC3C0E" w:rsidP="004603A9">
      <w:pPr>
        <w:spacing w:line="360" w:lineRule="auto"/>
        <w:rPr>
          <w:rFonts w:ascii="Times New Roman" w:hAnsi="Times New Roman" w:cs="Times New Roman"/>
          <w:sz w:val="24"/>
          <w:szCs w:val="24"/>
          <w:lang w:val="en-US"/>
        </w:rPr>
      </w:pPr>
      <w:r w:rsidRPr="00FC3C0E">
        <w:rPr>
          <w:rFonts w:ascii="Times New Roman" w:hAnsi="Times New Roman" w:cs="Times New Roman"/>
          <w:sz w:val="24"/>
          <w:szCs w:val="24"/>
          <w:lang w:val="en-US"/>
        </w:rPr>
        <w:t>Beyond core MVC, the application also demonstrates:</w:t>
      </w:r>
    </w:p>
    <w:p w14:paraId="14903362" w14:textId="77777777" w:rsidR="00FC3C0E" w:rsidRPr="00FC3C0E" w:rsidRDefault="00FC3C0E" w:rsidP="004603A9">
      <w:pPr>
        <w:numPr>
          <w:ilvl w:val="0"/>
          <w:numId w:val="81"/>
        </w:numPr>
        <w:spacing w:line="360" w:lineRule="auto"/>
        <w:rPr>
          <w:rFonts w:ascii="Times New Roman" w:hAnsi="Times New Roman" w:cs="Times New Roman"/>
          <w:sz w:val="24"/>
          <w:szCs w:val="24"/>
          <w:lang w:val="en-US"/>
        </w:rPr>
      </w:pPr>
      <w:r w:rsidRPr="00FC3C0E">
        <w:rPr>
          <w:rFonts w:ascii="Times New Roman" w:hAnsi="Times New Roman" w:cs="Times New Roman"/>
          <w:b/>
          <w:bCs/>
          <w:sz w:val="24"/>
          <w:szCs w:val="24"/>
          <w:lang w:val="en-US"/>
        </w:rPr>
        <w:t>Service Layer Pattern:</w:t>
      </w:r>
      <w:r w:rsidRPr="00FC3C0E">
        <w:rPr>
          <w:rFonts w:ascii="Times New Roman" w:hAnsi="Times New Roman" w:cs="Times New Roman"/>
          <w:sz w:val="24"/>
          <w:szCs w:val="24"/>
          <w:lang w:val="en-US"/>
        </w:rPr>
        <w:t xml:space="preserve"> tool/Helper.ts and tool/AuthLayer.ts act as a service layer, abstracting direct interaction with the backend APIs. They encapsulate data fetching, transformation, and authorization logic, making controllers cleaner and focused on UI logic.</w:t>
      </w:r>
    </w:p>
    <w:p w14:paraId="7B0FEA73" w14:textId="77777777" w:rsidR="00FC3C0E" w:rsidRPr="00FC3C0E" w:rsidRDefault="00FC3C0E" w:rsidP="004603A9">
      <w:pPr>
        <w:numPr>
          <w:ilvl w:val="0"/>
          <w:numId w:val="81"/>
        </w:numPr>
        <w:spacing w:line="360" w:lineRule="auto"/>
        <w:rPr>
          <w:rFonts w:ascii="Times New Roman" w:hAnsi="Times New Roman" w:cs="Times New Roman"/>
          <w:sz w:val="24"/>
          <w:szCs w:val="24"/>
          <w:lang w:val="en-US"/>
        </w:rPr>
      </w:pPr>
      <w:r w:rsidRPr="00FC3C0E">
        <w:rPr>
          <w:rFonts w:ascii="Times New Roman" w:hAnsi="Times New Roman" w:cs="Times New Roman"/>
          <w:b/>
          <w:bCs/>
          <w:sz w:val="24"/>
          <w:szCs w:val="24"/>
          <w:lang w:val="en-US"/>
        </w:rPr>
        <w:t>Module Pattern:</w:t>
      </w:r>
      <w:r w:rsidRPr="00FC3C0E">
        <w:rPr>
          <w:rFonts w:ascii="Times New Roman" w:hAnsi="Times New Roman" w:cs="Times New Roman"/>
          <w:sz w:val="24"/>
          <w:szCs w:val="24"/>
          <w:lang w:val="en-US"/>
        </w:rPr>
        <w:t xml:space="preserve"> The use of TypeScript modules (export functions) within tool/ and model/ directories promotes code organization and reusability.</w:t>
      </w:r>
    </w:p>
    <w:p w14:paraId="2CA2324B" w14:textId="77777777" w:rsidR="00FC3C0E" w:rsidRPr="00FC3C0E" w:rsidRDefault="00FC3C0E" w:rsidP="004603A9">
      <w:pPr>
        <w:numPr>
          <w:ilvl w:val="0"/>
          <w:numId w:val="81"/>
        </w:numPr>
        <w:spacing w:line="360" w:lineRule="auto"/>
        <w:rPr>
          <w:rFonts w:ascii="Times New Roman" w:hAnsi="Times New Roman" w:cs="Times New Roman"/>
          <w:sz w:val="24"/>
          <w:szCs w:val="24"/>
          <w:lang w:val="en-US"/>
        </w:rPr>
      </w:pPr>
      <w:r w:rsidRPr="00FC3C0E">
        <w:rPr>
          <w:rFonts w:ascii="Times New Roman" w:hAnsi="Times New Roman" w:cs="Times New Roman"/>
          <w:b/>
          <w:bCs/>
          <w:sz w:val="24"/>
          <w:szCs w:val="24"/>
          <w:lang w:val="en-US"/>
        </w:rPr>
        <w:lastRenderedPageBreak/>
        <w:t>Facade Pattern:</w:t>
      </w:r>
      <w:r w:rsidRPr="00FC3C0E">
        <w:rPr>
          <w:rFonts w:ascii="Times New Roman" w:hAnsi="Times New Roman" w:cs="Times New Roman"/>
          <w:sz w:val="24"/>
          <w:szCs w:val="24"/>
          <w:lang w:val="en-US"/>
        </w:rPr>
        <w:t xml:space="preserve"> The Main.controller.ts acts somewhat like a facade to the underlying data access and authorization logic provided by Helper.ts and AuthLayer.ts, simplifying the interface for the UI.</w:t>
      </w:r>
    </w:p>
    <w:p w14:paraId="5AA07748" w14:textId="77777777" w:rsidR="00146B9B" w:rsidRPr="004603A9" w:rsidRDefault="00000000" w:rsidP="004603A9">
      <w:pPr>
        <w:pStyle w:val="Heading2"/>
        <w:spacing w:line="360" w:lineRule="auto"/>
        <w:rPr>
          <w:rFonts w:ascii="Times New Roman" w:hAnsi="Times New Roman" w:cs="Times New Roman"/>
          <w:sz w:val="24"/>
          <w:szCs w:val="24"/>
          <w:lang w:val="en-US"/>
        </w:rPr>
      </w:pPr>
      <w:bookmarkStart w:id="99" w:name="_Toc225422767"/>
      <w:r w:rsidRPr="004603A9">
        <w:rPr>
          <w:rFonts w:ascii="Times New Roman" w:hAnsi="Times New Roman" w:cs="Times New Roman"/>
          <w:sz w:val="24"/>
          <w:szCs w:val="24"/>
          <w:lang w:val="en-US"/>
        </w:rPr>
        <w:t>Component Interactions</w:t>
      </w:r>
      <w:bookmarkEnd w:id="99"/>
    </w:p>
    <w:p w14:paraId="52C6205D" w14:textId="77777777" w:rsidR="00DA0A62" w:rsidRPr="00DA0A62" w:rsidRDefault="00DA0A62" w:rsidP="004603A9">
      <w:pPr>
        <w:numPr>
          <w:ilvl w:val="0"/>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b/>
          <w:bCs/>
          <w:sz w:val="24"/>
          <w:szCs w:val="24"/>
          <w:lang w:val="en-US"/>
        </w:rPr>
        <w:t>Component.ts (Application Root):</w:t>
      </w:r>
    </w:p>
    <w:p w14:paraId="15D467AE"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Initializes the UI5 framework, router, and global models (device model).</w:t>
      </w:r>
    </w:p>
    <w:p w14:paraId="109A342A"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Crucially, it sets up the FSM Shell SDK, enabling the application to receive context (like the activityId) from the FSM environment.</w:t>
      </w:r>
    </w:p>
    <w:p w14:paraId="06CFDA58"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Acts as the entry point for the application, loading the App.view.xml.</w:t>
      </w:r>
    </w:p>
    <w:p w14:paraId="6EF82673" w14:textId="77777777" w:rsidR="00DA0A62" w:rsidRPr="00DA0A62" w:rsidRDefault="00DA0A62" w:rsidP="004603A9">
      <w:pPr>
        <w:numPr>
          <w:ilvl w:val="0"/>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b/>
          <w:bCs/>
          <w:sz w:val="24"/>
          <w:szCs w:val="24"/>
          <w:lang w:val="en-US"/>
        </w:rPr>
        <w:t>App.view.xml and App.controller.ts:</w:t>
      </w:r>
    </w:p>
    <w:p w14:paraId="40E80ABB"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App.view.xml provides the top-level sap.m.App control, which serves as the aggregation target for the router.</w:t>
      </w:r>
    </w:p>
    <w:p w14:paraId="20F072A4"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App.controller.ts is a minimalist controller, mainly a placeholder. Most application-specific logic is in Main.controller.ts.</w:t>
      </w:r>
    </w:p>
    <w:p w14:paraId="436AB4BA" w14:textId="77777777" w:rsidR="00DA0A62" w:rsidRPr="00DA0A62" w:rsidRDefault="00DA0A62" w:rsidP="004603A9">
      <w:pPr>
        <w:numPr>
          <w:ilvl w:val="0"/>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b/>
          <w:bCs/>
          <w:sz w:val="24"/>
          <w:szCs w:val="24"/>
          <w:lang w:val="en-US"/>
        </w:rPr>
        <w:t>Main.view.xml and Main.controller.ts (Core Logic):</w:t>
      </w:r>
    </w:p>
    <w:p w14:paraId="6FA4116B"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Main.view.xml defines the UI for displaying and managing tools. It uses data binding to display data from the "GenericTools" model (managed by Main.controller.ts) and triggers event handlers in Main.controller.ts (e.g., handleAddGenericTool, deleteSingleGenericTool, reserveSerializedTool).</w:t>
      </w:r>
    </w:p>
    <w:p w14:paraId="043D2B83"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Main.controller.ts is the central hub:</w:t>
      </w:r>
    </w:p>
    <w:p w14:paraId="39BAFAF6" w14:textId="77777777" w:rsidR="00DA0A62" w:rsidRPr="00DA0A62" w:rsidRDefault="00DA0A62" w:rsidP="004603A9">
      <w:pPr>
        <w:numPr>
          <w:ilvl w:val="2"/>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Receives activityId from FSM Shell via _init().</w:t>
      </w:r>
    </w:p>
    <w:p w14:paraId="553A75F3" w14:textId="77777777" w:rsidR="00DA0A62" w:rsidRPr="00DA0A62" w:rsidRDefault="00DA0A62" w:rsidP="004603A9">
      <w:pPr>
        <w:numPr>
          <w:ilvl w:val="2"/>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Performs authorization checks using _pseudoAuthLayer() which interacts with AuthLayer.ts.</w:t>
      </w:r>
    </w:p>
    <w:p w14:paraId="3ECBC92A" w14:textId="77777777" w:rsidR="00DA0A62" w:rsidRPr="00DA0A62" w:rsidRDefault="00DA0A62" w:rsidP="004603A9">
      <w:pPr>
        <w:numPr>
          <w:ilvl w:val="2"/>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Fetches, combines, and updates tool data using functions from Helper.ts (e.g., _prepModelData).</w:t>
      </w:r>
    </w:p>
    <w:p w14:paraId="2AF11A97" w14:textId="77777777" w:rsidR="00DA0A62" w:rsidRPr="00DA0A62" w:rsidRDefault="00DA0A62" w:rsidP="004603A9">
      <w:pPr>
        <w:numPr>
          <w:ilvl w:val="2"/>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Manages UI states (e.g., showing "No Data" message), dialogs (_pDialog, _oApproveDialog), and message toasts.</w:t>
      </w:r>
    </w:p>
    <w:p w14:paraId="7E95CD85" w14:textId="77777777" w:rsidR="00DA0A62" w:rsidRPr="00DA0A62" w:rsidRDefault="00DA0A62" w:rsidP="004603A9">
      <w:pPr>
        <w:numPr>
          <w:ilvl w:val="2"/>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Handles all user interactions from Main.view.xml and GenericToolAdd.fragment.xml.</w:t>
      </w:r>
    </w:p>
    <w:p w14:paraId="53FA7022" w14:textId="77777777" w:rsidR="00DA0A62" w:rsidRPr="00DA0A62" w:rsidRDefault="00DA0A62" w:rsidP="004603A9">
      <w:pPr>
        <w:numPr>
          <w:ilvl w:val="0"/>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b/>
          <w:bCs/>
          <w:sz w:val="24"/>
          <w:szCs w:val="24"/>
          <w:lang w:val="en-US"/>
        </w:rPr>
        <w:t>tool/Helper.ts (Data &amp; Business Logic Services):</w:t>
      </w:r>
    </w:p>
    <w:p w14:paraId="49ACBC44"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Provides a suite of asynchronous functions for interacting with backend APIs (e.g., FSM OData for ToolAssignment, Equipment, Activity, Item).</w:t>
      </w:r>
    </w:p>
    <w:p w14:paraId="02BF5679"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Handles data transformation and includes mock data fallbacks.</w:t>
      </w:r>
    </w:p>
    <w:p w14:paraId="0165044D"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lastRenderedPageBreak/>
        <w:t>Relied upon by Main.controller.ts for almost all data operations.</w:t>
      </w:r>
    </w:p>
    <w:p w14:paraId="1B62B520" w14:textId="77777777" w:rsidR="00DA0A62" w:rsidRPr="00DA0A62" w:rsidRDefault="00DA0A62" w:rsidP="004603A9">
      <w:pPr>
        <w:numPr>
          <w:ilvl w:val="0"/>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b/>
          <w:bCs/>
          <w:sz w:val="24"/>
          <w:szCs w:val="24"/>
          <w:lang w:val="en-US"/>
        </w:rPr>
        <w:t>tool/AuthLayer.ts (Authorization Services):</w:t>
      </w:r>
    </w:p>
    <w:p w14:paraId="34CB4B1C"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Contains functions for organizational level-based authorization checks.</w:t>
      </w:r>
    </w:p>
    <w:p w14:paraId="760D4A99"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Interacts with a "cloud-org-level-service" and FSM activity data.</w:t>
      </w:r>
    </w:p>
    <w:p w14:paraId="76F3B478"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Used by Main.controller.ts (_pseudoAuthLayer) to gate access to the application's core functionality.</w:t>
      </w:r>
    </w:p>
    <w:p w14:paraId="7E5F62F1" w14:textId="77777777" w:rsidR="00DA0A62" w:rsidRPr="00DA0A62" w:rsidRDefault="00DA0A62" w:rsidP="004603A9">
      <w:pPr>
        <w:numPr>
          <w:ilvl w:val="0"/>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b/>
          <w:bCs/>
          <w:sz w:val="24"/>
          <w:szCs w:val="24"/>
          <w:lang w:val="en-US"/>
        </w:rPr>
        <w:t>model/models.ts (Model Factories):</w:t>
      </w:r>
    </w:p>
    <w:p w14:paraId="2C63A16D"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Provides reusable functions (createDeviceModel, createCustomModel) for instantiating UI5 JSONModels.</w:t>
      </w:r>
    </w:p>
    <w:p w14:paraId="05349F67"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Used by Component.ts and Main.controller.ts to set up data models.</w:t>
      </w:r>
    </w:p>
    <w:p w14:paraId="4ED3ECDD" w14:textId="77777777" w:rsidR="00DA0A62" w:rsidRPr="00DA0A62" w:rsidRDefault="00DA0A62" w:rsidP="004603A9">
      <w:pPr>
        <w:numPr>
          <w:ilvl w:val="0"/>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b/>
          <w:bCs/>
          <w:sz w:val="24"/>
          <w:szCs w:val="24"/>
          <w:lang w:val="en-US"/>
        </w:rPr>
        <w:t>constant/Constants.ts (Configuration):</w:t>
      </w:r>
    </w:p>
    <w:p w14:paraId="3332A7D6"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Stores static configuration values like OrgLevels.</w:t>
      </w:r>
    </w:p>
    <w:p w14:paraId="395D9682"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Used by AuthLayer.ts for authorization logic.</w:t>
      </w:r>
    </w:p>
    <w:p w14:paraId="5663C3EE" w14:textId="77777777" w:rsidR="00DA0A62" w:rsidRPr="00DA0A62" w:rsidRDefault="00DA0A62" w:rsidP="004603A9">
      <w:pPr>
        <w:numPr>
          <w:ilvl w:val="0"/>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b/>
          <w:bCs/>
          <w:sz w:val="24"/>
          <w:szCs w:val="24"/>
          <w:lang w:val="en-US"/>
        </w:rPr>
        <w:t>view/fragments/GenericToolAdd.fragment.xml:</w:t>
      </w:r>
    </w:p>
    <w:p w14:paraId="4C605EF9"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Defines the UI for the "Add Generic Tool" selection dialog.</w:t>
      </w:r>
    </w:p>
    <w:p w14:paraId="2828444F" w14:textId="77777777" w:rsidR="00DA0A62" w:rsidRPr="00DA0A62" w:rsidRDefault="00DA0A62" w:rsidP="004603A9">
      <w:pPr>
        <w:numPr>
          <w:ilvl w:val="1"/>
          <w:numId w:val="79"/>
        </w:numPr>
        <w:spacing w:before="100" w:beforeAutospacing="1" w:after="100" w:afterAutospacing="1" w:line="360" w:lineRule="auto"/>
        <w:contextualSpacing w:val="0"/>
        <w:rPr>
          <w:rFonts w:ascii="Times New Roman" w:eastAsia="Times New Roman" w:hAnsi="Times New Roman" w:cs="Times New Roman"/>
          <w:sz w:val="24"/>
          <w:szCs w:val="24"/>
          <w:lang w:val="en-US"/>
        </w:rPr>
      </w:pPr>
      <w:r w:rsidRPr="00DA0A62">
        <w:rPr>
          <w:rFonts w:ascii="Times New Roman" w:eastAsia="Times New Roman" w:hAnsi="Times New Roman" w:cs="Times New Roman"/>
          <w:sz w:val="24"/>
          <w:szCs w:val="24"/>
          <w:lang w:val="en-US"/>
        </w:rPr>
        <w:t>Loaded dynamically by Main.controller.ts and interacts with its handleSearch and handleClose methods.</w:t>
      </w:r>
    </w:p>
    <w:p w14:paraId="366173B8" w14:textId="72B11980" w:rsidR="00146B9B" w:rsidRPr="004603A9" w:rsidRDefault="00000000" w:rsidP="004603A9">
      <w:pPr>
        <w:pStyle w:val="Heading2"/>
        <w:spacing w:line="360" w:lineRule="auto"/>
        <w:rPr>
          <w:rFonts w:ascii="Times New Roman" w:hAnsi="Times New Roman" w:cs="Times New Roman"/>
          <w:sz w:val="24"/>
          <w:szCs w:val="24"/>
          <w:lang w:val="en-US"/>
        </w:rPr>
      </w:pPr>
      <w:bookmarkStart w:id="100" w:name="_Toc225422768"/>
      <w:r w:rsidRPr="004603A9">
        <w:rPr>
          <w:rFonts w:ascii="Times New Roman" w:hAnsi="Times New Roman" w:cs="Times New Roman"/>
          <w:sz w:val="24"/>
          <w:szCs w:val="24"/>
          <w:lang w:val="en-US"/>
        </w:rPr>
        <w:t>Data Flow Example (Adding a Generic Tool):</w:t>
      </w:r>
      <w:bookmarkEnd w:id="100"/>
    </w:p>
    <w:p w14:paraId="53A12EBD"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1.  User clicks "Add Generic Tool" button in `Main.view.xml`.</w:t>
      </w:r>
    </w:p>
    <w:p w14:paraId="698ADAC8"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2.  `handleAddGenericTool` in `Main.controller.ts` is triggered.</w:t>
      </w:r>
    </w:p>
    <w:p w14:paraId="0EF8077F"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3.  `Main.controller.ts` calls `getAllGenericTools()` from `tool/Helper.ts` to fetch available tools.</w:t>
      </w:r>
    </w:p>
    <w:p w14:paraId="5C4448A2"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4.  `tool/Helper.ts` makes an API call to the backend.</w:t>
      </w:r>
    </w:p>
    <w:p w14:paraId="42A36337"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5.  `Main.controller.ts` creates a `GenericToolsList` model using `createCustomModel()` from `model/models.ts` and loads `GenericToolAdd.fragment.xml`.</w:t>
      </w:r>
    </w:p>
    <w:p w14:paraId="11221232"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6.  The `TableSelectDialog` in the fragment is displayed.</w:t>
      </w:r>
    </w:p>
    <w:p w14:paraId="6320BA24"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7.  User searches (triggering `handleSearch` in `Main.controller.ts`) and selects tools.</w:t>
      </w:r>
    </w:p>
    <w:p w14:paraId="7991D6D5"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8.  User clicks "Confirm" in the dialog, triggering `handleClose` in `Main.controller.ts`.</w:t>
      </w:r>
    </w:p>
    <w:p w14:paraId="6AEBAED3"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9.  `Main.controller.ts` calls `processToolAssignment()` from `tool/Helper.ts` with the selected tools.</w:t>
      </w:r>
    </w:p>
    <w:p w14:paraId="6E9EC1D2"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10. `tool/Helper.ts` uses `_buildPutBody()` to prepare the payload and sends a bulk `PUT` request to the backend API.</w:t>
      </w:r>
    </w:p>
    <w:p w14:paraId="5B7E8827" w14:textId="77777777"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t>11. `tool/Helper.ts` uses `_prepReturnMessage()` and `Main.controller.ts` displays a `MessageToast`.</w:t>
      </w:r>
    </w:p>
    <w:p w14:paraId="11403259" w14:textId="1D851680" w:rsidR="00146B9B" w:rsidRPr="004603A9" w:rsidRDefault="00000000" w:rsidP="004603A9">
      <w:pPr>
        <w:spacing w:line="360" w:lineRule="auto"/>
        <w:rPr>
          <w:rFonts w:ascii="Times New Roman" w:hAnsi="Times New Roman" w:cs="Times New Roman"/>
          <w:sz w:val="24"/>
          <w:szCs w:val="24"/>
          <w:lang w:val="en-US"/>
        </w:rPr>
      </w:pPr>
      <w:r w:rsidRPr="004603A9">
        <w:rPr>
          <w:rFonts w:ascii="Times New Roman" w:hAnsi="Times New Roman" w:cs="Times New Roman"/>
          <w:sz w:val="24"/>
          <w:szCs w:val="24"/>
          <w:lang w:val="en-US"/>
        </w:rPr>
        <w:lastRenderedPageBreak/>
        <w:t>12. `Main.controller.ts` refreshes the main view data by calling `_prepModelData()` and `_createModel()`, which again uses `Helper.ts` functions to re-fetch and re-process all tool data, including the newly assigned ones.</w:t>
      </w:r>
    </w:p>
    <w:sectPr w:rsidR="00146B9B" w:rsidRPr="004603A9" w:rsidSect="00461CC9">
      <w:headerReference w:type="default" r:id="rId14"/>
      <w:footerReference w:type="default" r:id="rId15"/>
      <w:pgSz w:w="11901" w:h="16817"/>
      <w:pgMar w:top="1418" w:right="1134" w:bottom="851" w:left="1134" w:header="709" w:footer="2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9025A" w14:textId="77777777" w:rsidR="00A97A96" w:rsidRDefault="00A97A96" w:rsidP="006771F0">
      <w:r>
        <w:separator/>
      </w:r>
    </w:p>
  </w:endnote>
  <w:endnote w:type="continuationSeparator" w:id="0">
    <w:p w14:paraId="06E24BA5" w14:textId="77777777" w:rsidR="00A97A96" w:rsidRDefault="00A97A96" w:rsidP="00677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Titillium Web">
    <w:charset w:val="00"/>
    <w:family w:val="auto"/>
    <w:pitch w:val="variable"/>
    <w:sig w:usb0="00000007" w:usb1="00000001" w:usb2="00000000" w:usb3="00000000" w:csb0="00000093"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tillium Web SemiBold">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450A" w14:textId="77777777" w:rsidR="007C75DF" w:rsidRPr="006D5354" w:rsidRDefault="007C75DF" w:rsidP="00501639">
    <w:pPr>
      <w:jc w:val="center"/>
      <w:rPr>
        <w:b/>
        <w:bCs/>
        <w:color w:val="067DB9"/>
      </w:rPr>
    </w:pPr>
    <w:r w:rsidRPr="006D5354">
      <w:rPr>
        <w:b/>
        <w:bCs/>
        <w:color w:val="067DB9"/>
      </w:rPr>
      <w:t>www.vasscompany.com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A2FB9" w14:textId="77777777" w:rsidR="00A97A96" w:rsidRDefault="00A97A96" w:rsidP="006771F0">
      <w:r>
        <w:separator/>
      </w:r>
    </w:p>
  </w:footnote>
  <w:footnote w:type="continuationSeparator" w:id="0">
    <w:p w14:paraId="780C4F77" w14:textId="77777777" w:rsidR="00A97A96" w:rsidRDefault="00A97A96" w:rsidP="00677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4DB8" w14:textId="1D5B079B" w:rsidR="00D51A93" w:rsidRPr="001C2A2E" w:rsidRDefault="007C75DF" w:rsidP="00485C63">
    <w:pPr>
      <w:pStyle w:val="HEADERTITLE"/>
      <w:rPr>
        <w:lang w:val="en-US"/>
      </w:rPr>
    </w:pPr>
    <w:r w:rsidRPr="001C2A2E">
      <w:drawing>
        <wp:anchor distT="0" distB="0" distL="114300" distR="114300" simplePos="0" relativeHeight="251658240" behindDoc="0" locked="0" layoutInCell="1" allowOverlap="1" wp14:anchorId="4669867A" wp14:editId="5958D674">
          <wp:simplePos x="0" y="0"/>
          <wp:positionH relativeFrom="column">
            <wp:posOffset>5161178</wp:posOffset>
          </wp:positionH>
          <wp:positionV relativeFrom="paragraph">
            <wp:posOffset>-127000</wp:posOffset>
          </wp:positionV>
          <wp:extent cx="1122045" cy="347980"/>
          <wp:effectExtent l="0" t="0" r="0" b="0"/>
          <wp:wrapThrough wrapText="bothSides">
            <wp:wrapPolygon edited="0">
              <wp:start x="0" y="0"/>
              <wp:lineTo x="0" y="4730"/>
              <wp:lineTo x="733" y="12613"/>
              <wp:lineTo x="1711" y="20496"/>
              <wp:lineTo x="20537" y="20496"/>
              <wp:lineTo x="21270" y="18131"/>
              <wp:lineTo x="21270" y="2365"/>
              <wp:lineTo x="20537" y="0"/>
              <wp:lineTo x="0" y="0"/>
            </wp:wrapPolygon>
          </wp:wrapThrough>
          <wp:docPr id="2023791483" name="Imagen 202379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91483" name="Imagen 2023791483"/>
                  <pic:cNvPicPr/>
                </pic:nvPicPr>
                <pic:blipFill>
                  <a:blip r:embed="rId1">
                    <a:extLst>
                      <a:ext uri="{96DAC541-7B7A-43D3-8B79-37D633B846F1}">
                        <asvg:svgBlip xmlns:asvg="http://schemas.microsoft.com/office/drawing/2016/SVG/main" r:embed="rId2"/>
                      </a:ext>
                    </a:extLst>
                  </a:blip>
                  <a:stretch>
                    <a:fillRect/>
                  </a:stretch>
                </pic:blipFill>
                <pic:spPr>
                  <a:xfrm>
                    <a:off x="0" y="0"/>
                    <a:ext cx="1122045" cy="347980"/>
                  </a:xfrm>
                  <a:prstGeom prst="rect">
                    <a:avLst/>
                  </a:prstGeom>
                </pic:spPr>
              </pic:pic>
            </a:graphicData>
          </a:graphic>
          <wp14:sizeRelH relativeFrom="page">
            <wp14:pctWidth>0</wp14:pctWidth>
          </wp14:sizeRelH>
          <wp14:sizeRelV relativeFrom="page">
            <wp14:pctHeight>0</wp14:pctHeight>
          </wp14:sizeRelV>
        </wp:anchor>
      </w:drawing>
    </w:r>
    <w:r w:rsidR="00846427">
      <w:rPr>
        <w:lang w:val="en-US"/>
      </w:rPr>
      <w:t>BTP Tool Reservation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C17"/>
    <w:multiLevelType w:val="multilevel"/>
    <w:tmpl w:val="8A8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C023C"/>
    <w:multiLevelType w:val="multilevel"/>
    <w:tmpl w:val="A9D2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36A5"/>
    <w:multiLevelType w:val="multilevel"/>
    <w:tmpl w:val="DFD476F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38F419F"/>
    <w:multiLevelType w:val="hybridMultilevel"/>
    <w:tmpl w:val="6362329E"/>
    <w:lvl w:ilvl="0" w:tplc="0BC84AAC">
      <w:start w:val="1"/>
      <w:numFmt w:val="decimal"/>
      <w:lvlText w:val="%1."/>
      <w:lvlJc w:val="left"/>
      <w:pPr>
        <w:ind w:left="567" w:hanging="20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4131AF"/>
    <w:multiLevelType w:val="multilevel"/>
    <w:tmpl w:val="040A001F"/>
    <w:numStyleLink w:val="111111"/>
  </w:abstractNum>
  <w:abstractNum w:abstractNumId="5" w15:restartNumberingAfterBreak="0">
    <w:nsid w:val="076D1A34"/>
    <w:multiLevelType w:val="hybridMultilevel"/>
    <w:tmpl w:val="CD748020"/>
    <w:lvl w:ilvl="0" w:tplc="12AC98E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92211FE"/>
    <w:multiLevelType w:val="hybridMultilevel"/>
    <w:tmpl w:val="FFB442D0"/>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7" w15:restartNumberingAfterBreak="0">
    <w:nsid w:val="0BAB589C"/>
    <w:multiLevelType w:val="multilevel"/>
    <w:tmpl w:val="551CA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AD1CCD"/>
    <w:multiLevelType w:val="multilevel"/>
    <w:tmpl w:val="401A7770"/>
    <w:styleLink w:val="Listaactual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8F0902"/>
    <w:multiLevelType w:val="multilevel"/>
    <w:tmpl w:val="8F3C6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9641F"/>
    <w:multiLevelType w:val="hybridMultilevel"/>
    <w:tmpl w:val="AFFE14FC"/>
    <w:lvl w:ilvl="0" w:tplc="B6D22D2C">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0D8259B8"/>
    <w:multiLevelType w:val="multilevel"/>
    <w:tmpl w:val="8608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F5FFF"/>
    <w:multiLevelType w:val="multilevel"/>
    <w:tmpl w:val="1B4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74595"/>
    <w:multiLevelType w:val="hybridMultilevel"/>
    <w:tmpl w:val="6D68D0A4"/>
    <w:lvl w:ilvl="0" w:tplc="12AC98E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0FA67656"/>
    <w:multiLevelType w:val="multilevel"/>
    <w:tmpl w:val="042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E1150"/>
    <w:multiLevelType w:val="multilevel"/>
    <w:tmpl w:val="FC40D142"/>
    <w:styleLink w:val="Listaactual3"/>
    <w:lvl w:ilvl="0">
      <w:start w:val="1"/>
      <w:numFmt w:val="bullet"/>
      <w:lvlText w:val=""/>
      <w:lvlJc w:val="left"/>
      <w:pPr>
        <w:ind w:left="896" w:hanging="360"/>
      </w:pPr>
      <w:rPr>
        <w:rFonts w:ascii="Symbol" w:hAnsi="Symbol" w:hint="default"/>
      </w:rPr>
    </w:lvl>
    <w:lvl w:ilvl="1">
      <w:start w:val="1"/>
      <w:numFmt w:val="bullet"/>
      <w:lvlText w:val="o"/>
      <w:lvlJc w:val="left"/>
      <w:pPr>
        <w:ind w:left="1614" w:hanging="360"/>
      </w:pPr>
      <w:rPr>
        <w:rFonts w:ascii="Courier New" w:hAnsi="Courier New" w:hint="default"/>
      </w:rPr>
    </w:lvl>
    <w:lvl w:ilvl="2">
      <w:start w:val="1"/>
      <w:numFmt w:val="bullet"/>
      <w:lvlText w:val=""/>
      <w:lvlJc w:val="left"/>
      <w:pPr>
        <w:ind w:left="2334" w:hanging="360"/>
      </w:pPr>
      <w:rPr>
        <w:rFonts w:ascii="Wingdings" w:hAnsi="Wingdings" w:hint="default"/>
      </w:rPr>
    </w:lvl>
    <w:lvl w:ilvl="3">
      <w:start w:val="1"/>
      <w:numFmt w:val="bullet"/>
      <w:lvlText w:val=""/>
      <w:lvlJc w:val="left"/>
      <w:pPr>
        <w:ind w:left="3054" w:hanging="360"/>
      </w:pPr>
      <w:rPr>
        <w:rFonts w:ascii="Symbol" w:hAnsi="Symbol" w:hint="default"/>
      </w:rPr>
    </w:lvl>
    <w:lvl w:ilvl="4">
      <w:start w:val="1"/>
      <w:numFmt w:val="bullet"/>
      <w:lvlText w:val="o"/>
      <w:lvlJc w:val="left"/>
      <w:pPr>
        <w:ind w:left="3774" w:hanging="360"/>
      </w:pPr>
      <w:rPr>
        <w:rFonts w:ascii="Courier New" w:hAnsi="Courier New" w:hint="default"/>
      </w:rPr>
    </w:lvl>
    <w:lvl w:ilvl="5">
      <w:start w:val="1"/>
      <w:numFmt w:val="bullet"/>
      <w:lvlText w:val=""/>
      <w:lvlJc w:val="left"/>
      <w:pPr>
        <w:ind w:left="4494" w:hanging="360"/>
      </w:pPr>
      <w:rPr>
        <w:rFonts w:ascii="Wingdings" w:hAnsi="Wingdings" w:hint="default"/>
      </w:rPr>
    </w:lvl>
    <w:lvl w:ilvl="6">
      <w:start w:val="1"/>
      <w:numFmt w:val="bullet"/>
      <w:lvlText w:val=""/>
      <w:lvlJc w:val="left"/>
      <w:pPr>
        <w:ind w:left="5214" w:hanging="360"/>
      </w:pPr>
      <w:rPr>
        <w:rFonts w:ascii="Symbol" w:hAnsi="Symbol" w:hint="default"/>
      </w:rPr>
    </w:lvl>
    <w:lvl w:ilvl="7">
      <w:start w:val="1"/>
      <w:numFmt w:val="bullet"/>
      <w:lvlText w:val="o"/>
      <w:lvlJc w:val="left"/>
      <w:pPr>
        <w:ind w:left="5934" w:hanging="360"/>
      </w:pPr>
      <w:rPr>
        <w:rFonts w:ascii="Courier New" w:hAnsi="Courier New" w:hint="default"/>
      </w:rPr>
    </w:lvl>
    <w:lvl w:ilvl="8">
      <w:start w:val="1"/>
      <w:numFmt w:val="bullet"/>
      <w:lvlText w:val=""/>
      <w:lvlJc w:val="left"/>
      <w:pPr>
        <w:ind w:left="6654" w:hanging="360"/>
      </w:pPr>
      <w:rPr>
        <w:rFonts w:ascii="Wingdings" w:hAnsi="Wingdings" w:hint="default"/>
      </w:rPr>
    </w:lvl>
  </w:abstractNum>
  <w:abstractNum w:abstractNumId="16" w15:restartNumberingAfterBreak="0">
    <w:nsid w:val="10F410B4"/>
    <w:multiLevelType w:val="hybridMultilevel"/>
    <w:tmpl w:val="0D5021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1115730E"/>
    <w:multiLevelType w:val="multilevel"/>
    <w:tmpl w:val="69EE6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C63B2"/>
    <w:multiLevelType w:val="hybridMultilevel"/>
    <w:tmpl w:val="F2F2E010"/>
    <w:lvl w:ilvl="0" w:tplc="12AC98E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12FC06A4"/>
    <w:multiLevelType w:val="hybridMultilevel"/>
    <w:tmpl w:val="FA68EBEA"/>
    <w:lvl w:ilvl="0" w:tplc="D72AE3DA">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13247EAE"/>
    <w:multiLevelType w:val="multilevel"/>
    <w:tmpl w:val="A8207C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35D7A7B"/>
    <w:multiLevelType w:val="multilevel"/>
    <w:tmpl w:val="124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41993"/>
    <w:multiLevelType w:val="hybridMultilevel"/>
    <w:tmpl w:val="828E12A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15BA2EB5"/>
    <w:multiLevelType w:val="multilevel"/>
    <w:tmpl w:val="11CE7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D5063"/>
    <w:multiLevelType w:val="hybridMultilevel"/>
    <w:tmpl w:val="7DE07B3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1905187A"/>
    <w:multiLevelType w:val="hybridMultilevel"/>
    <w:tmpl w:val="FC40D142"/>
    <w:lvl w:ilvl="0" w:tplc="4D32E3B4">
      <w:start w:val="1"/>
      <w:numFmt w:val="bullet"/>
      <w:lvlText w:val=""/>
      <w:lvlJc w:val="left"/>
      <w:pPr>
        <w:ind w:left="896" w:hanging="360"/>
      </w:pPr>
      <w:rPr>
        <w:rFonts w:ascii="Symbol" w:hAnsi="Symbol" w:hint="default"/>
      </w:rPr>
    </w:lvl>
    <w:lvl w:ilvl="1" w:tplc="040A0003" w:tentative="1">
      <w:start w:val="1"/>
      <w:numFmt w:val="bullet"/>
      <w:lvlText w:val="o"/>
      <w:lvlJc w:val="left"/>
      <w:pPr>
        <w:ind w:left="1614" w:hanging="360"/>
      </w:pPr>
      <w:rPr>
        <w:rFonts w:ascii="Courier New" w:hAnsi="Courier New" w:hint="default"/>
      </w:rPr>
    </w:lvl>
    <w:lvl w:ilvl="2" w:tplc="040A0005" w:tentative="1">
      <w:start w:val="1"/>
      <w:numFmt w:val="bullet"/>
      <w:lvlText w:val=""/>
      <w:lvlJc w:val="left"/>
      <w:pPr>
        <w:ind w:left="2334" w:hanging="360"/>
      </w:pPr>
      <w:rPr>
        <w:rFonts w:ascii="Wingdings" w:hAnsi="Wingdings" w:hint="default"/>
      </w:rPr>
    </w:lvl>
    <w:lvl w:ilvl="3" w:tplc="040A0001" w:tentative="1">
      <w:start w:val="1"/>
      <w:numFmt w:val="bullet"/>
      <w:lvlText w:val=""/>
      <w:lvlJc w:val="left"/>
      <w:pPr>
        <w:ind w:left="3054" w:hanging="360"/>
      </w:pPr>
      <w:rPr>
        <w:rFonts w:ascii="Symbol" w:hAnsi="Symbol" w:hint="default"/>
      </w:rPr>
    </w:lvl>
    <w:lvl w:ilvl="4" w:tplc="040A0003" w:tentative="1">
      <w:start w:val="1"/>
      <w:numFmt w:val="bullet"/>
      <w:lvlText w:val="o"/>
      <w:lvlJc w:val="left"/>
      <w:pPr>
        <w:ind w:left="3774" w:hanging="360"/>
      </w:pPr>
      <w:rPr>
        <w:rFonts w:ascii="Courier New" w:hAnsi="Courier New" w:hint="default"/>
      </w:rPr>
    </w:lvl>
    <w:lvl w:ilvl="5" w:tplc="040A0005" w:tentative="1">
      <w:start w:val="1"/>
      <w:numFmt w:val="bullet"/>
      <w:lvlText w:val=""/>
      <w:lvlJc w:val="left"/>
      <w:pPr>
        <w:ind w:left="4494" w:hanging="360"/>
      </w:pPr>
      <w:rPr>
        <w:rFonts w:ascii="Wingdings" w:hAnsi="Wingdings" w:hint="default"/>
      </w:rPr>
    </w:lvl>
    <w:lvl w:ilvl="6" w:tplc="040A0001" w:tentative="1">
      <w:start w:val="1"/>
      <w:numFmt w:val="bullet"/>
      <w:lvlText w:val=""/>
      <w:lvlJc w:val="left"/>
      <w:pPr>
        <w:ind w:left="5214" w:hanging="360"/>
      </w:pPr>
      <w:rPr>
        <w:rFonts w:ascii="Symbol" w:hAnsi="Symbol" w:hint="default"/>
      </w:rPr>
    </w:lvl>
    <w:lvl w:ilvl="7" w:tplc="040A0003" w:tentative="1">
      <w:start w:val="1"/>
      <w:numFmt w:val="bullet"/>
      <w:lvlText w:val="o"/>
      <w:lvlJc w:val="left"/>
      <w:pPr>
        <w:ind w:left="5934" w:hanging="360"/>
      </w:pPr>
      <w:rPr>
        <w:rFonts w:ascii="Courier New" w:hAnsi="Courier New" w:hint="default"/>
      </w:rPr>
    </w:lvl>
    <w:lvl w:ilvl="8" w:tplc="040A0005" w:tentative="1">
      <w:start w:val="1"/>
      <w:numFmt w:val="bullet"/>
      <w:lvlText w:val=""/>
      <w:lvlJc w:val="left"/>
      <w:pPr>
        <w:ind w:left="6654" w:hanging="360"/>
      </w:pPr>
      <w:rPr>
        <w:rFonts w:ascii="Wingdings" w:hAnsi="Wingdings" w:hint="default"/>
      </w:rPr>
    </w:lvl>
  </w:abstractNum>
  <w:abstractNum w:abstractNumId="26" w15:restartNumberingAfterBreak="0">
    <w:nsid w:val="1AF02E90"/>
    <w:multiLevelType w:val="multilevel"/>
    <w:tmpl w:val="E74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5681F"/>
    <w:multiLevelType w:val="multilevel"/>
    <w:tmpl w:val="585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462E5"/>
    <w:multiLevelType w:val="multilevel"/>
    <w:tmpl w:val="7D6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4F71CD"/>
    <w:multiLevelType w:val="multilevel"/>
    <w:tmpl w:val="327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E27CAB"/>
    <w:multiLevelType w:val="multilevel"/>
    <w:tmpl w:val="1A1E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2341B"/>
    <w:multiLevelType w:val="multilevel"/>
    <w:tmpl w:val="7C5AE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7F2C28"/>
    <w:multiLevelType w:val="multilevel"/>
    <w:tmpl w:val="773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F09B9"/>
    <w:multiLevelType w:val="multilevel"/>
    <w:tmpl w:val="404C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C1E7E"/>
    <w:multiLevelType w:val="multilevel"/>
    <w:tmpl w:val="E456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94DF2"/>
    <w:multiLevelType w:val="multilevel"/>
    <w:tmpl w:val="035C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00493F"/>
    <w:multiLevelType w:val="hybridMultilevel"/>
    <w:tmpl w:val="F740F5D8"/>
    <w:lvl w:ilvl="0" w:tplc="C16E2642">
      <w:start w:val="1"/>
      <w:numFmt w:val="decimal"/>
      <w:lvlText w:val="%1."/>
      <w:lvlJc w:val="left"/>
      <w:pPr>
        <w:ind w:left="420" w:hanging="420"/>
      </w:pPr>
      <w:rPr>
        <w:rFonts w:hint="default"/>
      </w:rPr>
    </w:lvl>
    <w:lvl w:ilvl="1" w:tplc="040A0019" w:tentative="1">
      <w:start w:val="1"/>
      <w:numFmt w:val="lowerLetter"/>
      <w:lvlText w:val="%2."/>
      <w:lvlJc w:val="left"/>
      <w:pPr>
        <w:ind w:left="1014" w:hanging="360"/>
      </w:pPr>
    </w:lvl>
    <w:lvl w:ilvl="2" w:tplc="040A001B" w:tentative="1">
      <w:start w:val="1"/>
      <w:numFmt w:val="lowerRoman"/>
      <w:lvlText w:val="%3."/>
      <w:lvlJc w:val="right"/>
      <w:pPr>
        <w:ind w:left="1734" w:hanging="180"/>
      </w:pPr>
    </w:lvl>
    <w:lvl w:ilvl="3" w:tplc="040A000F" w:tentative="1">
      <w:start w:val="1"/>
      <w:numFmt w:val="decimal"/>
      <w:lvlText w:val="%4."/>
      <w:lvlJc w:val="left"/>
      <w:pPr>
        <w:ind w:left="2454" w:hanging="360"/>
      </w:pPr>
    </w:lvl>
    <w:lvl w:ilvl="4" w:tplc="040A0019" w:tentative="1">
      <w:start w:val="1"/>
      <w:numFmt w:val="lowerLetter"/>
      <w:lvlText w:val="%5."/>
      <w:lvlJc w:val="left"/>
      <w:pPr>
        <w:ind w:left="3174" w:hanging="360"/>
      </w:pPr>
    </w:lvl>
    <w:lvl w:ilvl="5" w:tplc="040A001B" w:tentative="1">
      <w:start w:val="1"/>
      <w:numFmt w:val="lowerRoman"/>
      <w:lvlText w:val="%6."/>
      <w:lvlJc w:val="right"/>
      <w:pPr>
        <w:ind w:left="3894" w:hanging="180"/>
      </w:pPr>
    </w:lvl>
    <w:lvl w:ilvl="6" w:tplc="040A000F" w:tentative="1">
      <w:start w:val="1"/>
      <w:numFmt w:val="decimal"/>
      <w:lvlText w:val="%7."/>
      <w:lvlJc w:val="left"/>
      <w:pPr>
        <w:ind w:left="4614" w:hanging="360"/>
      </w:pPr>
    </w:lvl>
    <w:lvl w:ilvl="7" w:tplc="040A0019" w:tentative="1">
      <w:start w:val="1"/>
      <w:numFmt w:val="lowerLetter"/>
      <w:lvlText w:val="%8."/>
      <w:lvlJc w:val="left"/>
      <w:pPr>
        <w:ind w:left="5334" w:hanging="360"/>
      </w:pPr>
    </w:lvl>
    <w:lvl w:ilvl="8" w:tplc="040A001B" w:tentative="1">
      <w:start w:val="1"/>
      <w:numFmt w:val="lowerRoman"/>
      <w:lvlText w:val="%9."/>
      <w:lvlJc w:val="right"/>
      <w:pPr>
        <w:ind w:left="6054" w:hanging="180"/>
      </w:pPr>
    </w:lvl>
  </w:abstractNum>
  <w:abstractNum w:abstractNumId="37" w15:restartNumberingAfterBreak="0">
    <w:nsid w:val="284061E8"/>
    <w:multiLevelType w:val="multilevel"/>
    <w:tmpl w:val="90189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922F13"/>
    <w:multiLevelType w:val="multilevel"/>
    <w:tmpl w:val="2EE6A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B26FE"/>
    <w:multiLevelType w:val="multilevel"/>
    <w:tmpl w:val="92F2C1AE"/>
    <w:styleLink w:val="Listaactual5"/>
    <w:lvl w:ilvl="0">
      <w:start w:val="1"/>
      <w:numFmt w:val="decimal"/>
      <w:lvlText w:val="%1."/>
      <w:lvlJc w:val="left"/>
      <w:pPr>
        <w:ind w:left="70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9BF4EB9"/>
    <w:multiLevelType w:val="multilevel"/>
    <w:tmpl w:val="9CC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8A65CF"/>
    <w:multiLevelType w:val="multilevel"/>
    <w:tmpl w:val="2466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BA2937"/>
    <w:multiLevelType w:val="hybridMultilevel"/>
    <w:tmpl w:val="CD58575C"/>
    <w:lvl w:ilvl="0" w:tplc="040A000F">
      <w:start w:val="1"/>
      <w:numFmt w:val="decimal"/>
      <w:lvlText w:val="%1."/>
      <w:lvlJc w:val="left"/>
      <w:pPr>
        <w:ind w:left="708" w:hanging="360"/>
      </w:pPr>
    </w:lvl>
    <w:lvl w:ilvl="1" w:tplc="040A0019" w:tentative="1">
      <w:start w:val="1"/>
      <w:numFmt w:val="lowerLetter"/>
      <w:lvlText w:val="%2."/>
      <w:lvlJc w:val="left"/>
      <w:pPr>
        <w:ind w:left="1428" w:hanging="360"/>
      </w:pPr>
    </w:lvl>
    <w:lvl w:ilvl="2" w:tplc="040A001B" w:tentative="1">
      <w:start w:val="1"/>
      <w:numFmt w:val="lowerRoman"/>
      <w:lvlText w:val="%3."/>
      <w:lvlJc w:val="right"/>
      <w:pPr>
        <w:ind w:left="2148" w:hanging="180"/>
      </w:pPr>
    </w:lvl>
    <w:lvl w:ilvl="3" w:tplc="040A000F" w:tentative="1">
      <w:start w:val="1"/>
      <w:numFmt w:val="decimal"/>
      <w:lvlText w:val="%4."/>
      <w:lvlJc w:val="left"/>
      <w:pPr>
        <w:ind w:left="2868" w:hanging="360"/>
      </w:pPr>
    </w:lvl>
    <w:lvl w:ilvl="4" w:tplc="040A0019" w:tentative="1">
      <w:start w:val="1"/>
      <w:numFmt w:val="lowerLetter"/>
      <w:lvlText w:val="%5."/>
      <w:lvlJc w:val="left"/>
      <w:pPr>
        <w:ind w:left="3588" w:hanging="360"/>
      </w:pPr>
    </w:lvl>
    <w:lvl w:ilvl="5" w:tplc="040A001B" w:tentative="1">
      <w:start w:val="1"/>
      <w:numFmt w:val="lowerRoman"/>
      <w:lvlText w:val="%6."/>
      <w:lvlJc w:val="right"/>
      <w:pPr>
        <w:ind w:left="4308" w:hanging="180"/>
      </w:pPr>
    </w:lvl>
    <w:lvl w:ilvl="6" w:tplc="040A000F" w:tentative="1">
      <w:start w:val="1"/>
      <w:numFmt w:val="decimal"/>
      <w:lvlText w:val="%7."/>
      <w:lvlJc w:val="left"/>
      <w:pPr>
        <w:ind w:left="5028" w:hanging="360"/>
      </w:pPr>
    </w:lvl>
    <w:lvl w:ilvl="7" w:tplc="040A0019" w:tentative="1">
      <w:start w:val="1"/>
      <w:numFmt w:val="lowerLetter"/>
      <w:lvlText w:val="%8."/>
      <w:lvlJc w:val="left"/>
      <w:pPr>
        <w:ind w:left="5748" w:hanging="360"/>
      </w:pPr>
    </w:lvl>
    <w:lvl w:ilvl="8" w:tplc="040A001B" w:tentative="1">
      <w:start w:val="1"/>
      <w:numFmt w:val="lowerRoman"/>
      <w:lvlText w:val="%9."/>
      <w:lvlJc w:val="right"/>
      <w:pPr>
        <w:ind w:left="6468" w:hanging="180"/>
      </w:pPr>
    </w:lvl>
  </w:abstractNum>
  <w:abstractNum w:abstractNumId="43" w15:restartNumberingAfterBreak="0">
    <w:nsid w:val="2D4E506B"/>
    <w:multiLevelType w:val="multilevel"/>
    <w:tmpl w:val="DEA4E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47252E"/>
    <w:multiLevelType w:val="multilevel"/>
    <w:tmpl w:val="138E7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5E0CF7"/>
    <w:multiLevelType w:val="multilevel"/>
    <w:tmpl w:val="1C8ED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9E03BF"/>
    <w:multiLevelType w:val="multilevel"/>
    <w:tmpl w:val="040A001D"/>
    <w:styleLink w:val="Listaactual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31B36D41"/>
    <w:multiLevelType w:val="hybridMultilevel"/>
    <w:tmpl w:val="2DF447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31CE64CB"/>
    <w:multiLevelType w:val="hybridMultilevel"/>
    <w:tmpl w:val="FA5A1268"/>
    <w:lvl w:ilvl="0" w:tplc="0BC84AAC">
      <w:start w:val="1"/>
      <w:numFmt w:val="decimal"/>
      <w:lvlText w:val="%1."/>
      <w:lvlJc w:val="left"/>
      <w:pPr>
        <w:ind w:left="567" w:hanging="20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9" w15:restartNumberingAfterBreak="0">
    <w:nsid w:val="33463AF1"/>
    <w:multiLevelType w:val="multilevel"/>
    <w:tmpl w:val="D0DE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B06A59"/>
    <w:multiLevelType w:val="multilevel"/>
    <w:tmpl w:val="4C08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F46C13"/>
    <w:multiLevelType w:val="hybridMultilevel"/>
    <w:tmpl w:val="38CA09EC"/>
    <w:lvl w:ilvl="0" w:tplc="B6D22D2C">
      <w:start w:val="1"/>
      <w:numFmt w:val="decimal"/>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2" w15:restartNumberingAfterBreak="0">
    <w:nsid w:val="3BA0337F"/>
    <w:multiLevelType w:val="multilevel"/>
    <w:tmpl w:val="B73E7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3D49CB"/>
    <w:multiLevelType w:val="multilevel"/>
    <w:tmpl w:val="57B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932C68"/>
    <w:multiLevelType w:val="multilevel"/>
    <w:tmpl w:val="90964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50EB9"/>
    <w:multiLevelType w:val="multilevel"/>
    <w:tmpl w:val="04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1355390"/>
    <w:multiLevelType w:val="multilevel"/>
    <w:tmpl w:val="27A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FA54CB"/>
    <w:multiLevelType w:val="hybridMultilevel"/>
    <w:tmpl w:val="6AC457EA"/>
    <w:lvl w:ilvl="0" w:tplc="A8428D86">
      <w:start w:val="1"/>
      <w:numFmt w:val="decimal"/>
      <w:lvlText w:val="%1."/>
      <w:lvlJc w:val="left"/>
      <w:pPr>
        <w:ind w:left="708" w:hanging="360"/>
      </w:pPr>
    </w:lvl>
    <w:lvl w:ilvl="1" w:tplc="040A0019" w:tentative="1">
      <w:start w:val="1"/>
      <w:numFmt w:val="lowerLetter"/>
      <w:lvlText w:val="%2."/>
      <w:lvlJc w:val="left"/>
      <w:pPr>
        <w:ind w:left="1428" w:hanging="360"/>
      </w:pPr>
    </w:lvl>
    <w:lvl w:ilvl="2" w:tplc="040A001B" w:tentative="1">
      <w:start w:val="1"/>
      <w:numFmt w:val="lowerRoman"/>
      <w:lvlText w:val="%3."/>
      <w:lvlJc w:val="right"/>
      <w:pPr>
        <w:ind w:left="2148" w:hanging="180"/>
      </w:pPr>
    </w:lvl>
    <w:lvl w:ilvl="3" w:tplc="040A000F" w:tentative="1">
      <w:start w:val="1"/>
      <w:numFmt w:val="decimal"/>
      <w:lvlText w:val="%4."/>
      <w:lvlJc w:val="left"/>
      <w:pPr>
        <w:ind w:left="2868" w:hanging="360"/>
      </w:pPr>
    </w:lvl>
    <w:lvl w:ilvl="4" w:tplc="040A0019" w:tentative="1">
      <w:start w:val="1"/>
      <w:numFmt w:val="lowerLetter"/>
      <w:lvlText w:val="%5."/>
      <w:lvlJc w:val="left"/>
      <w:pPr>
        <w:ind w:left="3588" w:hanging="360"/>
      </w:pPr>
    </w:lvl>
    <w:lvl w:ilvl="5" w:tplc="040A001B" w:tentative="1">
      <w:start w:val="1"/>
      <w:numFmt w:val="lowerRoman"/>
      <w:lvlText w:val="%6."/>
      <w:lvlJc w:val="right"/>
      <w:pPr>
        <w:ind w:left="4308" w:hanging="180"/>
      </w:pPr>
    </w:lvl>
    <w:lvl w:ilvl="6" w:tplc="040A000F" w:tentative="1">
      <w:start w:val="1"/>
      <w:numFmt w:val="decimal"/>
      <w:lvlText w:val="%7."/>
      <w:lvlJc w:val="left"/>
      <w:pPr>
        <w:ind w:left="5028" w:hanging="360"/>
      </w:pPr>
    </w:lvl>
    <w:lvl w:ilvl="7" w:tplc="040A0019" w:tentative="1">
      <w:start w:val="1"/>
      <w:numFmt w:val="lowerLetter"/>
      <w:lvlText w:val="%8."/>
      <w:lvlJc w:val="left"/>
      <w:pPr>
        <w:ind w:left="5748" w:hanging="360"/>
      </w:pPr>
    </w:lvl>
    <w:lvl w:ilvl="8" w:tplc="040A001B" w:tentative="1">
      <w:start w:val="1"/>
      <w:numFmt w:val="lowerRoman"/>
      <w:lvlText w:val="%9."/>
      <w:lvlJc w:val="right"/>
      <w:pPr>
        <w:ind w:left="6468" w:hanging="180"/>
      </w:pPr>
    </w:lvl>
  </w:abstractNum>
  <w:abstractNum w:abstractNumId="58" w15:restartNumberingAfterBreak="0">
    <w:nsid w:val="425A409C"/>
    <w:multiLevelType w:val="multilevel"/>
    <w:tmpl w:val="E35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1C5C15"/>
    <w:multiLevelType w:val="multilevel"/>
    <w:tmpl w:val="FA68EBEA"/>
    <w:styleLink w:val="Listaactual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456D1D7B"/>
    <w:multiLevelType w:val="multilevel"/>
    <w:tmpl w:val="AFD631AA"/>
    <w:styleLink w:val="Listaactual4"/>
    <w:lvl w:ilvl="0">
      <w:start w:val="1"/>
      <w:numFmt w:val="decimal"/>
      <w:lvlText w:val="%1."/>
      <w:lvlJc w:val="left"/>
      <w:pPr>
        <w:ind w:left="708" w:hanging="360"/>
      </w:p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61" w15:restartNumberingAfterBreak="0">
    <w:nsid w:val="47332CC4"/>
    <w:multiLevelType w:val="multilevel"/>
    <w:tmpl w:val="4A6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1A40A6"/>
    <w:multiLevelType w:val="hybridMultilevel"/>
    <w:tmpl w:val="C27CBE4A"/>
    <w:lvl w:ilvl="0" w:tplc="B6D22D2C">
      <w:start w:val="1"/>
      <w:numFmt w:val="decimal"/>
      <w:lvlText w:val="%1."/>
      <w:lvlJc w:val="left"/>
      <w:pPr>
        <w:ind w:left="1440" w:hanging="72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63" w15:restartNumberingAfterBreak="0">
    <w:nsid w:val="48D84E24"/>
    <w:multiLevelType w:val="hybridMultilevel"/>
    <w:tmpl w:val="27A69162"/>
    <w:lvl w:ilvl="0" w:tplc="0BC84AAC">
      <w:start w:val="1"/>
      <w:numFmt w:val="decimal"/>
      <w:lvlText w:val="%1."/>
      <w:lvlJc w:val="left"/>
      <w:pPr>
        <w:ind w:left="567" w:hanging="20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4" w15:restartNumberingAfterBreak="0">
    <w:nsid w:val="48EB3093"/>
    <w:multiLevelType w:val="multilevel"/>
    <w:tmpl w:val="735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7815D5"/>
    <w:multiLevelType w:val="multilevel"/>
    <w:tmpl w:val="7BF63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715461"/>
    <w:multiLevelType w:val="multilevel"/>
    <w:tmpl w:val="C7D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340C14"/>
    <w:multiLevelType w:val="multilevel"/>
    <w:tmpl w:val="284AF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725DD5"/>
    <w:multiLevelType w:val="multilevel"/>
    <w:tmpl w:val="13B0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CD67E2"/>
    <w:multiLevelType w:val="hybridMultilevel"/>
    <w:tmpl w:val="0E3A3078"/>
    <w:lvl w:ilvl="0" w:tplc="12AC98E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0" w15:restartNumberingAfterBreak="0">
    <w:nsid w:val="4EC22E4E"/>
    <w:multiLevelType w:val="multilevel"/>
    <w:tmpl w:val="2B5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035601"/>
    <w:multiLevelType w:val="multilevel"/>
    <w:tmpl w:val="695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2F7229"/>
    <w:multiLevelType w:val="multilevel"/>
    <w:tmpl w:val="CE00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FB6C05"/>
    <w:multiLevelType w:val="multilevel"/>
    <w:tmpl w:val="93409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8C7730"/>
    <w:multiLevelType w:val="hybridMultilevel"/>
    <w:tmpl w:val="90708B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5" w15:restartNumberingAfterBreak="0">
    <w:nsid w:val="53D60A8C"/>
    <w:multiLevelType w:val="multilevel"/>
    <w:tmpl w:val="A18CF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766D7C"/>
    <w:multiLevelType w:val="multilevel"/>
    <w:tmpl w:val="FC74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0B42F7"/>
    <w:multiLevelType w:val="multilevel"/>
    <w:tmpl w:val="928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3C1FDF"/>
    <w:multiLevelType w:val="hybridMultilevel"/>
    <w:tmpl w:val="B5BA51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9" w15:restartNumberingAfterBreak="0">
    <w:nsid w:val="554865F5"/>
    <w:multiLevelType w:val="hybridMultilevel"/>
    <w:tmpl w:val="B228166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0" w15:restartNumberingAfterBreak="0">
    <w:nsid w:val="55670DD7"/>
    <w:multiLevelType w:val="hybridMultilevel"/>
    <w:tmpl w:val="47F63EFC"/>
    <w:lvl w:ilvl="0" w:tplc="03E0EA2C">
      <w:start w:val="1"/>
      <w:numFmt w:val="decimal"/>
      <w:lvlText w:val="%1."/>
      <w:lvlJc w:val="left"/>
      <w:pPr>
        <w:ind w:left="36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1" w15:restartNumberingAfterBreak="0">
    <w:nsid w:val="56CB61C7"/>
    <w:multiLevelType w:val="multilevel"/>
    <w:tmpl w:val="C19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4D6E99"/>
    <w:multiLevelType w:val="multilevel"/>
    <w:tmpl w:val="59FA4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680A25"/>
    <w:multiLevelType w:val="multilevel"/>
    <w:tmpl w:val="BB88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F21672"/>
    <w:multiLevelType w:val="hybridMultilevel"/>
    <w:tmpl w:val="7256B1DC"/>
    <w:lvl w:ilvl="0" w:tplc="03E0EA2C">
      <w:start w:val="1"/>
      <w:numFmt w:val="decimal"/>
      <w:lvlText w:val="%1."/>
      <w:lvlJc w:val="left"/>
      <w:pPr>
        <w:ind w:left="36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5" w15:restartNumberingAfterBreak="0">
    <w:nsid w:val="59130944"/>
    <w:multiLevelType w:val="multilevel"/>
    <w:tmpl w:val="55CCC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A378B3"/>
    <w:multiLevelType w:val="multilevel"/>
    <w:tmpl w:val="27A69162"/>
    <w:styleLink w:val="Listaactual6"/>
    <w:lvl w:ilvl="0">
      <w:start w:val="1"/>
      <w:numFmt w:val="decimal"/>
      <w:lvlText w:val="%1."/>
      <w:lvlJc w:val="left"/>
      <w:pPr>
        <w:ind w:left="567" w:hanging="20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59E20CAA"/>
    <w:multiLevelType w:val="hybridMultilevel"/>
    <w:tmpl w:val="099E441E"/>
    <w:lvl w:ilvl="0" w:tplc="0BC84AAC">
      <w:start w:val="1"/>
      <w:numFmt w:val="decimal"/>
      <w:lvlText w:val="%1."/>
      <w:lvlJc w:val="left"/>
      <w:pPr>
        <w:ind w:left="567" w:hanging="20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8" w15:restartNumberingAfterBreak="0">
    <w:nsid w:val="5A884CB2"/>
    <w:multiLevelType w:val="hybridMultilevel"/>
    <w:tmpl w:val="3F4469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9" w15:restartNumberingAfterBreak="0">
    <w:nsid w:val="5B6E43A9"/>
    <w:multiLevelType w:val="hybridMultilevel"/>
    <w:tmpl w:val="2B9C4A44"/>
    <w:lvl w:ilvl="0" w:tplc="6EC0295A">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0" w15:restartNumberingAfterBreak="0">
    <w:nsid w:val="5BBD2647"/>
    <w:multiLevelType w:val="multilevel"/>
    <w:tmpl w:val="4126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4B7426"/>
    <w:multiLevelType w:val="hybridMultilevel"/>
    <w:tmpl w:val="E3E453A8"/>
    <w:lvl w:ilvl="0" w:tplc="E3247D66">
      <w:start w:val="1"/>
      <w:numFmt w:val="decimal"/>
      <w:lvlText w:val="%1."/>
      <w:lvlJc w:val="left"/>
      <w:pPr>
        <w:ind w:left="720" w:hanging="72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2" w15:restartNumberingAfterBreak="0">
    <w:nsid w:val="5D024DD0"/>
    <w:multiLevelType w:val="multilevel"/>
    <w:tmpl w:val="CE40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960651"/>
    <w:multiLevelType w:val="multilevel"/>
    <w:tmpl w:val="16EE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647B51"/>
    <w:multiLevelType w:val="hybridMultilevel"/>
    <w:tmpl w:val="012C6430"/>
    <w:lvl w:ilvl="0" w:tplc="0BC84AAC">
      <w:start w:val="1"/>
      <w:numFmt w:val="decimal"/>
      <w:lvlText w:val="%1."/>
      <w:lvlJc w:val="left"/>
      <w:pPr>
        <w:ind w:left="567" w:hanging="20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5" w15:restartNumberingAfterBreak="0">
    <w:nsid w:val="5EDA2332"/>
    <w:multiLevelType w:val="multilevel"/>
    <w:tmpl w:val="BF72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981184"/>
    <w:multiLevelType w:val="multilevel"/>
    <w:tmpl w:val="61EC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CF2657"/>
    <w:multiLevelType w:val="multilevel"/>
    <w:tmpl w:val="FD5E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A350FF"/>
    <w:multiLevelType w:val="hybridMultilevel"/>
    <w:tmpl w:val="EDAEDA1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9" w15:restartNumberingAfterBreak="0">
    <w:nsid w:val="63737986"/>
    <w:multiLevelType w:val="multilevel"/>
    <w:tmpl w:val="AD6A3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B03E3F"/>
    <w:multiLevelType w:val="multilevel"/>
    <w:tmpl w:val="617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E07AB1"/>
    <w:multiLevelType w:val="hybridMultilevel"/>
    <w:tmpl w:val="D68A03B4"/>
    <w:lvl w:ilvl="0" w:tplc="C6C4E9DA">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7CD7C38"/>
    <w:multiLevelType w:val="multilevel"/>
    <w:tmpl w:val="BB08B8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67FA21AE"/>
    <w:multiLevelType w:val="multilevel"/>
    <w:tmpl w:val="B060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9435E6"/>
    <w:multiLevelType w:val="multilevel"/>
    <w:tmpl w:val="47806280"/>
    <w:styleLink w:val="Listaactual2"/>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hint="default"/>
      </w:rPr>
    </w:lvl>
    <w:lvl w:ilvl="8">
      <w:start w:val="1"/>
      <w:numFmt w:val="bullet"/>
      <w:lvlText w:val=""/>
      <w:lvlJc w:val="left"/>
      <w:pPr>
        <w:ind w:left="6912" w:hanging="360"/>
      </w:pPr>
      <w:rPr>
        <w:rFonts w:ascii="Wingdings" w:hAnsi="Wingdings" w:hint="default"/>
      </w:rPr>
    </w:lvl>
  </w:abstractNum>
  <w:abstractNum w:abstractNumId="105" w15:restartNumberingAfterBreak="0">
    <w:nsid w:val="689D2645"/>
    <w:multiLevelType w:val="multilevel"/>
    <w:tmpl w:val="BABA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0064B4"/>
    <w:multiLevelType w:val="hybridMultilevel"/>
    <w:tmpl w:val="B0FC284A"/>
    <w:lvl w:ilvl="0" w:tplc="03E0EA2C">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07" w15:restartNumberingAfterBreak="0">
    <w:nsid w:val="6DBE6831"/>
    <w:multiLevelType w:val="multilevel"/>
    <w:tmpl w:val="E72A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F64F49"/>
    <w:multiLevelType w:val="hybridMultilevel"/>
    <w:tmpl w:val="C3AC22B0"/>
    <w:lvl w:ilvl="0" w:tplc="12AC98E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EBE4661"/>
    <w:multiLevelType w:val="hybridMultilevel"/>
    <w:tmpl w:val="6792D3D8"/>
    <w:lvl w:ilvl="0" w:tplc="0BC84AAC">
      <w:start w:val="1"/>
      <w:numFmt w:val="decimal"/>
      <w:lvlText w:val="%1."/>
      <w:lvlJc w:val="left"/>
      <w:pPr>
        <w:ind w:left="567" w:hanging="20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0" w15:restartNumberingAfterBreak="0">
    <w:nsid w:val="6EF4482D"/>
    <w:multiLevelType w:val="multilevel"/>
    <w:tmpl w:val="307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D919D3"/>
    <w:multiLevelType w:val="multilevel"/>
    <w:tmpl w:val="B13E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784E0E"/>
    <w:multiLevelType w:val="multilevel"/>
    <w:tmpl w:val="6CBE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2F478D"/>
    <w:multiLevelType w:val="multilevel"/>
    <w:tmpl w:val="589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5723DF"/>
    <w:multiLevelType w:val="multilevel"/>
    <w:tmpl w:val="9D4A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861AFF"/>
    <w:multiLevelType w:val="hybridMultilevel"/>
    <w:tmpl w:val="DF92A5CC"/>
    <w:lvl w:ilvl="0" w:tplc="12AC98E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6" w15:restartNumberingAfterBreak="0">
    <w:nsid w:val="748F6738"/>
    <w:multiLevelType w:val="hybridMultilevel"/>
    <w:tmpl w:val="178805DC"/>
    <w:lvl w:ilvl="0" w:tplc="12AC98E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7" w15:restartNumberingAfterBreak="0">
    <w:nsid w:val="76805F2B"/>
    <w:multiLevelType w:val="hybridMultilevel"/>
    <w:tmpl w:val="F0D4B58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8" w15:restartNumberingAfterBreak="0">
    <w:nsid w:val="77DA342A"/>
    <w:multiLevelType w:val="multilevel"/>
    <w:tmpl w:val="D6680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FC5F1E"/>
    <w:multiLevelType w:val="hybridMultilevel"/>
    <w:tmpl w:val="922C48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0" w15:restartNumberingAfterBreak="0">
    <w:nsid w:val="7806445F"/>
    <w:multiLevelType w:val="hybridMultilevel"/>
    <w:tmpl w:val="5F48CDD8"/>
    <w:lvl w:ilvl="0" w:tplc="12AC98E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1" w15:restartNumberingAfterBreak="0">
    <w:nsid w:val="7A532710"/>
    <w:multiLevelType w:val="multilevel"/>
    <w:tmpl w:val="AD2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8927F6"/>
    <w:multiLevelType w:val="multilevel"/>
    <w:tmpl w:val="756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217686"/>
    <w:multiLevelType w:val="multilevel"/>
    <w:tmpl w:val="A7B42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093A7E"/>
    <w:multiLevelType w:val="multilevel"/>
    <w:tmpl w:val="44D6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540401"/>
    <w:multiLevelType w:val="hybridMultilevel"/>
    <w:tmpl w:val="92F2C1AE"/>
    <w:lvl w:ilvl="0" w:tplc="CF50D6E8">
      <w:start w:val="1"/>
      <w:numFmt w:val="decimal"/>
      <w:lvlText w:val="%1."/>
      <w:lvlJc w:val="left"/>
      <w:pPr>
        <w:ind w:left="708"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6" w15:restartNumberingAfterBreak="0">
    <w:nsid w:val="7C564E41"/>
    <w:multiLevelType w:val="hybridMultilevel"/>
    <w:tmpl w:val="B9FEF142"/>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7" w15:restartNumberingAfterBreak="0">
    <w:nsid w:val="7DCA14B2"/>
    <w:multiLevelType w:val="multilevel"/>
    <w:tmpl w:val="2D4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166832"/>
    <w:multiLevelType w:val="multilevel"/>
    <w:tmpl w:val="14C4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EC476DD"/>
    <w:multiLevelType w:val="hybridMultilevel"/>
    <w:tmpl w:val="566CF22C"/>
    <w:lvl w:ilvl="0" w:tplc="040A0001">
      <w:start w:val="1"/>
      <w:numFmt w:val="bullet"/>
      <w:lvlText w:val=""/>
      <w:lvlJc w:val="left"/>
      <w:pPr>
        <w:ind w:left="1068" w:hanging="360"/>
      </w:pPr>
      <w:rPr>
        <w:rFonts w:ascii="Symbol" w:hAnsi="Symbol" w:hint="default"/>
      </w:rPr>
    </w:lvl>
    <w:lvl w:ilvl="1" w:tplc="040A0003">
      <w:start w:val="1"/>
      <w:numFmt w:val="bullet"/>
      <w:lvlText w:val="o"/>
      <w:lvlJc w:val="left"/>
      <w:pPr>
        <w:ind w:left="1788" w:hanging="360"/>
      </w:pPr>
      <w:rPr>
        <w:rFonts w:ascii="Courier New" w:hAnsi="Courier New" w:hint="default"/>
      </w:rPr>
    </w:lvl>
    <w:lvl w:ilvl="2" w:tplc="040A0005">
      <w:start w:val="1"/>
      <w:numFmt w:val="bullet"/>
      <w:lvlText w:val=""/>
      <w:lvlJc w:val="left"/>
      <w:pPr>
        <w:ind w:left="2508" w:hanging="360"/>
      </w:pPr>
      <w:rPr>
        <w:rFonts w:ascii="Wingdings" w:hAnsi="Wingdings" w:hint="default"/>
      </w:rPr>
    </w:lvl>
    <w:lvl w:ilvl="3" w:tplc="040A000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30" w15:restartNumberingAfterBreak="0">
    <w:nsid w:val="7F786F11"/>
    <w:multiLevelType w:val="multilevel"/>
    <w:tmpl w:val="49D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029618">
    <w:abstractNumId w:val="117"/>
  </w:num>
  <w:num w:numId="2" w16cid:durableId="547228068">
    <w:abstractNumId w:val="98"/>
  </w:num>
  <w:num w:numId="3" w16cid:durableId="147600088">
    <w:abstractNumId w:val="22"/>
  </w:num>
  <w:num w:numId="4" w16cid:durableId="345180509">
    <w:abstractNumId w:val="79"/>
  </w:num>
  <w:num w:numId="5" w16cid:durableId="1195853026">
    <w:abstractNumId w:val="78"/>
  </w:num>
  <w:num w:numId="6" w16cid:durableId="511650154">
    <w:abstractNumId w:val="119"/>
  </w:num>
  <w:num w:numId="7" w16cid:durableId="1450660411">
    <w:abstractNumId w:val="51"/>
  </w:num>
  <w:num w:numId="8" w16cid:durableId="1554074967">
    <w:abstractNumId w:val="103"/>
  </w:num>
  <w:num w:numId="9" w16cid:durableId="388500480">
    <w:abstractNumId w:val="129"/>
  </w:num>
  <w:num w:numId="10" w16cid:durableId="1721513427">
    <w:abstractNumId w:val="19"/>
  </w:num>
  <w:num w:numId="11" w16cid:durableId="1599555400">
    <w:abstractNumId w:val="62"/>
  </w:num>
  <w:num w:numId="12" w16cid:durableId="1383407952">
    <w:abstractNumId w:val="91"/>
  </w:num>
  <w:num w:numId="13" w16cid:durableId="1497920427">
    <w:abstractNumId w:val="59"/>
  </w:num>
  <w:num w:numId="14" w16cid:durableId="556011519">
    <w:abstractNumId w:val="68"/>
  </w:num>
  <w:num w:numId="15" w16cid:durableId="970286317">
    <w:abstractNumId w:val="66"/>
  </w:num>
  <w:num w:numId="16" w16cid:durableId="1305433123">
    <w:abstractNumId w:val="34"/>
  </w:num>
  <w:num w:numId="17" w16cid:durableId="761486482">
    <w:abstractNumId w:val="25"/>
  </w:num>
  <w:num w:numId="18" w16cid:durableId="2040163598">
    <w:abstractNumId w:val="104"/>
  </w:num>
  <w:num w:numId="19" w16cid:durableId="1433551437">
    <w:abstractNumId w:val="15"/>
  </w:num>
  <w:num w:numId="20" w16cid:durableId="297534115">
    <w:abstractNumId w:val="74"/>
  </w:num>
  <w:num w:numId="21" w16cid:durableId="312148036">
    <w:abstractNumId w:val="88"/>
  </w:num>
  <w:num w:numId="22" w16cid:durableId="34622956">
    <w:abstractNumId w:val="107"/>
  </w:num>
  <w:num w:numId="23" w16cid:durableId="367797980">
    <w:abstractNumId w:val="16"/>
  </w:num>
  <w:num w:numId="24" w16cid:durableId="483162444">
    <w:abstractNumId w:val="47"/>
  </w:num>
  <w:num w:numId="25" w16cid:durableId="131093776">
    <w:abstractNumId w:val="6"/>
  </w:num>
  <w:num w:numId="26" w16cid:durableId="1940134637">
    <w:abstractNumId w:val="42"/>
  </w:num>
  <w:num w:numId="27" w16cid:durableId="910968691">
    <w:abstractNumId w:val="57"/>
  </w:num>
  <w:num w:numId="28" w16cid:durableId="368066636">
    <w:abstractNumId w:val="109"/>
  </w:num>
  <w:num w:numId="29" w16cid:durableId="795639321">
    <w:abstractNumId w:val="60"/>
  </w:num>
  <w:num w:numId="30" w16cid:durableId="60368634">
    <w:abstractNumId w:val="125"/>
  </w:num>
  <w:num w:numId="31" w16cid:durableId="1848716815">
    <w:abstractNumId w:val="55"/>
  </w:num>
  <w:num w:numId="32" w16cid:durableId="2516585">
    <w:abstractNumId w:val="4"/>
  </w:num>
  <w:num w:numId="33" w16cid:durableId="191963532">
    <w:abstractNumId w:val="39"/>
  </w:num>
  <w:num w:numId="34" w16cid:durableId="315761987">
    <w:abstractNumId w:val="109"/>
    <w:lvlOverride w:ilvl="0">
      <w:startOverride w:val="1"/>
    </w:lvlOverride>
  </w:num>
  <w:num w:numId="35" w16cid:durableId="1012222912">
    <w:abstractNumId w:val="3"/>
  </w:num>
  <w:num w:numId="36" w16cid:durableId="1513060671">
    <w:abstractNumId w:val="63"/>
  </w:num>
  <w:num w:numId="37" w16cid:durableId="851380331">
    <w:abstractNumId w:val="86"/>
  </w:num>
  <w:num w:numId="38" w16cid:durableId="1192306392">
    <w:abstractNumId w:val="87"/>
  </w:num>
  <w:num w:numId="39" w16cid:durableId="1950578441">
    <w:abstractNumId w:val="94"/>
  </w:num>
  <w:num w:numId="40" w16cid:durableId="2037927661">
    <w:abstractNumId w:val="13"/>
  </w:num>
  <w:num w:numId="41" w16cid:durableId="959804877">
    <w:abstractNumId w:val="5"/>
  </w:num>
  <w:num w:numId="42" w16cid:durableId="2057654283">
    <w:abstractNumId w:val="120"/>
  </w:num>
  <w:num w:numId="43" w16cid:durableId="503976943">
    <w:abstractNumId w:val="89"/>
  </w:num>
  <w:num w:numId="44" w16cid:durableId="386998047">
    <w:abstractNumId w:val="24"/>
  </w:num>
  <w:num w:numId="45" w16cid:durableId="1647859102">
    <w:abstractNumId w:val="108"/>
  </w:num>
  <w:num w:numId="46" w16cid:durableId="1326784492">
    <w:abstractNumId w:val="106"/>
  </w:num>
  <w:num w:numId="47" w16cid:durableId="325212968">
    <w:abstractNumId w:val="80"/>
  </w:num>
  <w:num w:numId="48" w16cid:durableId="1241134759">
    <w:abstractNumId w:val="84"/>
  </w:num>
  <w:num w:numId="49" w16cid:durableId="159390341">
    <w:abstractNumId w:val="10"/>
  </w:num>
  <w:num w:numId="50" w16cid:durableId="765031011">
    <w:abstractNumId w:val="53"/>
  </w:num>
  <w:num w:numId="51" w16cid:durableId="980304890">
    <w:abstractNumId w:val="33"/>
  </w:num>
  <w:num w:numId="52" w16cid:durableId="1231306662">
    <w:abstractNumId w:val="32"/>
  </w:num>
  <w:num w:numId="53" w16cid:durableId="221065728">
    <w:abstractNumId w:val="122"/>
  </w:num>
  <w:num w:numId="54" w16cid:durableId="498421366">
    <w:abstractNumId w:val="128"/>
  </w:num>
  <w:num w:numId="55" w16cid:durableId="107937816">
    <w:abstractNumId w:val="70"/>
  </w:num>
  <w:num w:numId="56" w16cid:durableId="1874885311">
    <w:abstractNumId w:val="48"/>
  </w:num>
  <w:num w:numId="57" w16cid:durableId="1505439562">
    <w:abstractNumId w:val="36"/>
  </w:num>
  <w:num w:numId="58" w16cid:durableId="2083285825">
    <w:abstractNumId w:val="115"/>
  </w:num>
  <w:num w:numId="59" w16cid:durableId="2118407307">
    <w:abstractNumId w:val="18"/>
  </w:num>
  <w:num w:numId="60" w16cid:durableId="1752239530">
    <w:abstractNumId w:val="116"/>
  </w:num>
  <w:num w:numId="61" w16cid:durableId="50663891">
    <w:abstractNumId w:val="126"/>
  </w:num>
  <w:num w:numId="62" w16cid:durableId="730077961">
    <w:abstractNumId w:val="69"/>
  </w:num>
  <w:num w:numId="63" w16cid:durableId="192033718">
    <w:abstractNumId w:val="2"/>
  </w:num>
  <w:num w:numId="64" w16cid:durableId="265238014">
    <w:abstractNumId w:val="20"/>
  </w:num>
  <w:num w:numId="65" w16cid:durableId="410661321">
    <w:abstractNumId w:val="8"/>
  </w:num>
  <w:num w:numId="66" w16cid:durableId="1156263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70555805">
    <w:abstractNumId w:val="102"/>
  </w:num>
  <w:num w:numId="68" w16cid:durableId="1895390465">
    <w:abstractNumId w:val="46"/>
  </w:num>
  <w:num w:numId="69" w16cid:durableId="541484311">
    <w:abstractNumId w:val="101"/>
  </w:num>
  <w:num w:numId="70" w16cid:durableId="1781563069">
    <w:abstractNumId w:val="30"/>
  </w:num>
  <w:num w:numId="71" w16cid:durableId="424881299">
    <w:abstractNumId w:val="92"/>
  </w:num>
  <w:num w:numId="72" w16cid:durableId="1059549531">
    <w:abstractNumId w:val="11"/>
  </w:num>
  <w:num w:numId="73" w16cid:durableId="561140052">
    <w:abstractNumId w:val="82"/>
  </w:num>
  <w:num w:numId="74" w16cid:durableId="901335471">
    <w:abstractNumId w:val="72"/>
  </w:num>
  <w:num w:numId="75" w16cid:durableId="1623806510">
    <w:abstractNumId w:val="17"/>
  </w:num>
  <w:num w:numId="76" w16cid:durableId="105469271">
    <w:abstractNumId w:val="95"/>
  </w:num>
  <w:num w:numId="77" w16cid:durableId="192883562">
    <w:abstractNumId w:val="127"/>
  </w:num>
  <w:num w:numId="78" w16cid:durableId="410977843">
    <w:abstractNumId w:val="37"/>
  </w:num>
  <w:num w:numId="79" w16cid:durableId="1190531794">
    <w:abstractNumId w:val="7"/>
  </w:num>
  <w:num w:numId="80" w16cid:durableId="1356344055">
    <w:abstractNumId w:val="41"/>
  </w:num>
  <w:num w:numId="81" w16cid:durableId="1750074017">
    <w:abstractNumId w:val="110"/>
  </w:num>
  <w:num w:numId="82" w16cid:durableId="192229594">
    <w:abstractNumId w:val="1"/>
  </w:num>
  <w:num w:numId="83" w16cid:durableId="634917613">
    <w:abstractNumId w:val="113"/>
  </w:num>
  <w:num w:numId="84" w16cid:durableId="850610825">
    <w:abstractNumId w:val="12"/>
  </w:num>
  <w:num w:numId="85" w16cid:durableId="416361633">
    <w:abstractNumId w:val="38"/>
  </w:num>
  <w:num w:numId="86" w16cid:durableId="1779449987">
    <w:abstractNumId w:val="111"/>
  </w:num>
  <w:num w:numId="87" w16cid:durableId="1052998824">
    <w:abstractNumId w:val="64"/>
  </w:num>
  <w:num w:numId="88" w16cid:durableId="1306818410">
    <w:abstractNumId w:val="90"/>
  </w:num>
  <w:num w:numId="89" w16cid:durableId="1295713047">
    <w:abstractNumId w:val="81"/>
  </w:num>
  <w:num w:numId="90" w16cid:durableId="597524173">
    <w:abstractNumId w:val="40"/>
  </w:num>
  <w:num w:numId="91" w16cid:durableId="1944914452">
    <w:abstractNumId w:val="21"/>
  </w:num>
  <w:num w:numId="92" w16cid:durableId="1946496389">
    <w:abstractNumId w:val="97"/>
  </w:num>
  <w:num w:numId="93" w16cid:durableId="1427581952">
    <w:abstractNumId w:val="121"/>
  </w:num>
  <w:num w:numId="94" w16cid:durableId="1615670663">
    <w:abstractNumId w:val="112"/>
  </w:num>
  <w:num w:numId="95" w16cid:durableId="606931945">
    <w:abstractNumId w:val="77"/>
  </w:num>
  <w:num w:numId="96" w16cid:durableId="1379472132">
    <w:abstractNumId w:val="100"/>
  </w:num>
  <w:num w:numId="97" w16cid:durableId="852037847">
    <w:abstractNumId w:val="14"/>
  </w:num>
  <w:num w:numId="98" w16cid:durableId="1519193699">
    <w:abstractNumId w:val="93"/>
  </w:num>
  <w:num w:numId="99" w16cid:durableId="1583097570">
    <w:abstractNumId w:val="27"/>
  </w:num>
  <w:num w:numId="100" w16cid:durableId="1111783117">
    <w:abstractNumId w:val="56"/>
  </w:num>
  <w:num w:numId="101" w16cid:durableId="976953115">
    <w:abstractNumId w:val="96"/>
  </w:num>
  <w:num w:numId="102" w16cid:durableId="612126731">
    <w:abstractNumId w:val="71"/>
  </w:num>
  <w:num w:numId="103" w16cid:durableId="1150058021">
    <w:abstractNumId w:val="76"/>
  </w:num>
  <w:num w:numId="104" w16cid:durableId="1338772735">
    <w:abstractNumId w:val="0"/>
  </w:num>
  <w:num w:numId="105" w16cid:durableId="2109618566">
    <w:abstractNumId w:val="9"/>
  </w:num>
  <w:num w:numId="106" w16cid:durableId="663553185">
    <w:abstractNumId w:val="99"/>
  </w:num>
  <w:num w:numId="107" w16cid:durableId="2076009102">
    <w:abstractNumId w:val="45"/>
  </w:num>
  <w:num w:numId="108" w16cid:durableId="291055278">
    <w:abstractNumId w:val="85"/>
  </w:num>
  <w:num w:numId="109" w16cid:durableId="825821593">
    <w:abstractNumId w:val="35"/>
  </w:num>
  <w:num w:numId="110" w16cid:durableId="1231428095">
    <w:abstractNumId w:val="44"/>
  </w:num>
  <w:num w:numId="111" w16cid:durableId="696194347">
    <w:abstractNumId w:val="52"/>
  </w:num>
  <w:num w:numId="112" w16cid:durableId="36635303">
    <w:abstractNumId w:val="50"/>
  </w:num>
  <w:num w:numId="113" w16cid:durableId="1362316557">
    <w:abstractNumId w:val="43"/>
  </w:num>
  <w:num w:numId="114" w16cid:durableId="870921936">
    <w:abstractNumId w:val="67"/>
  </w:num>
  <w:num w:numId="115" w16cid:durableId="476067396">
    <w:abstractNumId w:val="23"/>
  </w:num>
  <w:num w:numId="116" w16cid:durableId="144708317">
    <w:abstractNumId w:val="49"/>
  </w:num>
  <w:num w:numId="117" w16cid:durableId="1830319678">
    <w:abstractNumId w:val="26"/>
  </w:num>
  <w:num w:numId="118" w16cid:durableId="508444291">
    <w:abstractNumId w:val="124"/>
  </w:num>
  <w:num w:numId="119" w16cid:durableId="1381857297">
    <w:abstractNumId w:val="29"/>
  </w:num>
  <w:num w:numId="120" w16cid:durableId="1635868449">
    <w:abstractNumId w:val="28"/>
  </w:num>
  <w:num w:numId="121" w16cid:durableId="459808460">
    <w:abstractNumId w:val="61"/>
  </w:num>
  <w:num w:numId="122" w16cid:durableId="915557260">
    <w:abstractNumId w:val="58"/>
  </w:num>
  <w:num w:numId="123" w16cid:durableId="886571257">
    <w:abstractNumId w:val="114"/>
  </w:num>
  <w:num w:numId="124" w16cid:durableId="1064330279">
    <w:abstractNumId w:val="83"/>
  </w:num>
  <w:num w:numId="125" w16cid:durableId="365525433">
    <w:abstractNumId w:val="54"/>
  </w:num>
  <w:num w:numId="126" w16cid:durableId="1028992569">
    <w:abstractNumId w:val="130"/>
  </w:num>
  <w:num w:numId="127" w16cid:durableId="575476061">
    <w:abstractNumId w:val="65"/>
  </w:num>
  <w:num w:numId="128" w16cid:durableId="1263613829">
    <w:abstractNumId w:val="73"/>
  </w:num>
  <w:num w:numId="129" w16cid:durableId="1487625081">
    <w:abstractNumId w:val="31"/>
  </w:num>
  <w:num w:numId="130" w16cid:durableId="627276732">
    <w:abstractNumId w:val="105"/>
  </w:num>
  <w:num w:numId="131" w16cid:durableId="1494837638">
    <w:abstractNumId w:val="123"/>
  </w:num>
  <w:num w:numId="132" w16cid:durableId="261038688">
    <w:abstractNumId w:val="75"/>
  </w:num>
  <w:num w:numId="133" w16cid:durableId="468979434">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38"/>
    <w:rsid w:val="00001055"/>
    <w:rsid w:val="00022DE7"/>
    <w:rsid w:val="0002785B"/>
    <w:rsid w:val="0003107F"/>
    <w:rsid w:val="00033E17"/>
    <w:rsid w:val="000348F8"/>
    <w:rsid w:val="00037C28"/>
    <w:rsid w:val="00044A5D"/>
    <w:rsid w:val="000504EC"/>
    <w:rsid w:val="00051036"/>
    <w:rsid w:val="00051ECA"/>
    <w:rsid w:val="00064450"/>
    <w:rsid w:val="0008078C"/>
    <w:rsid w:val="0008383C"/>
    <w:rsid w:val="000A2C3A"/>
    <w:rsid w:val="000A5183"/>
    <w:rsid w:val="000B3802"/>
    <w:rsid w:val="000C6EEB"/>
    <w:rsid w:val="000D411C"/>
    <w:rsid w:val="000E63B0"/>
    <w:rsid w:val="000E68F1"/>
    <w:rsid w:val="000F3CF9"/>
    <w:rsid w:val="00105933"/>
    <w:rsid w:val="00105FD1"/>
    <w:rsid w:val="00106673"/>
    <w:rsid w:val="00125D0C"/>
    <w:rsid w:val="00146B9B"/>
    <w:rsid w:val="00180962"/>
    <w:rsid w:val="00182675"/>
    <w:rsid w:val="00196D3A"/>
    <w:rsid w:val="001A52C7"/>
    <w:rsid w:val="001A5303"/>
    <w:rsid w:val="001B3C9D"/>
    <w:rsid w:val="001C2A2E"/>
    <w:rsid w:val="001C5D7A"/>
    <w:rsid w:val="001D207C"/>
    <w:rsid w:val="001D577D"/>
    <w:rsid w:val="001D7927"/>
    <w:rsid w:val="001E6276"/>
    <w:rsid w:val="001F4514"/>
    <w:rsid w:val="002008F2"/>
    <w:rsid w:val="002239DD"/>
    <w:rsid w:val="00240880"/>
    <w:rsid w:val="00243F4D"/>
    <w:rsid w:val="00273000"/>
    <w:rsid w:val="00277DA7"/>
    <w:rsid w:val="00294C30"/>
    <w:rsid w:val="002A00AE"/>
    <w:rsid w:val="002B638E"/>
    <w:rsid w:val="002D0934"/>
    <w:rsid w:val="002D4F7E"/>
    <w:rsid w:val="002E7769"/>
    <w:rsid w:val="002F3C59"/>
    <w:rsid w:val="00306002"/>
    <w:rsid w:val="003177EF"/>
    <w:rsid w:val="003235C4"/>
    <w:rsid w:val="00326320"/>
    <w:rsid w:val="00381BC3"/>
    <w:rsid w:val="00387ED0"/>
    <w:rsid w:val="0039079D"/>
    <w:rsid w:val="0039750A"/>
    <w:rsid w:val="003A7B2D"/>
    <w:rsid w:val="003C1111"/>
    <w:rsid w:val="003C613C"/>
    <w:rsid w:val="003D07C1"/>
    <w:rsid w:val="004115BC"/>
    <w:rsid w:val="00440729"/>
    <w:rsid w:val="0044787E"/>
    <w:rsid w:val="004603A9"/>
    <w:rsid w:val="00461CC9"/>
    <w:rsid w:val="004655F3"/>
    <w:rsid w:val="0048165C"/>
    <w:rsid w:val="00482CDB"/>
    <w:rsid w:val="00485C63"/>
    <w:rsid w:val="004B7FA3"/>
    <w:rsid w:val="004C56C4"/>
    <w:rsid w:val="004E7522"/>
    <w:rsid w:val="00501639"/>
    <w:rsid w:val="00512240"/>
    <w:rsid w:val="00512A42"/>
    <w:rsid w:val="00512F70"/>
    <w:rsid w:val="00541A8F"/>
    <w:rsid w:val="0054437A"/>
    <w:rsid w:val="00554271"/>
    <w:rsid w:val="005803A1"/>
    <w:rsid w:val="00584F95"/>
    <w:rsid w:val="005870A9"/>
    <w:rsid w:val="005938B9"/>
    <w:rsid w:val="0059496D"/>
    <w:rsid w:val="005D44C3"/>
    <w:rsid w:val="005F6403"/>
    <w:rsid w:val="006034A6"/>
    <w:rsid w:val="00630EC8"/>
    <w:rsid w:val="006771F0"/>
    <w:rsid w:val="006909FE"/>
    <w:rsid w:val="00692C16"/>
    <w:rsid w:val="006A0592"/>
    <w:rsid w:val="006D21C4"/>
    <w:rsid w:val="006D5354"/>
    <w:rsid w:val="006D7E6C"/>
    <w:rsid w:val="006E14AE"/>
    <w:rsid w:val="006E1B15"/>
    <w:rsid w:val="006F6C42"/>
    <w:rsid w:val="00703072"/>
    <w:rsid w:val="007201F8"/>
    <w:rsid w:val="00730596"/>
    <w:rsid w:val="00761476"/>
    <w:rsid w:val="007628B9"/>
    <w:rsid w:val="007632EE"/>
    <w:rsid w:val="007647F6"/>
    <w:rsid w:val="00785EC3"/>
    <w:rsid w:val="0079220D"/>
    <w:rsid w:val="00792530"/>
    <w:rsid w:val="00792A9D"/>
    <w:rsid w:val="007C423A"/>
    <w:rsid w:val="007C6995"/>
    <w:rsid w:val="007C6F0F"/>
    <w:rsid w:val="007C75DF"/>
    <w:rsid w:val="007E1884"/>
    <w:rsid w:val="00806594"/>
    <w:rsid w:val="008123FB"/>
    <w:rsid w:val="00813648"/>
    <w:rsid w:val="00817F16"/>
    <w:rsid w:val="00822F2D"/>
    <w:rsid w:val="0082712E"/>
    <w:rsid w:val="008323EA"/>
    <w:rsid w:val="00832BBE"/>
    <w:rsid w:val="00834EC9"/>
    <w:rsid w:val="008409C1"/>
    <w:rsid w:val="0084511E"/>
    <w:rsid w:val="00846427"/>
    <w:rsid w:val="00866516"/>
    <w:rsid w:val="0087389C"/>
    <w:rsid w:val="008842DD"/>
    <w:rsid w:val="00887E37"/>
    <w:rsid w:val="008A009C"/>
    <w:rsid w:val="008A2C6F"/>
    <w:rsid w:val="008A3F2A"/>
    <w:rsid w:val="008A7D3C"/>
    <w:rsid w:val="008B4822"/>
    <w:rsid w:val="008B4CE5"/>
    <w:rsid w:val="008C5E20"/>
    <w:rsid w:val="008D59E7"/>
    <w:rsid w:val="008E1887"/>
    <w:rsid w:val="00903814"/>
    <w:rsid w:val="00904740"/>
    <w:rsid w:val="00911A5C"/>
    <w:rsid w:val="009148E9"/>
    <w:rsid w:val="00942957"/>
    <w:rsid w:val="009473BC"/>
    <w:rsid w:val="00960495"/>
    <w:rsid w:val="009634C4"/>
    <w:rsid w:val="0097015B"/>
    <w:rsid w:val="00995C10"/>
    <w:rsid w:val="009A06A0"/>
    <w:rsid w:val="009C77CC"/>
    <w:rsid w:val="009D5CA1"/>
    <w:rsid w:val="009E2E15"/>
    <w:rsid w:val="009E7377"/>
    <w:rsid w:val="00A0200A"/>
    <w:rsid w:val="00A1237C"/>
    <w:rsid w:val="00A200D7"/>
    <w:rsid w:val="00A51850"/>
    <w:rsid w:val="00A611E8"/>
    <w:rsid w:val="00A71668"/>
    <w:rsid w:val="00A7373E"/>
    <w:rsid w:val="00A8077A"/>
    <w:rsid w:val="00A87797"/>
    <w:rsid w:val="00A91609"/>
    <w:rsid w:val="00A957CB"/>
    <w:rsid w:val="00A974B2"/>
    <w:rsid w:val="00A97A96"/>
    <w:rsid w:val="00AA07F7"/>
    <w:rsid w:val="00AA2068"/>
    <w:rsid w:val="00AA72E8"/>
    <w:rsid w:val="00AC3B2C"/>
    <w:rsid w:val="00AE43FF"/>
    <w:rsid w:val="00B0134A"/>
    <w:rsid w:val="00B1126E"/>
    <w:rsid w:val="00B117F1"/>
    <w:rsid w:val="00B24AA0"/>
    <w:rsid w:val="00B4115F"/>
    <w:rsid w:val="00B426C3"/>
    <w:rsid w:val="00B5029E"/>
    <w:rsid w:val="00B60B7E"/>
    <w:rsid w:val="00B94E30"/>
    <w:rsid w:val="00BA510D"/>
    <w:rsid w:val="00BB7C21"/>
    <w:rsid w:val="00BD20F7"/>
    <w:rsid w:val="00BE73A3"/>
    <w:rsid w:val="00BE78F2"/>
    <w:rsid w:val="00BF31E9"/>
    <w:rsid w:val="00C14C67"/>
    <w:rsid w:val="00C210AC"/>
    <w:rsid w:val="00C2376F"/>
    <w:rsid w:val="00C33AFE"/>
    <w:rsid w:val="00C353D6"/>
    <w:rsid w:val="00C36509"/>
    <w:rsid w:val="00C535AD"/>
    <w:rsid w:val="00C65CFD"/>
    <w:rsid w:val="00C937BD"/>
    <w:rsid w:val="00CB04F5"/>
    <w:rsid w:val="00CB39BF"/>
    <w:rsid w:val="00CC02BF"/>
    <w:rsid w:val="00CC3DDA"/>
    <w:rsid w:val="00CD4F80"/>
    <w:rsid w:val="00D062AB"/>
    <w:rsid w:val="00D10D79"/>
    <w:rsid w:val="00D16EC6"/>
    <w:rsid w:val="00D20A9B"/>
    <w:rsid w:val="00D257B1"/>
    <w:rsid w:val="00D30075"/>
    <w:rsid w:val="00D47D65"/>
    <w:rsid w:val="00D51A93"/>
    <w:rsid w:val="00D52A0D"/>
    <w:rsid w:val="00D53A54"/>
    <w:rsid w:val="00D53CB9"/>
    <w:rsid w:val="00D673B8"/>
    <w:rsid w:val="00D70D5D"/>
    <w:rsid w:val="00D7430C"/>
    <w:rsid w:val="00D9204B"/>
    <w:rsid w:val="00DA0A62"/>
    <w:rsid w:val="00DA1180"/>
    <w:rsid w:val="00DB62FE"/>
    <w:rsid w:val="00DB7005"/>
    <w:rsid w:val="00DF2F12"/>
    <w:rsid w:val="00DF35AE"/>
    <w:rsid w:val="00DF445A"/>
    <w:rsid w:val="00DF5A68"/>
    <w:rsid w:val="00E033A3"/>
    <w:rsid w:val="00E13820"/>
    <w:rsid w:val="00E158F0"/>
    <w:rsid w:val="00E419E7"/>
    <w:rsid w:val="00E45D9D"/>
    <w:rsid w:val="00E54343"/>
    <w:rsid w:val="00E55CEF"/>
    <w:rsid w:val="00E60938"/>
    <w:rsid w:val="00E6240B"/>
    <w:rsid w:val="00E64F30"/>
    <w:rsid w:val="00E6536A"/>
    <w:rsid w:val="00E70AB1"/>
    <w:rsid w:val="00E74C33"/>
    <w:rsid w:val="00E86E5B"/>
    <w:rsid w:val="00E90D2B"/>
    <w:rsid w:val="00E95B74"/>
    <w:rsid w:val="00E963B3"/>
    <w:rsid w:val="00E96589"/>
    <w:rsid w:val="00EA5381"/>
    <w:rsid w:val="00ED17F3"/>
    <w:rsid w:val="00EF0797"/>
    <w:rsid w:val="00EF43CF"/>
    <w:rsid w:val="00EF5288"/>
    <w:rsid w:val="00EF5463"/>
    <w:rsid w:val="00F125EB"/>
    <w:rsid w:val="00F37308"/>
    <w:rsid w:val="00F44026"/>
    <w:rsid w:val="00F56F0B"/>
    <w:rsid w:val="00F724DA"/>
    <w:rsid w:val="00F8420E"/>
    <w:rsid w:val="00F86DDD"/>
    <w:rsid w:val="00F87C9E"/>
    <w:rsid w:val="00F90542"/>
    <w:rsid w:val="00FA1428"/>
    <w:rsid w:val="00FA28AB"/>
    <w:rsid w:val="00FA7583"/>
    <w:rsid w:val="00FB4631"/>
    <w:rsid w:val="00FC3C0E"/>
    <w:rsid w:val="00FC6945"/>
    <w:rsid w:val="00FD3B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06520"/>
  <w15:chartTrackingRefBased/>
  <w15:docId w15:val="{CFD93FE4-C5A5-4E86-9BCE-16DB89616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D7A"/>
    <w:pPr>
      <w:spacing w:before="240" w:after="240" w:line="288" w:lineRule="auto"/>
      <w:contextualSpacing/>
    </w:pPr>
    <w:rPr>
      <w:rFonts w:ascii="Roboto" w:hAnsi="Roboto"/>
      <w:sz w:val="21"/>
    </w:rPr>
  </w:style>
  <w:style w:type="paragraph" w:styleId="Heading1">
    <w:name w:val="heading 1"/>
    <w:basedOn w:val="Normal"/>
    <w:next w:val="Normal"/>
    <w:link w:val="Heading1Char"/>
    <w:autoRedefine/>
    <w:uiPriority w:val="9"/>
    <w:qFormat/>
    <w:rsid w:val="00CD4F80"/>
    <w:pPr>
      <w:keepNext/>
      <w:keepLines/>
      <w:numPr>
        <w:numId w:val="63"/>
      </w:numPr>
      <w:adjustRightInd w:val="0"/>
      <w:spacing w:before="0" w:after="0" w:line="216" w:lineRule="auto"/>
      <w:mirrorIndents/>
      <w:outlineLvl w:val="0"/>
    </w:pPr>
    <w:rPr>
      <w:rFonts w:ascii="Titillium Web" w:eastAsia="Times New Roman" w:hAnsi="Titillium Web" w:cs="Times New Roman (Títulos en alf"/>
      <w:b/>
      <w:bCs/>
      <w:color w:val="067DB9"/>
      <w:sz w:val="40"/>
      <w:szCs w:val="28"/>
      <w:lang w:eastAsia="es-ES_tradnl"/>
    </w:rPr>
  </w:style>
  <w:style w:type="paragraph" w:styleId="Heading2">
    <w:name w:val="heading 2"/>
    <w:basedOn w:val="Normal"/>
    <w:next w:val="Normal"/>
    <w:link w:val="Heading2Char"/>
    <w:autoRedefine/>
    <w:uiPriority w:val="9"/>
    <w:unhideWhenUsed/>
    <w:qFormat/>
    <w:rsid w:val="00CD4F80"/>
    <w:pPr>
      <w:keepNext/>
      <w:keepLines/>
      <w:numPr>
        <w:ilvl w:val="1"/>
        <w:numId w:val="63"/>
      </w:numPr>
      <w:spacing w:before="120" w:after="120" w:line="240" w:lineRule="auto"/>
      <w:ind w:left="0" w:firstLine="0"/>
      <w:outlineLvl w:val="1"/>
    </w:pPr>
    <w:rPr>
      <w:rFonts w:eastAsia="Times New Roman" w:cstheme="majorBidi"/>
      <w:bCs/>
      <w:color w:val="067DB9"/>
      <w:sz w:val="36"/>
      <w:szCs w:val="26"/>
    </w:rPr>
  </w:style>
  <w:style w:type="paragraph" w:styleId="Heading3">
    <w:name w:val="heading 3"/>
    <w:basedOn w:val="Normal"/>
    <w:next w:val="Normal"/>
    <w:link w:val="Heading3Char"/>
    <w:autoRedefine/>
    <w:uiPriority w:val="9"/>
    <w:unhideWhenUsed/>
    <w:qFormat/>
    <w:rsid w:val="00DF445A"/>
    <w:pPr>
      <w:keepNext/>
      <w:keepLines/>
      <w:numPr>
        <w:ilvl w:val="2"/>
        <w:numId w:val="63"/>
      </w:numPr>
      <w:spacing w:before="120" w:after="120" w:line="240" w:lineRule="auto"/>
      <w:ind w:left="0" w:firstLine="0"/>
      <w:outlineLvl w:val="2"/>
    </w:pPr>
    <w:rPr>
      <w:rFonts w:ascii="Titillium Web" w:eastAsia="Times New Roman" w:hAnsi="Titillium Web" w:cstheme="majorBidi"/>
      <w:color w:val="067DB9"/>
      <w:spacing w:val="14"/>
      <w:sz w:val="28"/>
      <w:lang w:val="en-US" w:eastAsia="es-ES_tradnl"/>
    </w:rPr>
  </w:style>
  <w:style w:type="paragraph" w:styleId="Heading4">
    <w:name w:val="heading 4"/>
    <w:basedOn w:val="Normal"/>
    <w:next w:val="Normal"/>
    <w:link w:val="Heading4Char"/>
    <w:autoRedefine/>
    <w:uiPriority w:val="9"/>
    <w:unhideWhenUsed/>
    <w:qFormat/>
    <w:rsid w:val="00D52A0D"/>
    <w:pPr>
      <w:keepNext/>
      <w:keepLines/>
      <w:numPr>
        <w:ilvl w:val="3"/>
        <w:numId w:val="63"/>
      </w:numPr>
      <w:spacing w:before="200" w:after="0"/>
      <w:ind w:left="0" w:firstLine="0"/>
      <w:outlineLvl w:val="3"/>
    </w:pPr>
    <w:rPr>
      <w:rFonts w:ascii="Titillium Web" w:eastAsiaTheme="majorEastAsia" w:hAnsi="Titillium Web" w:cstheme="majorBidi"/>
      <w:b/>
      <w:bCs/>
      <w:iCs/>
      <w:color w:val="067DB9"/>
      <w:sz w:val="24"/>
    </w:rPr>
  </w:style>
  <w:style w:type="paragraph" w:styleId="Heading5">
    <w:name w:val="heading 5"/>
    <w:basedOn w:val="Normal"/>
    <w:next w:val="Normal"/>
    <w:link w:val="Heading5Char"/>
    <w:autoRedefine/>
    <w:uiPriority w:val="9"/>
    <w:unhideWhenUsed/>
    <w:qFormat/>
    <w:rsid w:val="00CD4F80"/>
    <w:pPr>
      <w:keepNext/>
      <w:keepLines/>
      <w:numPr>
        <w:ilvl w:val="4"/>
        <w:numId w:val="63"/>
      </w:numPr>
      <w:spacing w:before="200" w:after="0"/>
      <w:ind w:left="0" w:firstLine="0"/>
      <w:outlineLvl w:val="4"/>
    </w:pPr>
    <w:rPr>
      <w:rFonts w:ascii="Titillium Web" w:eastAsiaTheme="majorEastAsia" w:hAnsi="Titillium Web" w:cstheme="majorBidi"/>
      <w:b/>
      <w:color w:val="067DB9"/>
      <w:sz w:val="20"/>
    </w:rPr>
  </w:style>
  <w:style w:type="paragraph" w:styleId="Heading6">
    <w:name w:val="heading 6"/>
    <w:basedOn w:val="Normal"/>
    <w:next w:val="Normal"/>
    <w:link w:val="Heading6Char"/>
    <w:autoRedefine/>
    <w:uiPriority w:val="9"/>
    <w:unhideWhenUsed/>
    <w:qFormat/>
    <w:rsid w:val="007C6F0F"/>
    <w:pPr>
      <w:keepNext/>
      <w:keepLines/>
      <w:numPr>
        <w:ilvl w:val="5"/>
        <w:numId w:val="63"/>
      </w:numPr>
      <w:spacing w:before="200" w:after="0"/>
      <w:ind w:left="0" w:firstLine="0"/>
      <w:outlineLvl w:val="5"/>
    </w:pPr>
    <w:rPr>
      <w:rFonts w:ascii="Titillium Web" w:eastAsiaTheme="majorEastAsia" w:hAnsi="Titillium Web" w:cstheme="majorBidi"/>
      <w:i/>
      <w:iCs/>
      <w:color w:val="087DBA"/>
    </w:rPr>
  </w:style>
  <w:style w:type="paragraph" w:styleId="Heading7">
    <w:name w:val="heading 7"/>
    <w:basedOn w:val="Normal"/>
    <w:next w:val="Normal"/>
    <w:link w:val="Heading7Char"/>
    <w:autoRedefine/>
    <w:uiPriority w:val="9"/>
    <w:unhideWhenUsed/>
    <w:qFormat/>
    <w:rsid w:val="007C6F0F"/>
    <w:pPr>
      <w:keepNext/>
      <w:keepLines/>
      <w:numPr>
        <w:ilvl w:val="6"/>
        <w:numId w:val="63"/>
      </w:numPr>
      <w:spacing w:before="200" w:after="0"/>
      <w:ind w:left="0" w:firstLine="0"/>
      <w:outlineLvl w:val="6"/>
    </w:pPr>
    <w:rPr>
      <w:rFonts w:ascii="Titillium Web" w:eastAsiaTheme="majorEastAsia" w:hAnsi="Titillium Web" w:cstheme="majorBidi"/>
      <w:i/>
      <w:iCs/>
      <w:color w:val="087DBA"/>
    </w:rPr>
  </w:style>
  <w:style w:type="paragraph" w:styleId="Heading8">
    <w:name w:val="heading 8"/>
    <w:basedOn w:val="Normal"/>
    <w:next w:val="Normal"/>
    <w:link w:val="Heading8Char"/>
    <w:autoRedefine/>
    <w:uiPriority w:val="9"/>
    <w:semiHidden/>
    <w:unhideWhenUsed/>
    <w:qFormat/>
    <w:rsid w:val="00E6240B"/>
    <w:pPr>
      <w:keepNext/>
      <w:keepLines/>
      <w:numPr>
        <w:ilvl w:val="7"/>
        <w:numId w:val="63"/>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E6240B"/>
    <w:pPr>
      <w:keepNext/>
      <w:keepLines/>
      <w:numPr>
        <w:ilvl w:val="8"/>
        <w:numId w:val="63"/>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71F0"/>
    <w:pPr>
      <w:tabs>
        <w:tab w:val="center" w:pos="4252"/>
        <w:tab w:val="right" w:pos="8504"/>
      </w:tabs>
    </w:pPr>
  </w:style>
  <w:style w:type="character" w:customStyle="1" w:styleId="HeaderChar">
    <w:name w:val="Header Char"/>
    <w:basedOn w:val="DefaultParagraphFont"/>
    <w:link w:val="Header"/>
    <w:uiPriority w:val="99"/>
    <w:rsid w:val="006771F0"/>
  </w:style>
  <w:style w:type="paragraph" w:styleId="Footer">
    <w:name w:val="footer"/>
    <w:basedOn w:val="Normal"/>
    <w:link w:val="FooterChar"/>
    <w:uiPriority w:val="99"/>
    <w:unhideWhenUsed/>
    <w:rsid w:val="006771F0"/>
    <w:pPr>
      <w:tabs>
        <w:tab w:val="center" w:pos="4252"/>
        <w:tab w:val="right" w:pos="8504"/>
      </w:tabs>
    </w:pPr>
  </w:style>
  <w:style w:type="character" w:customStyle="1" w:styleId="FooterChar">
    <w:name w:val="Footer Char"/>
    <w:basedOn w:val="DefaultParagraphFont"/>
    <w:link w:val="Footer"/>
    <w:uiPriority w:val="99"/>
    <w:rsid w:val="006771F0"/>
  </w:style>
  <w:style w:type="character" w:customStyle="1" w:styleId="Heading1Char">
    <w:name w:val="Heading 1 Char"/>
    <w:basedOn w:val="DefaultParagraphFont"/>
    <w:link w:val="Heading1"/>
    <w:uiPriority w:val="9"/>
    <w:rsid w:val="00CD4F80"/>
    <w:rPr>
      <w:rFonts w:ascii="Titillium Web" w:eastAsia="Times New Roman" w:hAnsi="Titillium Web" w:cs="Times New Roman (Títulos en alf"/>
      <w:b/>
      <w:bCs/>
      <w:color w:val="067DB9"/>
      <w:sz w:val="40"/>
      <w:szCs w:val="28"/>
      <w:lang w:eastAsia="es-ES_tradnl"/>
    </w:rPr>
  </w:style>
  <w:style w:type="paragraph" w:styleId="NoSpacing">
    <w:name w:val="No Spacing"/>
    <w:link w:val="NoSpacingChar"/>
    <w:autoRedefine/>
    <w:uiPriority w:val="1"/>
    <w:rsid w:val="00E6240B"/>
    <w:pPr>
      <w:spacing w:after="0" w:line="240" w:lineRule="auto"/>
    </w:pPr>
    <w:rPr>
      <w:rFonts w:ascii="Roboto" w:hAnsi="Roboto"/>
    </w:rPr>
  </w:style>
  <w:style w:type="character" w:customStyle="1" w:styleId="NoSpacingChar">
    <w:name w:val="No Spacing Char"/>
    <w:basedOn w:val="DefaultParagraphFont"/>
    <w:link w:val="NoSpacing"/>
    <w:uiPriority w:val="1"/>
    <w:rsid w:val="00E6240B"/>
    <w:rPr>
      <w:rFonts w:ascii="Roboto" w:hAnsi="Roboto"/>
    </w:rPr>
  </w:style>
  <w:style w:type="table" w:styleId="TableGrid">
    <w:name w:val="Table Grid"/>
    <w:basedOn w:val="TableNormal"/>
    <w:uiPriority w:val="39"/>
    <w:rsid w:val="00A200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ESTILO LISTADO"/>
    <w:basedOn w:val="Normal"/>
    <w:next w:val="Normal"/>
    <w:autoRedefine/>
    <w:uiPriority w:val="34"/>
    <w:qFormat/>
    <w:rsid w:val="005870A9"/>
    <w:pPr>
      <w:numPr>
        <w:numId w:val="69"/>
      </w:numPr>
      <w:spacing w:before="0"/>
    </w:pPr>
  </w:style>
  <w:style w:type="character" w:customStyle="1" w:styleId="Heading2Char">
    <w:name w:val="Heading 2 Char"/>
    <w:basedOn w:val="DefaultParagraphFont"/>
    <w:link w:val="Heading2"/>
    <w:uiPriority w:val="9"/>
    <w:rsid w:val="00CD4F80"/>
    <w:rPr>
      <w:rFonts w:ascii="Roboto" w:eastAsia="Times New Roman" w:hAnsi="Roboto" w:cstheme="majorBidi"/>
      <w:bCs/>
      <w:color w:val="067DB9"/>
      <w:sz w:val="36"/>
      <w:szCs w:val="26"/>
    </w:rPr>
  </w:style>
  <w:style w:type="character" w:customStyle="1" w:styleId="Heading3Char">
    <w:name w:val="Heading 3 Char"/>
    <w:basedOn w:val="DefaultParagraphFont"/>
    <w:link w:val="Heading3"/>
    <w:uiPriority w:val="9"/>
    <w:rsid w:val="00DF445A"/>
    <w:rPr>
      <w:rFonts w:ascii="Titillium Web" w:eastAsia="Times New Roman" w:hAnsi="Titillium Web" w:cstheme="majorBidi"/>
      <w:color w:val="067DB9"/>
      <w:spacing w:val="14"/>
      <w:sz w:val="28"/>
      <w:lang w:val="en-US" w:eastAsia="es-ES_tradnl"/>
    </w:rPr>
  </w:style>
  <w:style w:type="character" w:customStyle="1" w:styleId="Heading4Char">
    <w:name w:val="Heading 4 Char"/>
    <w:basedOn w:val="DefaultParagraphFont"/>
    <w:link w:val="Heading4"/>
    <w:uiPriority w:val="9"/>
    <w:rsid w:val="00D52A0D"/>
    <w:rPr>
      <w:rFonts w:ascii="Titillium Web" w:eastAsiaTheme="majorEastAsia" w:hAnsi="Titillium Web" w:cstheme="majorBidi"/>
      <w:b/>
      <w:bCs/>
      <w:iCs/>
      <w:color w:val="067DB9"/>
      <w:sz w:val="24"/>
    </w:rPr>
  </w:style>
  <w:style w:type="paragraph" w:styleId="TOC1">
    <w:name w:val="toc 1"/>
    <w:basedOn w:val="Normal"/>
    <w:next w:val="Normal"/>
    <w:autoRedefine/>
    <w:uiPriority w:val="39"/>
    <w:unhideWhenUsed/>
    <w:qFormat/>
    <w:rsid w:val="00CD4F80"/>
    <w:pPr>
      <w:tabs>
        <w:tab w:val="left" w:pos="420"/>
        <w:tab w:val="right" w:leader="dot" w:pos="9623"/>
      </w:tabs>
      <w:spacing w:before="120" w:after="0"/>
    </w:pPr>
    <w:rPr>
      <w:rFonts w:ascii="Titillium Web" w:hAnsi="Titillium Web"/>
      <w:b/>
      <w:sz w:val="22"/>
    </w:rPr>
  </w:style>
  <w:style w:type="paragraph" w:styleId="TOC2">
    <w:name w:val="toc 2"/>
    <w:basedOn w:val="Normal"/>
    <w:next w:val="Normal"/>
    <w:autoRedefine/>
    <w:uiPriority w:val="39"/>
    <w:unhideWhenUsed/>
    <w:qFormat/>
    <w:rsid w:val="003235C4"/>
    <w:pPr>
      <w:spacing w:before="120" w:after="0"/>
    </w:pPr>
    <w:rPr>
      <w:rFonts w:ascii="Titillium Web SemiBold" w:hAnsi="Titillium Web SemiBold" w:cstheme="minorHAnsi"/>
      <w:b/>
      <w:bCs/>
      <w:sz w:val="22"/>
    </w:rPr>
  </w:style>
  <w:style w:type="paragraph" w:styleId="TOC3">
    <w:name w:val="toc 3"/>
    <w:basedOn w:val="Normal"/>
    <w:next w:val="Normal"/>
    <w:autoRedefine/>
    <w:uiPriority w:val="39"/>
    <w:unhideWhenUsed/>
    <w:qFormat/>
    <w:rsid w:val="003235C4"/>
    <w:pPr>
      <w:spacing w:after="0"/>
    </w:pPr>
    <w:rPr>
      <w:rFonts w:ascii="Titillium Web SemiBold" w:hAnsi="Titillium Web SemiBold" w:cstheme="minorHAnsi"/>
      <w:b/>
      <w:sz w:val="20"/>
      <w:szCs w:val="20"/>
    </w:rPr>
  </w:style>
  <w:style w:type="paragraph" w:styleId="TOC4">
    <w:name w:val="toc 4"/>
    <w:basedOn w:val="Normal"/>
    <w:next w:val="Normal"/>
    <w:autoRedefine/>
    <w:uiPriority w:val="39"/>
    <w:unhideWhenUsed/>
    <w:qFormat/>
    <w:rsid w:val="003235C4"/>
    <w:pPr>
      <w:spacing w:after="0"/>
    </w:pPr>
    <w:rPr>
      <w:rFonts w:ascii="Titillium Web" w:hAnsi="Titillium Web" w:cstheme="minorHAnsi"/>
      <w:sz w:val="20"/>
      <w:szCs w:val="20"/>
    </w:rPr>
  </w:style>
  <w:style w:type="paragraph" w:styleId="TOC5">
    <w:name w:val="toc 5"/>
    <w:basedOn w:val="Normal"/>
    <w:next w:val="Normal"/>
    <w:autoRedefine/>
    <w:uiPriority w:val="39"/>
    <w:unhideWhenUsed/>
    <w:qFormat/>
    <w:rsid w:val="003235C4"/>
    <w:pPr>
      <w:spacing w:after="0"/>
    </w:pPr>
    <w:rPr>
      <w:rFonts w:ascii="Titillium Web" w:hAnsi="Titillium Web" w:cstheme="minorHAnsi"/>
      <w:sz w:val="20"/>
      <w:szCs w:val="20"/>
    </w:rPr>
  </w:style>
  <w:style w:type="paragraph" w:styleId="TOC6">
    <w:name w:val="toc 6"/>
    <w:basedOn w:val="Normal"/>
    <w:next w:val="Normal"/>
    <w:autoRedefine/>
    <w:uiPriority w:val="39"/>
    <w:unhideWhenUsed/>
    <w:qFormat/>
    <w:rsid w:val="003235C4"/>
    <w:pPr>
      <w:spacing w:after="0"/>
    </w:pPr>
    <w:rPr>
      <w:rFonts w:ascii="Titillium Web" w:hAnsi="Titillium Web" w:cstheme="minorHAnsi"/>
      <w:sz w:val="20"/>
      <w:szCs w:val="20"/>
    </w:rPr>
  </w:style>
  <w:style w:type="paragraph" w:styleId="TOC7">
    <w:name w:val="toc 7"/>
    <w:basedOn w:val="Normal"/>
    <w:next w:val="Normal"/>
    <w:autoRedefine/>
    <w:uiPriority w:val="39"/>
    <w:unhideWhenUsed/>
    <w:qFormat/>
    <w:rsid w:val="003235C4"/>
    <w:pPr>
      <w:spacing w:after="0"/>
    </w:pPr>
    <w:rPr>
      <w:rFonts w:ascii="Titillium Web" w:hAnsi="Titillium Web" w:cstheme="minorHAnsi"/>
      <w:sz w:val="20"/>
      <w:szCs w:val="20"/>
    </w:rPr>
  </w:style>
  <w:style w:type="paragraph" w:styleId="TOC8">
    <w:name w:val="toc 8"/>
    <w:basedOn w:val="Normal"/>
    <w:next w:val="Normal"/>
    <w:autoRedefine/>
    <w:uiPriority w:val="39"/>
    <w:unhideWhenUsed/>
    <w:qFormat/>
    <w:rsid w:val="003235C4"/>
    <w:pPr>
      <w:spacing w:after="0"/>
    </w:pPr>
    <w:rPr>
      <w:rFonts w:ascii="Titillium Web" w:hAnsi="Titillium Web" w:cstheme="minorHAnsi"/>
      <w:sz w:val="20"/>
      <w:szCs w:val="20"/>
    </w:rPr>
  </w:style>
  <w:style w:type="paragraph" w:styleId="TOC9">
    <w:name w:val="toc 9"/>
    <w:basedOn w:val="Normal"/>
    <w:next w:val="Normal"/>
    <w:autoRedefine/>
    <w:uiPriority w:val="39"/>
    <w:unhideWhenUsed/>
    <w:qFormat/>
    <w:rsid w:val="003235C4"/>
    <w:pPr>
      <w:spacing w:after="0"/>
    </w:pPr>
    <w:rPr>
      <w:rFonts w:ascii="Titillium Web" w:hAnsi="Titillium Web" w:cstheme="minorHAnsi"/>
      <w:sz w:val="20"/>
      <w:szCs w:val="20"/>
    </w:rPr>
  </w:style>
  <w:style w:type="paragraph" w:styleId="Index1">
    <w:name w:val="index 1"/>
    <w:basedOn w:val="Normal"/>
    <w:next w:val="Normal"/>
    <w:autoRedefine/>
    <w:uiPriority w:val="99"/>
    <w:unhideWhenUsed/>
    <w:rsid w:val="009634C4"/>
    <w:pPr>
      <w:ind w:left="240" w:hanging="240"/>
    </w:pPr>
    <w:rPr>
      <w:rFonts w:cstheme="minorHAnsi"/>
      <w:sz w:val="18"/>
      <w:szCs w:val="18"/>
    </w:rPr>
  </w:style>
  <w:style w:type="paragraph" w:styleId="Index2">
    <w:name w:val="index 2"/>
    <w:basedOn w:val="Normal"/>
    <w:next w:val="Normal"/>
    <w:autoRedefine/>
    <w:uiPriority w:val="99"/>
    <w:unhideWhenUsed/>
    <w:rsid w:val="009634C4"/>
    <w:pPr>
      <w:ind w:left="480" w:hanging="240"/>
    </w:pPr>
    <w:rPr>
      <w:rFonts w:cstheme="minorHAnsi"/>
      <w:sz w:val="18"/>
      <w:szCs w:val="18"/>
    </w:rPr>
  </w:style>
  <w:style w:type="paragraph" w:styleId="Index3">
    <w:name w:val="index 3"/>
    <w:basedOn w:val="Normal"/>
    <w:next w:val="Normal"/>
    <w:autoRedefine/>
    <w:uiPriority w:val="99"/>
    <w:unhideWhenUsed/>
    <w:rsid w:val="009634C4"/>
    <w:pPr>
      <w:ind w:left="720" w:hanging="240"/>
    </w:pPr>
    <w:rPr>
      <w:rFonts w:cstheme="minorHAnsi"/>
      <w:sz w:val="18"/>
      <w:szCs w:val="18"/>
    </w:rPr>
  </w:style>
  <w:style w:type="paragraph" w:styleId="Index4">
    <w:name w:val="index 4"/>
    <w:basedOn w:val="Normal"/>
    <w:next w:val="Normal"/>
    <w:autoRedefine/>
    <w:uiPriority w:val="99"/>
    <w:unhideWhenUsed/>
    <w:rsid w:val="009634C4"/>
    <w:pPr>
      <w:ind w:left="960" w:hanging="240"/>
    </w:pPr>
    <w:rPr>
      <w:rFonts w:cstheme="minorHAnsi"/>
      <w:sz w:val="18"/>
      <w:szCs w:val="18"/>
    </w:rPr>
  </w:style>
  <w:style w:type="paragraph" w:styleId="Index5">
    <w:name w:val="index 5"/>
    <w:basedOn w:val="Normal"/>
    <w:next w:val="Normal"/>
    <w:autoRedefine/>
    <w:uiPriority w:val="99"/>
    <w:unhideWhenUsed/>
    <w:rsid w:val="009634C4"/>
    <w:pPr>
      <w:ind w:left="1200" w:hanging="240"/>
    </w:pPr>
    <w:rPr>
      <w:rFonts w:cstheme="minorHAnsi"/>
      <w:sz w:val="18"/>
      <w:szCs w:val="18"/>
    </w:rPr>
  </w:style>
  <w:style w:type="paragraph" w:styleId="Index6">
    <w:name w:val="index 6"/>
    <w:basedOn w:val="Normal"/>
    <w:next w:val="Normal"/>
    <w:autoRedefine/>
    <w:uiPriority w:val="99"/>
    <w:unhideWhenUsed/>
    <w:rsid w:val="009634C4"/>
    <w:pPr>
      <w:ind w:left="1440" w:hanging="240"/>
    </w:pPr>
    <w:rPr>
      <w:rFonts w:cstheme="minorHAnsi"/>
      <w:sz w:val="18"/>
      <w:szCs w:val="18"/>
    </w:rPr>
  </w:style>
  <w:style w:type="paragraph" w:styleId="Index7">
    <w:name w:val="index 7"/>
    <w:basedOn w:val="Normal"/>
    <w:next w:val="Normal"/>
    <w:autoRedefine/>
    <w:uiPriority w:val="99"/>
    <w:unhideWhenUsed/>
    <w:rsid w:val="009634C4"/>
    <w:pPr>
      <w:ind w:left="1680" w:hanging="240"/>
    </w:pPr>
    <w:rPr>
      <w:rFonts w:cstheme="minorHAnsi"/>
      <w:sz w:val="18"/>
      <w:szCs w:val="18"/>
    </w:rPr>
  </w:style>
  <w:style w:type="paragraph" w:styleId="Index8">
    <w:name w:val="index 8"/>
    <w:basedOn w:val="Normal"/>
    <w:next w:val="Normal"/>
    <w:autoRedefine/>
    <w:uiPriority w:val="99"/>
    <w:unhideWhenUsed/>
    <w:rsid w:val="009634C4"/>
    <w:pPr>
      <w:ind w:left="1920" w:hanging="240"/>
    </w:pPr>
    <w:rPr>
      <w:rFonts w:cstheme="minorHAnsi"/>
      <w:sz w:val="18"/>
      <w:szCs w:val="18"/>
    </w:rPr>
  </w:style>
  <w:style w:type="paragraph" w:styleId="Index9">
    <w:name w:val="index 9"/>
    <w:basedOn w:val="Normal"/>
    <w:next w:val="Normal"/>
    <w:autoRedefine/>
    <w:uiPriority w:val="99"/>
    <w:unhideWhenUsed/>
    <w:rsid w:val="009634C4"/>
    <w:pPr>
      <w:ind w:left="2160" w:hanging="240"/>
    </w:pPr>
    <w:rPr>
      <w:rFonts w:cstheme="minorHAnsi"/>
      <w:sz w:val="18"/>
      <w:szCs w:val="18"/>
    </w:rPr>
  </w:style>
  <w:style w:type="character" w:customStyle="1" w:styleId="Heading5Char">
    <w:name w:val="Heading 5 Char"/>
    <w:basedOn w:val="DefaultParagraphFont"/>
    <w:link w:val="Heading5"/>
    <w:uiPriority w:val="9"/>
    <w:rsid w:val="00CD4F80"/>
    <w:rPr>
      <w:rFonts w:ascii="Titillium Web" w:eastAsiaTheme="majorEastAsia" w:hAnsi="Titillium Web" w:cstheme="majorBidi"/>
      <w:b/>
      <w:color w:val="067DB9"/>
      <w:sz w:val="20"/>
    </w:rPr>
  </w:style>
  <w:style w:type="character" w:customStyle="1" w:styleId="Heading6Char">
    <w:name w:val="Heading 6 Char"/>
    <w:basedOn w:val="DefaultParagraphFont"/>
    <w:link w:val="Heading6"/>
    <w:uiPriority w:val="9"/>
    <w:rsid w:val="007C6F0F"/>
    <w:rPr>
      <w:rFonts w:ascii="Titillium Web" w:eastAsiaTheme="majorEastAsia" w:hAnsi="Titillium Web" w:cstheme="majorBidi"/>
      <w:i/>
      <w:iCs/>
      <w:color w:val="087DBA"/>
      <w:sz w:val="21"/>
    </w:rPr>
  </w:style>
  <w:style w:type="character" w:customStyle="1" w:styleId="Heading7Char">
    <w:name w:val="Heading 7 Char"/>
    <w:basedOn w:val="DefaultParagraphFont"/>
    <w:link w:val="Heading7"/>
    <w:uiPriority w:val="9"/>
    <w:rsid w:val="007C6F0F"/>
    <w:rPr>
      <w:rFonts w:ascii="Titillium Web" w:eastAsiaTheme="majorEastAsia" w:hAnsi="Titillium Web" w:cstheme="majorBidi"/>
      <w:i/>
      <w:iCs/>
      <w:color w:val="087DBA"/>
      <w:sz w:val="21"/>
    </w:rPr>
  </w:style>
  <w:style w:type="character" w:customStyle="1" w:styleId="Heading8Char">
    <w:name w:val="Heading 8 Char"/>
    <w:basedOn w:val="DefaultParagraphFont"/>
    <w:link w:val="Heading8"/>
    <w:uiPriority w:val="9"/>
    <w:semiHidden/>
    <w:rsid w:val="00E6240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E6240B"/>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E6240B"/>
    <w:pPr>
      <w:spacing w:line="240" w:lineRule="auto"/>
    </w:pPr>
    <w:rPr>
      <w:rFonts w:asciiTheme="majorHAnsi" w:eastAsiaTheme="minorEastAsia" w:hAnsiTheme="majorHAnsi"/>
      <w:bCs/>
      <w:smallCaps/>
      <w:color w:val="44546A" w:themeColor="text2"/>
      <w:spacing w:val="6"/>
      <w:sz w:val="22"/>
      <w:szCs w:val="18"/>
    </w:rPr>
  </w:style>
  <w:style w:type="paragraph" w:styleId="Title">
    <w:name w:val="Title"/>
    <w:aliases w:val="Document Title"/>
    <w:basedOn w:val="Normal"/>
    <w:next w:val="Normal"/>
    <w:link w:val="TitleChar"/>
    <w:autoRedefine/>
    <w:uiPriority w:val="10"/>
    <w:qFormat/>
    <w:rsid w:val="008A009C"/>
    <w:pPr>
      <w:spacing w:after="120" w:line="240" w:lineRule="auto"/>
    </w:pPr>
    <w:rPr>
      <w:rFonts w:ascii="Titillium Web" w:eastAsiaTheme="majorEastAsia" w:hAnsi="Titillium Web" w:cstheme="majorBidi"/>
      <w:b/>
      <w:color w:val="067DB9"/>
      <w:spacing w:val="30"/>
      <w:kern w:val="28"/>
      <w:sz w:val="96"/>
      <w:szCs w:val="52"/>
    </w:rPr>
  </w:style>
  <w:style w:type="character" w:customStyle="1" w:styleId="TitleChar">
    <w:name w:val="Title Char"/>
    <w:aliases w:val="Document Title Char"/>
    <w:basedOn w:val="DefaultParagraphFont"/>
    <w:link w:val="Title"/>
    <w:uiPriority w:val="10"/>
    <w:rsid w:val="008A009C"/>
    <w:rPr>
      <w:rFonts w:ascii="Titillium Web" w:eastAsiaTheme="majorEastAsia" w:hAnsi="Titillium Web" w:cstheme="majorBidi"/>
      <w:b/>
      <w:color w:val="067DB9"/>
      <w:spacing w:val="30"/>
      <w:kern w:val="28"/>
      <w:sz w:val="96"/>
      <w:szCs w:val="52"/>
    </w:rPr>
  </w:style>
  <w:style w:type="paragraph" w:styleId="Subtitle">
    <w:name w:val="Subtitle"/>
    <w:basedOn w:val="Normal"/>
    <w:next w:val="Normal"/>
    <w:link w:val="SubtitleChar"/>
    <w:autoRedefine/>
    <w:uiPriority w:val="11"/>
    <w:qFormat/>
    <w:rsid w:val="00BE78F2"/>
    <w:pPr>
      <w:numPr>
        <w:ilvl w:val="1"/>
      </w:numPr>
    </w:pPr>
    <w:rPr>
      <w:rFonts w:ascii="Titillium Web" w:eastAsiaTheme="majorEastAsia" w:hAnsi="Titillium Web" w:cstheme="majorBidi"/>
      <w:iCs/>
      <w:color w:val="067DB9"/>
      <w:sz w:val="40"/>
      <w:szCs w:val="24"/>
    </w:rPr>
  </w:style>
  <w:style w:type="character" w:customStyle="1" w:styleId="SubtitleChar">
    <w:name w:val="Subtitle Char"/>
    <w:basedOn w:val="DefaultParagraphFont"/>
    <w:link w:val="Subtitle"/>
    <w:uiPriority w:val="11"/>
    <w:rsid w:val="00BE78F2"/>
    <w:rPr>
      <w:rFonts w:ascii="Titillium Web" w:eastAsiaTheme="majorEastAsia" w:hAnsi="Titillium Web" w:cstheme="majorBidi"/>
      <w:iCs/>
      <w:color w:val="067DB9"/>
      <w:sz w:val="40"/>
      <w:szCs w:val="24"/>
    </w:rPr>
  </w:style>
  <w:style w:type="character" w:styleId="Emphasis">
    <w:name w:val="Emphasis"/>
    <w:basedOn w:val="DefaultParagraphFont"/>
    <w:uiPriority w:val="20"/>
    <w:qFormat/>
    <w:rsid w:val="00E6240B"/>
    <w:rPr>
      <w:b/>
      <w:i/>
      <w:iCs/>
    </w:rPr>
  </w:style>
  <w:style w:type="paragraph" w:styleId="Quote">
    <w:name w:val="Quote"/>
    <w:aliases w:val="CITA QUOTE"/>
    <w:basedOn w:val="Normal"/>
    <w:next w:val="Normal"/>
    <w:link w:val="QuoteChar"/>
    <w:autoRedefine/>
    <w:uiPriority w:val="29"/>
    <w:qFormat/>
    <w:rsid w:val="00D062AB"/>
    <w:pPr>
      <w:spacing w:after="0" w:line="360" w:lineRule="auto"/>
      <w:jc w:val="center"/>
    </w:pPr>
    <w:rPr>
      <w:rFonts w:eastAsiaTheme="minorEastAsia"/>
      <w:b/>
      <w:i/>
      <w:iCs/>
      <w:color w:val="141414"/>
      <w:sz w:val="26"/>
    </w:rPr>
  </w:style>
  <w:style w:type="character" w:customStyle="1" w:styleId="QuoteChar">
    <w:name w:val="Quote Char"/>
    <w:aliases w:val="CITA QUOTE Char"/>
    <w:basedOn w:val="DefaultParagraphFont"/>
    <w:link w:val="Quote"/>
    <w:uiPriority w:val="29"/>
    <w:rsid w:val="00D062AB"/>
    <w:rPr>
      <w:rFonts w:ascii="Roboto" w:eastAsiaTheme="minorEastAsia" w:hAnsi="Roboto"/>
      <w:b/>
      <w:i/>
      <w:iCs/>
      <w:color w:val="141414"/>
      <w:sz w:val="26"/>
    </w:rPr>
  </w:style>
  <w:style w:type="character" w:styleId="SubtleEmphasis">
    <w:name w:val="Subtle Emphasis"/>
    <w:basedOn w:val="DefaultParagraphFont"/>
    <w:uiPriority w:val="19"/>
    <w:qFormat/>
    <w:rsid w:val="00E6240B"/>
    <w:rPr>
      <w:i/>
      <w:iCs/>
      <w:color w:val="000000"/>
    </w:rPr>
  </w:style>
  <w:style w:type="character" w:styleId="IntenseEmphasis">
    <w:name w:val="Intense Emphasis"/>
    <w:basedOn w:val="DefaultParagraphFont"/>
    <w:uiPriority w:val="21"/>
    <w:qFormat/>
    <w:rsid w:val="00E6240B"/>
    <w:rPr>
      <w:b/>
      <w:bCs/>
      <w:i/>
      <w:iCs/>
      <w:color w:val="4472C4" w:themeColor="accent1"/>
    </w:rPr>
  </w:style>
  <w:style w:type="character" w:styleId="SubtleReference">
    <w:name w:val="Subtle Reference"/>
    <w:basedOn w:val="DefaultParagraphFont"/>
    <w:uiPriority w:val="31"/>
    <w:qFormat/>
    <w:rsid w:val="00E6240B"/>
    <w:rPr>
      <w:smallCaps/>
      <w:color w:val="000000"/>
      <w:u w:val="single"/>
    </w:rPr>
  </w:style>
  <w:style w:type="character" w:styleId="IntenseReference">
    <w:name w:val="Intense Reference"/>
    <w:basedOn w:val="DefaultParagraphFont"/>
    <w:uiPriority w:val="32"/>
    <w:qFormat/>
    <w:rsid w:val="00BE78F2"/>
    <w:rPr>
      <w:b w:val="0"/>
      <w:bCs/>
      <w:smallCaps/>
      <w:color w:val="067DB9"/>
      <w:spacing w:val="5"/>
      <w:u w:val="single"/>
    </w:rPr>
  </w:style>
  <w:style w:type="character" w:styleId="BookTitle">
    <w:name w:val="Book Title"/>
    <w:basedOn w:val="DefaultParagraphFont"/>
    <w:uiPriority w:val="33"/>
    <w:qFormat/>
    <w:rsid w:val="00E6240B"/>
    <w:rPr>
      <w:b/>
      <w:bCs/>
      <w:caps/>
      <w:smallCaps w:val="0"/>
      <w:color w:val="44546A" w:themeColor="text2"/>
      <w:spacing w:val="10"/>
    </w:rPr>
  </w:style>
  <w:style w:type="paragraph" w:customStyle="1" w:styleId="PersonalName">
    <w:name w:val="Personal Name"/>
    <w:basedOn w:val="Title"/>
    <w:autoRedefine/>
    <w:qFormat/>
    <w:rsid w:val="00E6240B"/>
    <w:rPr>
      <w:b w:val="0"/>
      <w:caps/>
      <w:color w:val="000000"/>
      <w:sz w:val="28"/>
      <w:szCs w:val="28"/>
    </w:rPr>
  </w:style>
  <w:style w:type="character" w:styleId="Hyperlink">
    <w:name w:val="Hyperlink"/>
    <w:basedOn w:val="DefaultParagraphFont"/>
    <w:uiPriority w:val="99"/>
    <w:unhideWhenUsed/>
    <w:rsid w:val="00180962"/>
    <w:rPr>
      <w:color w:val="0563C1" w:themeColor="hyperlink"/>
      <w:u w:val="single"/>
    </w:rPr>
  </w:style>
  <w:style w:type="table" w:customStyle="1" w:styleId="VASS2020">
    <w:name w:val="VASS2020"/>
    <w:basedOn w:val="TableNormal"/>
    <w:uiPriority w:val="99"/>
    <w:rsid w:val="00B0134A"/>
    <w:pPr>
      <w:spacing w:after="0" w:line="240" w:lineRule="auto"/>
    </w:pPr>
    <w:rPr>
      <w:rFonts w:ascii="Roboto" w:hAnsi="Roboto"/>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FFFFFF" w:themeFill="background1"/>
      <w:vAlign w:val="center"/>
    </w:tcPr>
    <w:tblStylePr w:type="firstRow">
      <w:pPr>
        <w:jc w:val="center"/>
      </w:pPr>
      <w:rPr>
        <w:rFonts w:ascii="Titillium Web" w:hAnsi="Titillium Web"/>
        <w:color w:val="A5A5A5" w:themeColor="accent3"/>
        <w:sz w:val="22"/>
      </w:rPr>
      <w:tblPr/>
      <w:tcPr>
        <w:shd w:val="clear" w:color="auto" w:fill="000000" w:themeFill="text1"/>
      </w:tcPr>
    </w:tblStylePr>
    <w:tblStylePr w:type="lastRow">
      <w:pPr>
        <w:jc w:val="left"/>
      </w:pPr>
      <w:rPr>
        <w:rFonts w:ascii="Titillium Web" w:hAnsi="Titillium Web"/>
        <w:color w:val="44546A" w:themeColor="text2"/>
        <w:sz w:val="22"/>
      </w:rPr>
    </w:tblStylePr>
    <w:tblStylePr w:type="firstCol">
      <w:rPr>
        <w:rFonts w:ascii="Titillium Web" w:hAnsi="Titillium Web"/>
        <w:sz w:val="22"/>
      </w:rPr>
    </w:tblStylePr>
    <w:tblStylePr w:type="lastCol">
      <w:rPr>
        <w:rFonts w:ascii="Titillium Web" w:hAnsi="Titillium Web"/>
        <w:sz w:val="22"/>
      </w:rPr>
    </w:tblStylePr>
    <w:tblStylePr w:type="band1Vert">
      <w:rPr>
        <w:rFonts w:ascii="Titillium Web" w:hAnsi="Titillium Web"/>
        <w:sz w:val="22"/>
      </w:rPr>
    </w:tblStylePr>
    <w:tblStylePr w:type="band2Vert">
      <w:rPr>
        <w:rFonts w:ascii="Titillium Web" w:hAnsi="Titillium Web"/>
        <w:sz w:val="22"/>
      </w:rPr>
    </w:tblStylePr>
    <w:tblStylePr w:type="band1Horz">
      <w:rPr>
        <w:rFonts w:ascii="Titillium Web" w:hAnsi="Titillium Web"/>
        <w:sz w:val="22"/>
      </w:rPr>
    </w:tblStylePr>
    <w:tblStylePr w:type="band2Horz">
      <w:rPr>
        <w:rFonts w:ascii="Titillium Web" w:hAnsi="Titillium Web"/>
        <w:sz w:val="22"/>
      </w:rPr>
    </w:tblStylePr>
  </w:style>
  <w:style w:type="paragraph" w:styleId="NormalWeb">
    <w:name w:val="Normal (Web)"/>
    <w:basedOn w:val="Normal"/>
    <w:uiPriority w:val="99"/>
    <w:semiHidden/>
    <w:unhideWhenUsed/>
    <w:rsid w:val="00051ECA"/>
    <w:pPr>
      <w:spacing w:before="100" w:beforeAutospacing="1" w:after="100" w:afterAutospacing="1" w:line="240" w:lineRule="auto"/>
    </w:pPr>
    <w:rPr>
      <w:rFonts w:ascii="Times New Roman" w:eastAsia="Times New Roman" w:hAnsi="Times New Roman" w:cs="Times New Roman"/>
      <w:sz w:val="24"/>
      <w:szCs w:val="24"/>
      <w:lang w:eastAsia="es-ES_tradnl"/>
    </w:rPr>
  </w:style>
  <w:style w:type="numbering" w:customStyle="1" w:styleId="Listaactual1">
    <w:name w:val="Lista actual1"/>
    <w:uiPriority w:val="99"/>
    <w:rsid w:val="00051ECA"/>
    <w:pPr>
      <w:numPr>
        <w:numId w:val="13"/>
      </w:numPr>
    </w:pPr>
  </w:style>
  <w:style w:type="character" w:customStyle="1" w:styleId="DOCUMENTDATA">
    <w:name w:val="DOCUMENT DATA"/>
    <w:basedOn w:val="DefaultParagraphFont"/>
    <w:qFormat/>
    <w:rsid w:val="00051ECA"/>
  </w:style>
  <w:style w:type="numbering" w:customStyle="1" w:styleId="Listaactual2">
    <w:name w:val="Lista actual2"/>
    <w:uiPriority w:val="99"/>
    <w:rsid w:val="001C5D7A"/>
    <w:pPr>
      <w:numPr>
        <w:numId w:val="18"/>
      </w:numPr>
    </w:pPr>
  </w:style>
  <w:style w:type="paragraph" w:customStyle="1" w:styleId="Lista1">
    <w:name w:val="Lista1"/>
    <w:basedOn w:val="ListParagraph"/>
    <w:next w:val="Normal"/>
    <w:autoRedefine/>
    <w:rsid w:val="001C5D7A"/>
    <w:pPr>
      <w:numPr>
        <w:numId w:val="0"/>
      </w:numPr>
      <w:spacing w:before="200"/>
    </w:pPr>
  </w:style>
  <w:style w:type="numbering" w:customStyle="1" w:styleId="Listaactual3">
    <w:name w:val="Lista actual3"/>
    <w:uiPriority w:val="99"/>
    <w:rsid w:val="001C5D7A"/>
    <w:pPr>
      <w:numPr>
        <w:numId w:val="19"/>
      </w:numPr>
    </w:pPr>
  </w:style>
  <w:style w:type="numbering" w:customStyle="1" w:styleId="Listaactual4">
    <w:name w:val="Lista actual4"/>
    <w:uiPriority w:val="99"/>
    <w:rsid w:val="00B24AA0"/>
    <w:pPr>
      <w:numPr>
        <w:numId w:val="29"/>
      </w:numPr>
    </w:pPr>
  </w:style>
  <w:style w:type="numbering" w:styleId="111111">
    <w:name w:val="Outline List 2"/>
    <w:basedOn w:val="NoList"/>
    <w:uiPriority w:val="99"/>
    <w:semiHidden/>
    <w:unhideWhenUsed/>
    <w:rsid w:val="00B24AA0"/>
    <w:pPr>
      <w:numPr>
        <w:numId w:val="31"/>
      </w:numPr>
    </w:pPr>
  </w:style>
  <w:style w:type="numbering" w:customStyle="1" w:styleId="Listaactual5">
    <w:name w:val="Lista actual5"/>
    <w:uiPriority w:val="99"/>
    <w:rsid w:val="00B24AA0"/>
    <w:pPr>
      <w:numPr>
        <w:numId w:val="33"/>
      </w:numPr>
    </w:pPr>
  </w:style>
  <w:style w:type="numbering" w:customStyle="1" w:styleId="Listaactual6">
    <w:name w:val="Lista actual6"/>
    <w:uiPriority w:val="99"/>
    <w:rsid w:val="00B24AA0"/>
    <w:pPr>
      <w:numPr>
        <w:numId w:val="37"/>
      </w:numPr>
    </w:pPr>
  </w:style>
  <w:style w:type="paragraph" w:customStyle="1" w:styleId="DOCUMENTSUBTITLE">
    <w:name w:val="DOCUMENT SUBTITLE"/>
    <w:basedOn w:val="Normal"/>
    <w:autoRedefine/>
    <w:qFormat/>
    <w:rsid w:val="00485C63"/>
    <w:pPr>
      <w:spacing w:line="360" w:lineRule="auto"/>
    </w:pPr>
    <w:rPr>
      <w:color w:val="067DB9"/>
      <w:spacing w:val="20"/>
      <w:sz w:val="40"/>
      <w:szCs w:val="40"/>
    </w:rPr>
  </w:style>
  <w:style w:type="paragraph" w:customStyle="1" w:styleId="HEADERTITLE">
    <w:name w:val="HEADER TITLE"/>
    <w:basedOn w:val="Normal"/>
    <w:autoRedefine/>
    <w:qFormat/>
    <w:rsid w:val="00485C63"/>
    <w:rPr>
      <w:noProof/>
      <w:sz w:val="18"/>
    </w:rPr>
  </w:style>
  <w:style w:type="numbering" w:customStyle="1" w:styleId="Listaactual7">
    <w:name w:val="Lista actual7"/>
    <w:uiPriority w:val="99"/>
    <w:rsid w:val="003235C4"/>
    <w:pPr>
      <w:numPr>
        <w:numId w:val="65"/>
      </w:numPr>
    </w:pPr>
  </w:style>
  <w:style w:type="numbering" w:customStyle="1" w:styleId="Listaactual8">
    <w:name w:val="Lista actual8"/>
    <w:uiPriority w:val="99"/>
    <w:rsid w:val="003235C4"/>
    <w:pPr>
      <w:numPr>
        <w:numId w:val="68"/>
      </w:numPr>
    </w:pPr>
  </w:style>
  <w:style w:type="character" w:styleId="UnresolvedMention">
    <w:name w:val="Unresolved Mention"/>
    <w:basedOn w:val="DefaultParagraphFont"/>
    <w:uiPriority w:val="99"/>
    <w:semiHidden/>
    <w:unhideWhenUsed/>
    <w:rsid w:val="00A957CB"/>
    <w:rPr>
      <w:color w:val="605E5C"/>
      <w:shd w:val="clear" w:color="auto" w:fill="E1DFDD"/>
    </w:rPr>
  </w:style>
  <w:style w:type="character" w:styleId="Strong">
    <w:name w:val="Strong"/>
    <w:basedOn w:val="DefaultParagraphFont"/>
    <w:uiPriority w:val="22"/>
    <w:qFormat/>
    <w:rsid w:val="00BF31E9"/>
    <w:rPr>
      <w:b/>
      <w:bCs/>
    </w:rPr>
  </w:style>
  <w:style w:type="character" w:styleId="HTMLCode">
    <w:name w:val="HTML Code"/>
    <w:basedOn w:val="DefaultParagraphFont"/>
    <w:uiPriority w:val="99"/>
    <w:semiHidden/>
    <w:unhideWhenUsed/>
    <w:rsid w:val="00BF31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ksandrs.antonuks\Documents\Documents\Work\VASS\FSM\VASS-WORD-TEMPLATE-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lcf76f155ced4ddcb4097134ff3c332f xmlns="8a6d4e99-0256-482b-af12-ed3e81fca3f1">
      <Terms xmlns="http://schemas.microsoft.com/office/infopath/2007/PartnerControls"/>
    </lcf76f155ced4ddcb4097134ff3c332f>
    <TaxCatchAll xmlns="d640a4d5-1944-4aef-8abe-9005561f08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C54C4C463F0E34FAEE42167387CA7A6" ma:contentTypeVersion="15" ma:contentTypeDescription="Crear nuevo documento." ma:contentTypeScope="" ma:versionID="6cadbb5f4954fc357c374e39ffdd0112">
  <xsd:schema xmlns:xsd="http://www.w3.org/2001/XMLSchema" xmlns:xs="http://www.w3.org/2001/XMLSchema" xmlns:p="http://schemas.microsoft.com/office/2006/metadata/properties" xmlns:ns1="http://schemas.microsoft.com/sharepoint/v3" xmlns:ns2="8a6d4e99-0256-482b-af12-ed3e81fca3f1" xmlns:ns3="d640a4d5-1944-4aef-8abe-9005561f08fd" xmlns:ns4="1957a5eb-75f7-44c8-8235-5bba14b46a78" targetNamespace="http://schemas.microsoft.com/office/2006/metadata/properties" ma:root="true" ma:fieldsID="cb4dde7b87eb6bc92bec649abc8b73da" ns1:_="" ns2:_="" ns3:_="" ns4:_="">
    <xsd:import namespace="http://schemas.microsoft.com/sharepoint/v3"/>
    <xsd:import namespace="8a6d4e99-0256-482b-af12-ed3e81fca3f1"/>
    <xsd:import namespace="d640a4d5-1944-4aef-8abe-9005561f08fd"/>
    <xsd:import namespace="1957a5eb-75f7-44c8-8235-5bba14b46a78"/>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hidden="true" ma:internalName="PublishingStartDate">
      <xsd:simpleType>
        <xsd:restriction base="dms:Unknown"/>
      </xsd:simpleType>
    </xsd:element>
    <xsd:element name="PublishingExpirationDate" ma:index="9"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6d4e99-0256-482b-af12-ed3e81fca3f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1f5e375-99b9-4ad4-a463-5140b8149e8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40a4d5-1944-4aef-8abe-9005561f08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40a4d5-1944-4aef-8abe-9005561f08fd}" ma:internalName="TaxCatchAll" ma:showField="CatchAllData" ma:web="3d25377d-ff79-4485-aa4c-8b9922e2bd3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57a5eb-75f7-44c8-8235-5bba14b46a78"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C3DA8-0AC0-471A-9788-0BB8EBE4356B}">
  <ds:schemaRefs>
    <ds:schemaRef ds:uri="http://schemas.microsoft.com/office/2006/metadata/properties"/>
    <ds:schemaRef ds:uri="http://schemas.microsoft.com/office/infopath/2007/PartnerControls"/>
    <ds:schemaRef ds:uri="http://schemas.microsoft.com/sharepoint/v3"/>
    <ds:schemaRef ds:uri="8a6d4e99-0256-482b-af12-ed3e81fca3f1"/>
    <ds:schemaRef ds:uri="d640a4d5-1944-4aef-8abe-9005561f08fd"/>
  </ds:schemaRefs>
</ds:datastoreItem>
</file>

<file path=customXml/itemProps2.xml><?xml version="1.0" encoding="utf-8"?>
<ds:datastoreItem xmlns:ds="http://schemas.openxmlformats.org/officeDocument/2006/customXml" ds:itemID="{2B3C1AE0-FFE6-439F-A4F3-D88F1DC46C65}">
  <ds:schemaRefs>
    <ds:schemaRef ds:uri="http://schemas.microsoft.com/sharepoint/v3/contenttype/forms"/>
  </ds:schemaRefs>
</ds:datastoreItem>
</file>

<file path=customXml/itemProps3.xml><?xml version="1.0" encoding="utf-8"?>
<ds:datastoreItem xmlns:ds="http://schemas.openxmlformats.org/officeDocument/2006/customXml" ds:itemID="{179DABB3-0755-40FD-921A-AAD1ECA74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a6d4e99-0256-482b-af12-ed3e81fca3f1"/>
    <ds:schemaRef ds:uri="d640a4d5-1944-4aef-8abe-9005561f08fd"/>
    <ds:schemaRef ds:uri="1957a5eb-75f7-44c8-8235-5bba14b46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3F8257-D5A0-4B44-861C-609EF503E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VASS-WORD-TEMPLATE-A</Template>
  <TotalTime>303</TotalTime>
  <Pages>38</Pages>
  <Words>10167</Words>
  <Characters>57956</Characters>
  <Application>Microsoft Office Word</Application>
  <DocSecurity>0</DocSecurity>
  <Lines>482</Lines>
  <Paragraphs>135</Paragraphs>
  <ScaleCrop>false</ScaleCrop>
  <HeadingPairs>
    <vt:vector size="2" baseType="variant">
      <vt:variant>
        <vt:lpstr>Título</vt:lpstr>
      </vt:variant>
      <vt:variant>
        <vt:i4>1</vt:i4>
      </vt:variant>
    </vt:vector>
  </HeadingPairs>
  <TitlesOfParts>
    <vt:vector size="1" baseType="lpstr">
      <vt:lpstr>Document Title</vt:lpstr>
    </vt:vector>
  </TitlesOfParts>
  <Company/>
  <LinksUpToDate>false</LinksUpToDate>
  <CharactersWithSpaces>67988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BTP Tool Reservation Extension</dc:title>
  <dc:subject>Document Subtitle</dc:subject>
  <dc:creator>Aleksandrs Antonuks</dc:creator>
  <cp:keywords/>
  <dc:description/>
  <cp:lastModifiedBy>Aleksandrs Antonuks</cp:lastModifiedBy>
  <cp:revision>182</cp:revision>
  <dcterms:created xsi:type="dcterms:W3CDTF">2026-02-02T09:58:00Z</dcterms:created>
  <dcterms:modified xsi:type="dcterms:W3CDTF">2026-03-26T11:04:00Z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0x0101003C54C4C463F0E34FAEE42167387CA7A6</vt:lpwstr>
  </property>
  <property fmtid="{D5CDD505-2E9C-101B-9397-08002B2CF9AE}" pid="3" name="Order">
    <vt:r8>223700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